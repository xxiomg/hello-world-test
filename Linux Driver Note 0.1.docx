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6D4F" w:rsidRPr="00C32B0D" w:rsidRDefault="00ED6D4F" w:rsidP="00F2518A"/>
    <w:p w:rsidR="00ED6D4F" w:rsidRPr="00C32B0D" w:rsidRDefault="00ED6D4F" w:rsidP="00F2518A"/>
    <w:p w:rsidR="00D33595" w:rsidRPr="00C32B0D" w:rsidRDefault="00D33595" w:rsidP="00F2518A"/>
    <w:p w:rsidR="00BF5A34" w:rsidRPr="00C32B0D" w:rsidRDefault="00BF5A34" w:rsidP="00F2518A"/>
    <w:p w:rsidR="00C06D69" w:rsidRPr="00C32B0D" w:rsidRDefault="00C06D69" w:rsidP="00F2518A"/>
    <w:p w:rsidR="00C06D69" w:rsidRPr="00C32B0D" w:rsidRDefault="00C06D69" w:rsidP="00F2518A"/>
    <w:p w:rsidR="00C06D69" w:rsidRPr="00C32B0D" w:rsidRDefault="00C06D69" w:rsidP="00F2518A"/>
    <w:p w:rsidR="00C06D69" w:rsidRPr="00C32B0D" w:rsidRDefault="00C06D69" w:rsidP="00F2518A"/>
    <w:p w:rsidR="009D3C5D" w:rsidRPr="00A03C46" w:rsidRDefault="006918F1" w:rsidP="00AC6D4B">
      <w:pPr>
        <w:pStyle w:val="af0"/>
        <w:jc w:val="center"/>
        <w:rPr>
          <w:rFonts w:ascii="Courier New" w:hAnsi="Courier New" w:cs="Courier New"/>
          <w:b/>
          <w:sz w:val="96"/>
          <w:szCs w:val="96"/>
        </w:rPr>
      </w:pPr>
      <w:r>
        <w:rPr>
          <w:rFonts w:ascii="Courier New" w:hAnsi="Courier New" w:cs="Courier New"/>
          <w:b/>
          <w:sz w:val="96"/>
          <w:szCs w:val="96"/>
        </w:rPr>
        <w:t>Linux</w:t>
      </w:r>
      <w:r>
        <w:rPr>
          <w:rFonts w:ascii="Courier New" w:hAnsi="Courier New" w:cs="Courier New" w:hint="eastAsia"/>
          <w:b/>
          <w:sz w:val="96"/>
          <w:szCs w:val="96"/>
        </w:rPr>
        <w:t xml:space="preserve"> </w:t>
      </w:r>
      <w:bookmarkStart w:id="0" w:name="_GoBack"/>
      <w:bookmarkEnd w:id="0"/>
      <w:r w:rsidR="003F027B" w:rsidRPr="00A03C46">
        <w:rPr>
          <w:rFonts w:ascii="Courier New" w:hAnsi="Courier New" w:cs="Courier New"/>
          <w:b/>
          <w:sz w:val="96"/>
          <w:szCs w:val="96"/>
        </w:rPr>
        <w:t>Driver</w:t>
      </w:r>
    </w:p>
    <w:p w:rsidR="00B250C3" w:rsidRPr="00A03C46" w:rsidRDefault="00B250C3" w:rsidP="00B250C3">
      <w:pPr>
        <w:jc w:val="center"/>
        <w:rPr>
          <w:b/>
        </w:rPr>
      </w:pPr>
    </w:p>
    <w:p w:rsidR="009D3C5D" w:rsidRPr="00A03C46" w:rsidRDefault="003E74D6" w:rsidP="00AC6D4B">
      <w:pPr>
        <w:pStyle w:val="af0"/>
        <w:jc w:val="center"/>
        <w:rPr>
          <w:b/>
          <w:sz w:val="96"/>
          <w:szCs w:val="96"/>
        </w:rPr>
      </w:pPr>
      <w:r w:rsidRPr="00A03C46">
        <w:rPr>
          <w:rFonts w:hint="eastAsia"/>
          <w:b/>
          <w:sz w:val="96"/>
          <w:szCs w:val="96"/>
        </w:rPr>
        <w:t>学习笔记</w:t>
      </w:r>
    </w:p>
    <w:p w:rsidR="009D3C5D" w:rsidRPr="00C32B0D" w:rsidRDefault="009D3C5D" w:rsidP="00F2518A">
      <w:r w:rsidRPr="00C32B0D">
        <w:t xml:space="preserve"> </w:t>
      </w:r>
    </w:p>
    <w:p w:rsidR="009D3C5D" w:rsidRPr="00C32B0D" w:rsidRDefault="009D3C5D" w:rsidP="00F2518A"/>
    <w:p w:rsidR="009D3C5D" w:rsidRPr="00C32B0D" w:rsidRDefault="009D3C5D" w:rsidP="00F2518A"/>
    <w:p w:rsidR="009D3C5D" w:rsidRPr="00C32B0D" w:rsidRDefault="009D3C5D" w:rsidP="00F2518A"/>
    <w:p w:rsidR="00D33595" w:rsidRPr="00C32B0D" w:rsidRDefault="00D33595" w:rsidP="00F2518A"/>
    <w:p w:rsidR="00D33595" w:rsidRPr="00C32B0D" w:rsidRDefault="00D33595" w:rsidP="00F2518A"/>
    <w:p w:rsidR="009D3C5D" w:rsidRPr="00C32B0D" w:rsidRDefault="009D3C5D" w:rsidP="00F2518A"/>
    <w:p w:rsidR="009D3C5D" w:rsidRPr="00C32B0D" w:rsidRDefault="009D3C5D" w:rsidP="00F2518A"/>
    <w:p w:rsidR="009D3C5D" w:rsidRPr="00C32B0D" w:rsidRDefault="009D3C5D" w:rsidP="00F2518A"/>
    <w:p w:rsidR="00D33595" w:rsidRPr="00C32B0D" w:rsidRDefault="00D33595" w:rsidP="00F2518A"/>
    <w:p w:rsidR="009D3C5D" w:rsidRPr="00C32B0D" w:rsidRDefault="000406A2" w:rsidP="00F2518A">
      <w:r w:rsidRPr="00C32B0D">
        <w:br w:type="page"/>
      </w:r>
    </w:p>
    <w:p w:rsidR="009D3C5D" w:rsidRPr="00C32B0D" w:rsidRDefault="009D3C5D" w:rsidP="005D4D79">
      <w:pPr>
        <w:jc w:val="center"/>
      </w:pPr>
      <w:r w:rsidRPr="00C32B0D">
        <w:lastRenderedPageBreak/>
        <w:t>版本控制信息</w:t>
      </w:r>
    </w:p>
    <w:tbl>
      <w:tblPr>
        <w:tblStyle w:val="a6"/>
        <w:tblW w:w="0" w:type="auto"/>
        <w:jc w:val="center"/>
        <w:tblInd w:w="950" w:type="dxa"/>
        <w:tblLook w:val="04A0" w:firstRow="1" w:lastRow="0" w:firstColumn="1" w:lastColumn="0" w:noHBand="0" w:noVBand="1"/>
      </w:tblPr>
      <w:tblGrid>
        <w:gridCol w:w="1605"/>
        <w:gridCol w:w="1605"/>
        <w:gridCol w:w="1606"/>
        <w:gridCol w:w="4728"/>
      </w:tblGrid>
      <w:tr w:rsidR="009D3C5D" w:rsidRPr="006909C4" w:rsidTr="00A71BFE">
        <w:trPr>
          <w:jc w:val="center"/>
        </w:trPr>
        <w:tc>
          <w:tcPr>
            <w:tcW w:w="1605" w:type="dxa"/>
            <w:vAlign w:val="center"/>
          </w:tcPr>
          <w:p w:rsidR="009D3C5D" w:rsidRPr="006909C4" w:rsidRDefault="009D3C5D" w:rsidP="00F2518A">
            <w:pPr>
              <w:pStyle w:val="a7"/>
            </w:pPr>
            <w:r w:rsidRPr="006909C4">
              <w:t>版本</w:t>
            </w:r>
          </w:p>
        </w:tc>
        <w:tc>
          <w:tcPr>
            <w:tcW w:w="1605" w:type="dxa"/>
            <w:vAlign w:val="center"/>
          </w:tcPr>
          <w:p w:rsidR="009D3C5D" w:rsidRPr="006909C4" w:rsidRDefault="009D3C5D" w:rsidP="00F2518A">
            <w:pPr>
              <w:pStyle w:val="a7"/>
            </w:pPr>
            <w:r w:rsidRPr="006909C4">
              <w:t>日期</w:t>
            </w:r>
          </w:p>
        </w:tc>
        <w:tc>
          <w:tcPr>
            <w:tcW w:w="1606" w:type="dxa"/>
            <w:vAlign w:val="center"/>
          </w:tcPr>
          <w:p w:rsidR="009D3C5D" w:rsidRPr="006909C4" w:rsidRDefault="009D3C5D" w:rsidP="00F2518A">
            <w:pPr>
              <w:pStyle w:val="a7"/>
            </w:pPr>
            <w:r w:rsidRPr="006909C4">
              <w:t>拟稿和修改</w:t>
            </w:r>
          </w:p>
        </w:tc>
        <w:tc>
          <w:tcPr>
            <w:tcW w:w="4728" w:type="dxa"/>
            <w:vAlign w:val="center"/>
          </w:tcPr>
          <w:p w:rsidR="009D3C5D" w:rsidRPr="006909C4" w:rsidRDefault="009D3C5D" w:rsidP="00F2518A">
            <w:pPr>
              <w:pStyle w:val="a7"/>
            </w:pPr>
            <w:r w:rsidRPr="006909C4">
              <w:t>说明</w:t>
            </w:r>
          </w:p>
        </w:tc>
      </w:tr>
      <w:tr w:rsidR="009D3C5D" w:rsidRPr="006909C4" w:rsidTr="00A71BFE">
        <w:trPr>
          <w:jc w:val="center"/>
        </w:trPr>
        <w:tc>
          <w:tcPr>
            <w:tcW w:w="1605" w:type="dxa"/>
            <w:vAlign w:val="center"/>
          </w:tcPr>
          <w:p w:rsidR="009D3C5D" w:rsidRPr="00400574" w:rsidRDefault="008E18B8" w:rsidP="00F2518A">
            <w:pPr>
              <w:pStyle w:val="a8"/>
              <w:rPr>
                <w:rFonts w:ascii="Courier New" w:hAnsi="Courier New" w:cs="Courier New"/>
              </w:rPr>
            </w:pPr>
            <w:r w:rsidRPr="00400574">
              <w:rPr>
                <w:rFonts w:ascii="Courier New" w:hAnsi="Courier New" w:cs="Courier New"/>
              </w:rPr>
              <w:t>0</w:t>
            </w:r>
            <w:r w:rsidR="009D3C5D" w:rsidRPr="00400574">
              <w:rPr>
                <w:rFonts w:ascii="Courier New" w:hAnsi="Courier New" w:cs="Courier New"/>
              </w:rPr>
              <w:t>.0</w:t>
            </w:r>
          </w:p>
        </w:tc>
        <w:tc>
          <w:tcPr>
            <w:tcW w:w="1605" w:type="dxa"/>
            <w:vAlign w:val="center"/>
          </w:tcPr>
          <w:p w:rsidR="009D3C5D" w:rsidRPr="00400574" w:rsidRDefault="009D3C5D" w:rsidP="00F2518A">
            <w:pPr>
              <w:pStyle w:val="a8"/>
              <w:rPr>
                <w:rFonts w:ascii="Courier New" w:hAnsi="Courier New" w:cs="Courier New"/>
              </w:rPr>
            </w:pPr>
            <w:r w:rsidRPr="00400574">
              <w:rPr>
                <w:rFonts w:ascii="Courier New" w:hAnsi="Courier New" w:cs="Courier New"/>
              </w:rPr>
              <w:t>201</w:t>
            </w:r>
            <w:r w:rsidR="00252A9A" w:rsidRPr="00400574">
              <w:rPr>
                <w:rFonts w:ascii="Courier New" w:hAnsi="Courier New" w:cs="Courier New"/>
              </w:rPr>
              <w:t>7-09</w:t>
            </w:r>
            <w:r w:rsidR="00D5423D" w:rsidRPr="00400574">
              <w:rPr>
                <w:rFonts w:ascii="Courier New" w:hAnsi="Courier New" w:cs="Courier New"/>
              </w:rPr>
              <w:t>-2</w:t>
            </w:r>
            <w:r w:rsidR="00252A9A" w:rsidRPr="00400574">
              <w:rPr>
                <w:rFonts w:ascii="Courier New" w:hAnsi="Courier New" w:cs="Courier New"/>
              </w:rPr>
              <w:t>7</w:t>
            </w:r>
          </w:p>
        </w:tc>
        <w:tc>
          <w:tcPr>
            <w:tcW w:w="1606" w:type="dxa"/>
            <w:vAlign w:val="center"/>
          </w:tcPr>
          <w:p w:rsidR="009D3C5D" w:rsidRPr="00400574" w:rsidRDefault="00D81694" w:rsidP="00F2518A">
            <w:pPr>
              <w:pStyle w:val="a8"/>
              <w:rPr>
                <w:rFonts w:ascii="Courier New" w:hAnsi="Courier New" w:cs="Courier New"/>
              </w:rPr>
            </w:pPr>
            <w:r w:rsidRPr="00400574">
              <w:rPr>
                <w:rFonts w:ascii="Courier New" w:hAnsi="Courier New" w:cs="Courier New"/>
              </w:rPr>
              <w:t>Hans Hu</w:t>
            </w:r>
          </w:p>
        </w:tc>
        <w:tc>
          <w:tcPr>
            <w:tcW w:w="4728" w:type="dxa"/>
            <w:vAlign w:val="center"/>
          </w:tcPr>
          <w:p w:rsidR="009D3C5D" w:rsidRPr="00400574" w:rsidRDefault="008E18B8" w:rsidP="00F2518A">
            <w:pPr>
              <w:pStyle w:val="a8"/>
              <w:rPr>
                <w:rFonts w:ascii="Courier New" w:hAnsi="Courier New" w:cs="Courier New"/>
              </w:rPr>
            </w:pPr>
            <w:r w:rsidRPr="00400574">
              <w:rPr>
                <w:rFonts w:ascii="Courier New" w:hAnsi="Courier New" w:cs="Courier New"/>
              </w:rPr>
              <w:t>创建</w:t>
            </w:r>
          </w:p>
        </w:tc>
      </w:tr>
      <w:tr w:rsidR="009D3C5D" w:rsidRPr="006909C4" w:rsidTr="00A71BFE">
        <w:trPr>
          <w:jc w:val="center"/>
        </w:trPr>
        <w:tc>
          <w:tcPr>
            <w:tcW w:w="1605" w:type="dxa"/>
          </w:tcPr>
          <w:p w:rsidR="009D3C5D" w:rsidRPr="00400574" w:rsidRDefault="00BC6ACE" w:rsidP="00F2518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 w:hint="eastAsia"/>
              </w:rPr>
              <w:t>0.1</w:t>
            </w:r>
          </w:p>
        </w:tc>
        <w:tc>
          <w:tcPr>
            <w:tcW w:w="1605" w:type="dxa"/>
          </w:tcPr>
          <w:p w:rsidR="009D3C5D" w:rsidRPr="00400574" w:rsidRDefault="00BC6ACE" w:rsidP="00F2518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 w:hint="eastAsia"/>
              </w:rPr>
              <w:t>2017-11-22</w:t>
            </w:r>
          </w:p>
        </w:tc>
        <w:tc>
          <w:tcPr>
            <w:tcW w:w="1606" w:type="dxa"/>
          </w:tcPr>
          <w:p w:rsidR="009D3C5D" w:rsidRPr="00400574" w:rsidRDefault="00BC6ACE" w:rsidP="00F2518A">
            <w:pPr>
              <w:rPr>
                <w:rFonts w:ascii="Courier New" w:hAnsi="Courier New" w:cs="Courier New"/>
              </w:rPr>
            </w:pPr>
            <w:r w:rsidRPr="00BC6ACE">
              <w:rPr>
                <w:rFonts w:ascii="Courier New" w:hAnsi="Courier New" w:cs="Courier New"/>
              </w:rPr>
              <w:t>Hans Hu</w:t>
            </w:r>
          </w:p>
        </w:tc>
        <w:tc>
          <w:tcPr>
            <w:tcW w:w="4728" w:type="dxa"/>
          </w:tcPr>
          <w:p w:rsidR="009D3C5D" w:rsidRPr="00400574" w:rsidRDefault="00BC6ACE" w:rsidP="00F2518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上传至</w:t>
            </w:r>
            <w:r>
              <w:rPr>
                <w:rFonts w:ascii="Courier New" w:hAnsi="Courier New" w:cs="Courier New"/>
              </w:rPr>
              <w:t>git</w:t>
            </w:r>
          </w:p>
        </w:tc>
      </w:tr>
      <w:tr w:rsidR="009D3C5D" w:rsidRPr="006909C4" w:rsidTr="00A71BFE">
        <w:trPr>
          <w:jc w:val="center"/>
        </w:trPr>
        <w:tc>
          <w:tcPr>
            <w:tcW w:w="1605" w:type="dxa"/>
          </w:tcPr>
          <w:p w:rsidR="009D3C5D" w:rsidRPr="00400574" w:rsidRDefault="009D3C5D" w:rsidP="00F2518A">
            <w:pPr>
              <w:rPr>
                <w:rFonts w:ascii="Courier New" w:hAnsi="Courier New" w:cs="Courier New"/>
              </w:rPr>
            </w:pPr>
          </w:p>
        </w:tc>
        <w:tc>
          <w:tcPr>
            <w:tcW w:w="1605" w:type="dxa"/>
          </w:tcPr>
          <w:p w:rsidR="009D3C5D" w:rsidRPr="00400574" w:rsidRDefault="009D3C5D" w:rsidP="00F2518A">
            <w:pPr>
              <w:rPr>
                <w:rFonts w:ascii="Courier New" w:hAnsi="Courier New" w:cs="Courier New"/>
              </w:rPr>
            </w:pPr>
          </w:p>
        </w:tc>
        <w:tc>
          <w:tcPr>
            <w:tcW w:w="1606" w:type="dxa"/>
          </w:tcPr>
          <w:p w:rsidR="009D3C5D" w:rsidRPr="00400574" w:rsidRDefault="009D3C5D" w:rsidP="00F2518A">
            <w:pPr>
              <w:rPr>
                <w:rFonts w:ascii="Courier New" w:hAnsi="Courier New" w:cs="Courier New"/>
              </w:rPr>
            </w:pPr>
          </w:p>
        </w:tc>
        <w:tc>
          <w:tcPr>
            <w:tcW w:w="4728" w:type="dxa"/>
          </w:tcPr>
          <w:p w:rsidR="009D3C5D" w:rsidRPr="00400574" w:rsidRDefault="009D3C5D" w:rsidP="00F2518A">
            <w:pPr>
              <w:rPr>
                <w:rFonts w:ascii="Courier New" w:hAnsi="Courier New" w:cs="Courier New"/>
              </w:rPr>
            </w:pPr>
          </w:p>
        </w:tc>
      </w:tr>
      <w:tr w:rsidR="009D3C5D" w:rsidRPr="006909C4" w:rsidTr="00A71BFE">
        <w:trPr>
          <w:jc w:val="center"/>
        </w:trPr>
        <w:tc>
          <w:tcPr>
            <w:tcW w:w="1605" w:type="dxa"/>
          </w:tcPr>
          <w:p w:rsidR="009D3C5D" w:rsidRPr="00400574" w:rsidRDefault="009D3C5D" w:rsidP="00F2518A">
            <w:pPr>
              <w:rPr>
                <w:rFonts w:ascii="Courier New" w:hAnsi="Courier New" w:cs="Courier New"/>
              </w:rPr>
            </w:pPr>
          </w:p>
        </w:tc>
        <w:tc>
          <w:tcPr>
            <w:tcW w:w="1605" w:type="dxa"/>
          </w:tcPr>
          <w:p w:rsidR="009D3C5D" w:rsidRPr="00400574" w:rsidRDefault="009D3C5D" w:rsidP="00F2518A">
            <w:pPr>
              <w:rPr>
                <w:rFonts w:ascii="Courier New" w:hAnsi="Courier New" w:cs="Courier New"/>
              </w:rPr>
            </w:pPr>
          </w:p>
        </w:tc>
        <w:tc>
          <w:tcPr>
            <w:tcW w:w="1606" w:type="dxa"/>
          </w:tcPr>
          <w:p w:rsidR="009D3C5D" w:rsidRPr="00400574" w:rsidRDefault="009D3C5D" w:rsidP="00F2518A">
            <w:pPr>
              <w:rPr>
                <w:rFonts w:ascii="Courier New" w:hAnsi="Courier New" w:cs="Courier New"/>
              </w:rPr>
            </w:pPr>
          </w:p>
        </w:tc>
        <w:tc>
          <w:tcPr>
            <w:tcW w:w="4728" w:type="dxa"/>
          </w:tcPr>
          <w:p w:rsidR="009D3C5D" w:rsidRPr="00400574" w:rsidRDefault="009D3C5D" w:rsidP="00F2518A">
            <w:pPr>
              <w:rPr>
                <w:rFonts w:ascii="Courier New" w:hAnsi="Courier New" w:cs="Courier New"/>
              </w:rPr>
            </w:pPr>
          </w:p>
        </w:tc>
      </w:tr>
      <w:tr w:rsidR="009D3C5D" w:rsidRPr="006909C4" w:rsidTr="00A71BFE">
        <w:trPr>
          <w:jc w:val="center"/>
        </w:trPr>
        <w:tc>
          <w:tcPr>
            <w:tcW w:w="1605" w:type="dxa"/>
          </w:tcPr>
          <w:p w:rsidR="009D3C5D" w:rsidRPr="00400574" w:rsidRDefault="009D3C5D" w:rsidP="00F2518A">
            <w:pPr>
              <w:rPr>
                <w:rFonts w:ascii="Courier New" w:hAnsi="Courier New" w:cs="Courier New"/>
              </w:rPr>
            </w:pPr>
          </w:p>
        </w:tc>
        <w:tc>
          <w:tcPr>
            <w:tcW w:w="1605" w:type="dxa"/>
          </w:tcPr>
          <w:p w:rsidR="009D3C5D" w:rsidRPr="00400574" w:rsidRDefault="009D3C5D" w:rsidP="00F2518A">
            <w:pPr>
              <w:rPr>
                <w:rFonts w:ascii="Courier New" w:hAnsi="Courier New" w:cs="Courier New"/>
              </w:rPr>
            </w:pPr>
          </w:p>
        </w:tc>
        <w:tc>
          <w:tcPr>
            <w:tcW w:w="1606" w:type="dxa"/>
          </w:tcPr>
          <w:p w:rsidR="009D3C5D" w:rsidRPr="00400574" w:rsidRDefault="009D3C5D" w:rsidP="00F2518A">
            <w:pPr>
              <w:rPr>
                <w:rFonts w:ascii="Courier New" w:hAnsi="Courier New" w:cs="Courier New"/>
              </w:rPr>
            </w:pPr>
          </w:p>
        </w:tc>
        <w:tc>
          <w:tcPr>
            <w:tcW w:w="4728" w:type="dxa"/>
          </w:tcPr>
          <w:p w:rsidR="009D3C5D" w:rsidRPr="00400574" w:rsidRDefault="009D3C5D" w:rsidP="00F2518A">
            <w:pPr>
              <w:rPr>
                <w:rFonts w:ascii="Courier New" w:hAnsi="Courier New" w:cs="Courier New"/>
              </w:rPr>
            </w:pPr>
          </w:p>
        </w:tc>
      </w:tr>
      <w:tr w:rsidR="009D3C5D" w:rsidRPr="006909C4" w:rsidTr="00A71BFE">
        <w:trPr>
          <w:jc w:val="center"/>
        </w:trPr>
        <w:tc>
          <w:tcPr>
            <w:tcW w:w="1605" w:type="dxa"/>
          </w:tcPr>
          <w:p w:rsidR="009D3C5D" w:rsidRPr="00400574" w:rsidRDefault="009D3C5D" w:rsidP="00F2518A">
            <w:pPr>
              <w:rPr>
                <w:rFonts w:ascii="Courier New" w:hAnsi="Courier New" w:cs="Courier New"/>
              </w:rPr>
            </w:pPr>
          </w:p>
        </w:tc>
        <w:tc>
          <w:tcPr>
            <w:tcW w:w="1605" w:type="dxa"/>
          </w:tcPr>
          <w:p w:rsidR="009D3C5D" w:rsidRPr="00400574" w:rsidRDefault="009D3C5D" w:rsidP="00F2518A">
            <w:pPr>
              <w:rPr>
                <w:rFonts w:ascii="Courier New" w:hAnsi="Courier New" w:cs="Courier New"/>
              </w:rPr>
            </w:pPr>
          </w:p>
        </w:tc>
        <w:tc>
          <w:tcPr>
            <w:tcW w:w="1606" w:type="dxa"/>
          </w:tcPr>
          <w:p w:rsidR="009D3C5D" w:rsidRPr="00400574" w:rsidRDefault="009D3C5D" w:rsidP="00F2518A">
            <w:pPr>
              <w:rPr>
                <w:rFonts w:ascii="Courier New" w:hAnsi="Courier New" w:cs="Courier New"/>
              </w:rPr>
            </w:pPr>
          </w:p>
        </w:tc>
        <w:tc>
          <w:tcPr>
            <w:tcW w:w="4728" w:type="dxa"/>
          </w:tcPr>
          <w:p w:rsidR="009D3C5D" w:rsidRPr="00400574" w:rsidRDefault="009D3C5D" w:rsidP="00F2518A">
            <w:pPr>
              <w:rPr>
                <w:rFonts w:ascii="Courier New" w:hAnsi="Courier New" w:cs="Courier New"/>
              </w:rPr>
            </w:pPr>
          </w:p>
        </w:tc>
      </w:tr>
      <w:tr w:rsidR="009D3C5D" w:rsidRPr="006909C4" w:rsidTr="00A71BFE">
        <w:trPr>
          <w:jc w:val="center"/>
        </w:trPr>
        <w:tc>
          <w:tcPr>
            <w:tcW w:w="1605" w:type="dxa"/>
          </w:tcPr>
          <w:p w:rsidR="009D3C5D" w:rsidRPr="00400574" w:rsidRDefault="009D3C5D" w:rsidP="00F2518A">
            <w:pPr>
              <w:rPr>
                <w:rFonts w:ascii="Courier New" w:hAnsi="Courier New" w:cs="Courier New"/>
              </w:rPr>
            </w:pPr>
          </w:p>
        </w:tc>
        <w:tc>
          <w:tcPr>
            <w:tcW w:w="1605" w:type="dxa"/>
          </w:tcPr>
          <w:p w:rsidR="009D3C5D" w:rsidRPr="00400574" w:rsidRDefault="009D3C5D" w:rsidP="00F2518A">
            <w:pPr>
              <w:rPr>
                <w:rFonts w:ascii="Courier New" w:hAnsi="Courier New" w:cs="Courier New"/>
              </w:rPr>
            </w:pPr>
          </w:p>
        </w:tc>
        <w:tc>
          <w:tcPr>
            <w:tcW w:w="1606" w:type="dxa"/>
          </w:tcPr>
          <w:p w:rsidR="009D3C5D" w:rsidRPr="00400574" w:rsidRDefault="009D3C5D" w:rsidP="00F2518A">
            <w:pPr>
              <w:rPr>
                <w:rFonts w:ascii="Courier New" w:hAnsi="Courier New" w:cs="Courier New"/>
              </w:rPr>
            </w:pPr>
          </w:p>
        </w:tc>
        <w:tc>
          <w:tcPr>
            <w:tcW w:w="4728" w:type="dxa"/>
          </w:tcPr>
          <w:p w:rsidR="009D3C5D" w:rsidRPr="00400574" w:rsidRDefault="009D3C5D" w:rsidP="00F2518A">
            <w:pPr>
              <w:rPr>
                <w:rFonts w:ascii="Courier New" w:hAnsi="Courier New" w:cs="Courier New"/>
              </w:rPr>
            </w:pPr>
          </w:p>
        </w:tc>
      </w:tr>
      <w:tr w:rsidR="009D3C5D" w:rsidRPr="006909C4" w:rsidTr="00A71BFE">
        <w:trPr>
          <w:jc w:val="center"/>
        </w:trPr>
        <w:tc>
          <w:tcPr>
            <w:tcW w:w="1605" w:type="dxa"/>
          </w:tcPr>
          <w:p w:rsidR="009D3C5D" w:rsidRPr="00400574" w:rsidRDefault="009D3C5D" w:rsidP="00F2518A">
            <w:pPr>
              <w:rPr>
                <w:rFonts w:ascii="Courier New" w:hAnsi="Courier New" w:cs="Courier New"/>
              </w:rPr>
            </w:pPr>
          </w:p>
        </w:tc>
        <w:tc>
          <w:tcPr>
            <w:tcW w:w="1605" w:type="dxa"/>
          </w:tcPr>
          <w:p w:rsidR="009D3C5D" w:rsidRPr="00400574" w:rsidRDefault="009D3C5D" w:rsidP="00F2518A">
            <w:pPr>
              <w:rPr>
                <w:rFonts w:ascii="Courier New" w:hAnsi="Courier New" w:cs="Courier New"/>
              </w:rPr>
            </w:pPr>
          </w:p>
        </w:tc>
        <w:tc>
          <w:tcPr>
            <w:tcW w:w="1606" w:type="dxa"/>
          </w:tcPr>
          <w:p w:rsidR="009D3C5D" w:rsidRPr="00400574" w:rsidRDefault="009D3C5D" w:rsidP="00F2518A">
            <w:pPr>
              <w:rPr>
                <w:rFonts w:ascii="Courier New" w:hAnsi="Courier New" w:cs="Courier New"/>
              </w:rPr>
            </w:pPr>
          </w:p>
        </w:tc>
        <w:tc>
          <w:tcPr>
            <w:tcW w:w="4728" w:type="dxa"/>
          </w:tcPr>
          <w:p w:rsidR="009D3C5D" w:rsidRPr="00400574" w:rsidRDefault="009D3C5D" w:rsidP="00F2518A">
            <w:pPr>
              <w:rPr>
                <w:rFonts w:ascii="Courier New" w:hAnsi="Courier New" w:cs="Courier New"/>
              </w:rPr>
            </w:pPr>
          </w:p>
        </w:tc>
      </w:tr>
      <w:tr w:rsidR="009D3C5D" w:rsidRPr="006909C4" w:rsidTr="00A71BFE">
        <w:trPr>
          <w:jc w:val="center"/>
        </w:trPr>
        <w:tc>
          <w:tcPr>
            <w:tcW w:w="1605" w:type="dxa"/>
          </w:tcPr>
          <w:p w:rsidR="009D3C5D" w:rsidRPr="00400574" w:rsidRDefault="009D3C5D" w:rsidP="00F2518A">
            <w:pPr>
              <w:rPr>
                <w:rFonts w:ascii="Courier New" w:hAnsi="Courier New" w:cs="Courier New"/>
              </w:rPr>
            </w:pPr>
          </w:p>
        </w:tc>
        <w:tc>
          <w:tcPr>
            <w:tcW w:w="1605" w:type="dxa"/>
          </w:tcPr>
          <w:p w:rsidR="009D3C5D" w:rsidRPr="00400574" w:rsidRDefault="009D3C5D" w:rsidP="00F2518A">
            <w:pPr>
              <w:rPr>
                <w:rFonts w:ascii="Courier New" w:hAnsi="Courier New" w:cs="Courier New"/>
              </w:rPr>
            </w:pPr>
          </w:p>
        </w:tc>
        <w:tc>
          <w:tcPr>
            <w:tcW w:w="1606" w:type="dxa"/>
          </w:tcPr>
          <w:p w:rsidR="009D3C5D" w:rsidRPr="00400574" w:rsidRDefault="009D3C5D" w:rsidP="00F2518A">
            <w:pPr>
              <w:rPr>
                <w:rFonts w:ascii="Courier New" w:hAnsi="Courier New" w:cs="Courier New"/>
              </w:rPr>
            </w:pPr>
          </w:p>
        </w:tc>
        <w:tc>
          <w:tcPr>
            <w:tcW w:w="4728" w:type="dxa"/>
          </w:tcPr>
          <w:p w:rsidR="009D3C5D" w:rsidRPr="00400574" w:rsidRDefault="009D3C5D" w:rsidP="00F2518A">
            <w:pPr>
              <w:rPr>
                <w:rFonts w:ascii="Courier New" w:hAnsi="Courier New" w:cs="Courier New"/>
              </w:rPr>
            </w:pPr>
          </w:p>
        </w:tc>
      </w:tr>
      <w:tr w:rsidR="009D3C5D" w:rsidRPr="006909C4" w:rsidTr="00A71BFE">
        <w:trPr>
          <w:jc w:val="center"/>
        </w:trPr>
        <w:tc>
          <w:tcPr>
            <w:tcW w:w="1605" w:type="dxa"/>
          </w:tcPr>
          <w:p w:rsidR="009D3C5D" w:rsidRPr="00400574" w:rsidRDefault="009D3C5D" w:rsidP="00F2518A">
            <w:pPr>
              <w:rPr>
                <w:rFonts w:ascii="Courier New" w:hAnsi="Courier New" w:cs="Courier New"/>
              </w:rPr>
            </w:pPr>
          </w:p>
        </w:tc>
        <w:tc>
          <w:tcPr>
            <w:tcW w:w="1605" w:type="dxa"/>
          </w:tcPr>
          <w:p w:rsidR="009D3C5D" w:rsidRPr="00400574" w:rsidRDefault="009D3C5D" w:rsidP="00F2518A">
            <w:pPr>
              <w:rPr>
                <w:rFonts w:ascii="Courier New" w:hAnsi="Courier New" w:cs="Courier New"/>
              </w:rPr>
            </w:pPr>
          </w:p>
        </w:tc>
        <w:tc>
          <w:tcPr>
            <w:tcW w:w="1606" w:type="dxa"/>
          </w:tcPr>
          <w:p w:rsidR="009D3C5D" w:rsidRPr="00400574" w:rsidRDefault="009D3C5D" w:rsidP="00F2518A">
            <w:pPr>
              <w:rPr>
                <w:rFonts w:ascii="Courier New" w:hAnsi="Courier New" w:cs="Courier New"/>
              </w:rPr>
            </w:pPr>
          </w:p>
        </w:tc>
        <w:tc>
          <w:tcPr>
            <w:tcW w:w="4728" w:type="dxa"/>
          </w:tcPr>
          <w:p w:rsidR="009D3C5D" w:rsidRPr="00400574" w:rsidRDefault="009D3C5D" w:rsidP="00F2518A">
            <w:pPr>
              <w:rPr>
                <w:rFonts w:ascii="Courier New" w:hAnsi="Courier New" w:cs="Courier New"/>
              </w:rPr>
            </w:pPr>
          </w:p>
        </w:tc>
      </w:tr>
      <w:tr w:rsidR="009D3C5D" w:rsidRPr="006909C4" w:rsidTr="00A71BFE">
        <w:trPr>
          <w:jc w:val="center"/>
        </w:trPr>
        <w:tc>
          <w:tcPr>
            <w:tcW w:w="1605" w:type="dxa"/>
          </w:tcPr>
          <w:p w:rsidR="009D3C5D" w:rsidRPr="00400574" w:rsidRDefault="009D3C5D" w:rsidP="00F2518A">
            <w:pPr>
              <w:rPr>
                <w:rFonts w:ascii="Courier New" w:hAnsi="Courier New" w:cs="Courier New"/>
              </w:rPr>
            </w:pPr>
          </w:p>
        </w:tc>
        <w:tc>
          <w:tcPr>
            <w:tcW w:w="1605" w:type="dxa"/>
          </w:tcPr>
          <w:p w:rsidR="009D3C5D" w:rsidRPr="00400574" w:rsidRDefault="009D3C5D" w:rsidP="00F2518A">
            <w:pPr>
              <w:rPr>
                <w:rFonts w:ascii="Courier New" w:hAnsi="Courier New" w:cs="Courier New"/>
              </w:rPr>
            </w:pPr>
          </w:p>
        </w:tc>
        <w:tc>
          <w:tcPr>
            <w:tcW w:w="1606" w:type="dxa"/>
          </w:tcPr>
          <w:p w:rsidR="009D3C5D" w:rsidRPr="00400574" w:rsidRDefault="009D3C5D" w:rsidP="00F2518A">
            <w:pPr>
              <w:rPr>
                <w:rFonts w:ascii="Courier New" w:hAnsi="Courier New" w:cs="Courier New"/>
              </w:rPr>
            </w:pPr>
          </w:p>
        </w:tc>
        <w:tc>
          <w:tcPr>
            <w:tcW w:w="4728" w:type="dxa"/>
          </w:tcPr>
          <w:p w:rsidR="009D3C5D" w:rsidRPr="00400574" w:rsidRDefault="009D3C5D" w:rsidP="00F2518A">
            <w:pPr>
              <w:rPr>
                <w:rFonts w:ascii="Courier New" w:hAnsi="Courier New" w:cs="Courier New"/>
              </w:rPr>
            </w:pPr>
          </w:p>
        </w:tc>
      </w:tr>
      <w:tr w:rsidR="009D3C5D" w:rsidRPr="006909C4" w:rsidTr="00A71BFE">
        <w:trPr>
          <w:jc w:val="center"/>
        </w:trPr>
        <w:tc>
          <w:tcPr>
            <w:tcW w:w="1605" w:type="dxa"/>
          </w:tcPr>
          <w:p w:rsidR="009D3C5D" w:rsidRPr="00400574" w:rsidRDefault="009D3C5D" w:rsidP="00F2518A">
            <w:pPr>
              <w:rPr>
                <w:rFonts w:ascii="Courier New" w:hAnsi="Courier New" w:cs="Courier New"/>
              </w:rPr>
            </w:pPr>
          </w:p>
        </w:tc>
        <w:tc>
          <w:tcPr>
            <w:tcW w:w="1605" w:type="dxa"/>
          </w:tcPr>
          <w:p w:rsidR="009D3C5D" w:rsidRPr="00400574" w:rsidRDefault="009D3C5D" w:rsidP="00F2518A">
            <w:pPr>
              <w:rPr>
                <w:rFonts w:ascii="Courier New" w:hAnsi="Courier New" w:cs="Courier New"/>
              </w:rPr>
            </w:pPr>
          </w:p>
        </w:tc>
        <w:tc>
          <w:tcPr>
            <w:tcW w:w="1606" w:type="dxa"/>
          </w:tcPr>
          <w:p w:rsidR="009D3C5D" w:rsidRPr="00400574" w:rsidRDefault="009D3C5D" w:rsidP="00F2518A">
            <w:pPr>
              <w:rPr>
                <w:rFonts w:ascii="Courier New" w:hAnsi="Courier New" w:cs="Courier New"/>
              </w:rPr>
            </w:pPr>
          </w:p>
        </w:tc>
        <w:tc>
          <w:tcPr>
            <w:tcW w:w="4728" w:type="dxa"/>
          </w:tcPr>
          <w:p w:rsidR="009D3C5D" w:rsidRPr="00400574" w:rsidRDefault="009D3C5D" w:rsidP="00F2518A">
            <w:pPr>
              <w:rPr>
                <w:rFonts w:ascii="Courier New" w:hAnsi="Courier New" w:cs="Courier New"/>
              </w:rPr>
            </w:pPr>
          </w:p>
        </w:tc>
      </w:tr>
      <w:tr w:rsidR="009D3C5D" w:rsidRPr="006909C4" w:rsidTr="00A71BFE">
        <w:trPr>
          <w:jc w:val="center"/>
        </w:trPr>
        <w:tc>
          <w:tcPr>
            <w:tcW w:w="1605" w:type="dxa"/>
          </w:tcPr>
          <w:p w:rsidR="009D3C5D" w:rsidRPr="00400574" w:rsidRDefault="009D3C5D" w:rsidP="00F2518A">
            <w:pPr>
              <w:rPr>
                <w:rFonts w:ascii="Courier New" w:hAnsi="Courier New" w:cs="Courier New"/>
              </w:rPr>
            </w:pPr>
          </w:p>
        </w:tc>
        <w:tc>
          <w:tcPr>
            <w:tcW w:w="1605" w:type="dxa"/>
          </w:tcPr>
          <w:p w:rsidR="009D3C5D" w:rsidRPr="00400574" w:rsidRDefault="009D3C5D" w:rsidP="00F2518A">
            <w:pPr>
              <w:rPr>
                <w:rFonts w:ascii="Courier New" w:hAnsi="Courier New" w:cs="Courier New"/>
              </w:rPr>
            </w:pPr>
          </w:p>
        </w:tc>
        <w:tc>
          <w:tcPr>
            <w:tcW w:w="1606" w:type="dxa"/>
          </w:tcPr>
          <w:p w:rsidR="009D3C5D" w:rsidRPr="00400574" w:rsidRDefault="009D3C5D" w:rsidP="00F2518A">
            <w:pPr>
              <w:rPr>
                <w:rFonts w:ascii="Courier New" w:hAnsi="Courier New" w:cs="Courier New"/>
              </w:rPr>
            </w:pPr>
          </w:p>
        </w:tc>
        <w:tc>
          <w:tcPr>
            <w:tcW w:w="4728" w:type="dxa"/>
          </w:tcPr>
          <w:p w:rsidR="009D3C5D" w:rsidRPr="00400574" w:rsidRDefault="009D3C5D" w:rsidP="00F2518A">
            <w:pPr>
              <w:rPr>
                <w:rFonts w:ascii="Courier New" w:hAnsi="Courier New" w:cs="Courier New"/>
              </w:rPr>
            </w:pPr>
          </w:p>
        </w:tc>
      </w:tr>
    </w:tbl>
    <w:p w:rsidR="009D3C5D" w:rsidRPr="00C32B0D" w:rsidRDefault="009D3C5D" w:rsidP="00F2518A"/>
    <w:p w:rsidR="009D3C5D" w:rsidRPr="00C32B0D" w:rsidRDefault="009D3C5D" w:rsidP="00F2518A"/>
    <w:p w:rsidR="0041627A" w:rsidRPr="00C32B0D" w:rsidRDefault="009D3C5D" w:rsidP="00F2518A">
      <w:r w:rsidRPr="00C32B0D">
        <w:rPr>
          <w:noProof/>
        </w:rPr>
        <w:t xml:space="preserve">            </w:t>
      </w:r>
      <w:r w:rsidRPr="00C32B0D">
        <w:t xml:space="preserve">  </w:t>
      </w:r>
    </w:p>
    <w:p w:rsidR="009D3C5D" w:rsidRPr="00C32B0D" w:rsidRDefault="0041627A" w:rsidP="00F2518A">
      <w:r w:rsidRPr="00C32B0D">
        <w:br w:type="page"/>
      </w:r>
    </w:p>
    <w:p w:rsidR="009D3C5D" w:rsidRPr="005D4D79" w:rsidRDefault="009D3C5D" w:rsidP="005D4D79">
      <w:pPr>
        <w:jc w:val="center"/>
        <w:rPr>
          <w:sz w:val="36"/>
          <w:szCs w:val="36"/>
        </w:rPr>
      </w:pPr>
      <w:r w:rsidRPr="005D4D79">
        <w:rPr>
          <w:sz w:val="36"/>
          <w:szCs w:val="36"/>
        </w:rPr>
        <w:lastRenderedPageBreak/>
        <w:t>目录</w:t>
      </w:r>
    </w:p>
    <w:p w:rsidR="009D3C5D" w:rsidRPr="00C32B0D" w:rsidRDefault="009D3C5D" w:rsidP="00F2518A"/>
    <w:p w:rsidR="009D3C5D" w:rsidRPr="00C32B0D" w:rsidRDefault="009D3C5D" w:rsidP="00F2518A"/>
    <w:p w:rsidR="00AC5805" w:rsidRPr="00AC5805" w:rsidRDefault="00192267">
      <w:pPr>
        <w:pStyle w:val="10"/>
        <w:tabs>
          <w:tab w:val="left" w:pos="400"/>
          <w:tab w:val="right" w:leader="dot" w:pos="10456"/>
        </w:tabs>
        <w:rPr>
          <w:rFonts w:cs="Times New Roman"/>
          <w:b w:val="0"/>
          <w:noProof/>
          <w:kern w:val="0"/>
          <w:sz w:val="22"/>
        </w:rPr>
      </w:pPr>
      <w:r w:rsidRPr="00AC5805">
        <w:rPr>
          <w:rFonts w:cs="Times New Roman"/>
          <w:b w:val="0"/>
        </w:rPr>
        <w:fldChar w:fldCharType="begin"/>
      </w:r>
      <w:r w:rsidRPr="00AC5805">
        <w:rPr>
          <w:rFonts w:cs="Times New Roman"/>
          <w:b w:val="0"/>
        </w:rPr>
        <w:instrText xml:space="preserve"> TOC \o "1-3" \h \z \u </w:instrText>
      </w:r>
      <w:r w:rsidRPr="00AC5805">
        <w:rPr>
          <w:rFonts w:cs="Times New Roman"/>
          <w:b w:val="0"/>
        </w:rPr>
        <w:fldChar w:fldCharType="separate"/>
      </w:r>
      <w:hyperlink w:anchor="_Toc499108450" w:history="1">
        <w:r w:rsidR="00AC5805" w:rsidRPr="00AC5805">
          <w:rPr>
            <w:rStyle w:val="ab"/>
            <w:rFonts w:cs="Times New Roman"/>
            <w:b w:val="0"/>
            <w:noProof/>
          </w:rPr>
          <w:t>1</w:t>
        </w:r>
        <w:r w:rsidR="00AC5805" w:rsidRPr="00AC5805">
          <w:rPr>
            <w:rFonts w:cs="Times New Roman"/>
            <w:b w:val="0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b w:val="0"/>
            <w:noProof/>
          </w:rPr>
          <w:t>前言</w:t>
        </w:r>
        <w:r w:rsidR="00AC5805" w:rsidRPr="00AC5805">
          <w:rPr>
            <w:rFonts w:cs="Times New Roman"/>
            <w:b w:val="0"/>
            <w:noProof/>
            <w:webHidden/>
          </w:rPr>
          <w:tab/>
        </w:r>
        <w:r w:rsidR="00AC5805" w:rsidRPr="00AC5805">
          <w:rPr>
            <w:rFonts w:cs="Times New Roman"/>
            <w:b w:val="0"/>
            <w:noProof/>
            <w:webHidden/>
          </w:rPr>
          <w:fldChar w:fldCharType="begin"/>
        </w:r>
        <w:r w:rsidR="00AC5805" w:rsidRPr="00AC5805">
          <w:rPr>
            <w:rFonts w:cs="Times New Roman"/>
            <w:b w:val="0"/>
            <w:noProof/>
            <w:webHidden/>
          </w:rPr>
          <w:instrText xml:space="preserve"> PAGEREF _Toc499108450 \h </w:instrText>
        </w:r>
        <w:r w:rsidR="00AC5805" w:rsidRPr="00AC5805">
          <w:rPr>
            <w:rFonts w:cs="Times New Roman"/>
            <w:b w:val="0"/>
            <w:noProof/>
            <w:webHidden/>
          </w:rPr>
        </w:r>
        <w:r w:rsidR="00AC5805" w:rsidRPr="00AC5805">
          <w:rPr>
            <w:rFonts w:cs="Times New Roman"/>
            <w:b w:val="0"/>
            <w:noProof/>
            <w:webHidden/>
          </w:rPr>
          <w:fldChar w:fldCharType="separate"/>
        </w:r>
        <w:r w:rsidR="00AC5805" w:rsidRPr="00AC5805">
          <w:rPr>
            <w:rFonts w:cs="Times New Roman"/>
            <w:b w:val="0"/>
            <w:noProof/>
            <w:webHidden/>
          </w:rPr>
          <w:t>- 5 -</w:t>
        </w:r>
        <w:r w:rsidR="00AC5805" w:rsidRPr="00AC5805">
          <w:rPr>
            <w:rFonts w:cs="Times New Roman"/>
            <w:b w:val="0"/>
            <w:noProof/>
            <w:webHidden/>
          </w:rPr>
          <w:fldChar w:fldCharType="end"/>
        </w:r>
      </w:hyperlink>
    </w:p>
    <w:p w:rsidR="00AC5805" w:rsidRPr="00AC5805" w:rsidRDefault="005816A3" w:rsidP="00AC5805">
      <w:pPr>
        <w:pStyle w:val="20"/>
        <w:tabs>
          <w:tab w:val="left" w:pos="1000"/>
          <w:tab w:val="right" w:leader="dot" w:pos="10456"/>
        </w:tabs>
        <w:ind w:left="400"/>
        <w:rPr>
          <w:rFonts w:cs="Times New Roman"/>
          <w:noProof/>
          <w:kern w:val="0"/>
          <w:sz w:val="22"/>
        </w:rPr>
      </w:pPr>
      <w:hyperlink w:anchor="_Toc499108451" w:history="1">
        <w:r w:rsidR="00AC5805" w:rsidRPr="00AC5805">
          <w:rPr>
            <w:rStyle w:val="ab"/>
            <w:rFonts w:cs="Times New Roman"/>
            <w:noProof/>
          </w:rPr>
          <w:t>1.1</w:t>
        </w:r>
        <w:r w:rsidR="00AC5805" w:rsidRPr="00AC5805">
          <w:rPr>
            <w:rFonts w:cs="Times New Roman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noProof/>
          </w:rPr>
          <w:t>编写目的</w:t>
        </w:r>
        <w:r w:rsidR="00AC5805" w:rsidRPr="00AC5805">
          <w:rPr>
            <w:rFonts w:cs="Times New Roman"/>
            <w:noProof/>
            <w:webHidden/>
          </w:rPr>
          <w:tab/>
        </w:r>
        <w:r w:rsidR="00AC5805" w:rsidRPr="00AC5805">
          <w:rPr>
            <w:rFonts w:cs="Times New Roman"/>
            <w:noProof/>
            <w:webHidden/>
          </w:rPr>
          <w:fldChar w:fldCharType="begin"/>
        </w:r>
        <w:r w:rsidR="00AC5805" w:rsidRPr="00AC5805">
          <w:rPr>
            <w:rFonts w:cs="Times New Roman"/>
            <w:noProof/>
            <w:webHidden/>
          </w:rPr>
          <w:instrText xml:space="preserve"> PAGEREF _Toc499108451 \h </w:instrText>
        </w:r>
        <w:r w:rsidR="00AC5805" w:rsidRPr="00AC5805">
          <w:rPr>
            <w:rFonts w:cs="Times New Roman"/>
            <w:noProof/>
            <w:webHidden/>
          </w:rPr>
        </w:r>
        <w:r w:rsidR="00AC5805" w:rsidRPr="00AC5805">
          <w:rPr>
            <w:rFonts w:cs="Times New Roman"/>
            <w:noProof/>
            <w:webHidden/>
          </w:rPr>
          <w:fldChar w:fldCharType="separate"/>
        </w:r>
        <w:r w:rsidR="00AC5805" w:rsidRPr="00AC5805">
          <w:rPr>
            <w:rFonts w:cs="Times New Roman"/>
            <w:noProof/>
            <w:webHidden/>
          </w:rPr>
          <w:t>- 5 -</w:t>
        </w:r>
        <w:r w:rsidR="00AC5805" w:rsidRPr="00AC5805">
          <w:rPr>
            <w:rFonts w:cs="Times New Roman"/>
            <w:noProof/>
            <w:webHidden/>
          </w:rPr>
          <w:fldChar w:fldCharType="end"/>
        </w:r>
      </w:hyperlink>
    </w:p>
    <w:p w:rsidR="00AC5805" w:rsidRPr="00AC5805" w:rsidRDefault="005816A3" w:rsidP="00AC5805">
      <w:pPr>
        <w:pStyle w:val="20"/>
        <w:tabs>
          <w:tab w:val="left" w:pos="1000"/>
          <w:tab w:val="right" w:leader="dot" w:pos="10456"/>
        </w:tabs>
        <w:ind w:left="400"/>
        <w:rPr>
          <w:rFonts w:cs="Times New Roman"/>
          <w:noProof/>
          <w:kern w:val="0"/>
          <w:sz w:val="22"/>
        </w:rPr>
      </w:pPr>
      <w:hyperlink w:anchor="_Toc499108452" w:history="1">
        <w:r w:rsidR="00AC5805" w:rsidRPr="00AC5805">
          <w:rPr>
            <w:rStyle w:val="ab"/>
            <w:rFonts w:cs="Times New Roman"/>
            <w:noProof/>
          </w:rPr>
          <w:t>1.2</w:t>
        </w:r>
        <w:r w:rsidR="00AC5805" w:rsidRPr="00AC5805">
          <w:rPr>
            <w:rFonts w:cs="Times New Roman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noProof/>
          </w:rPr>
          <w:t>文档概述</w:t>
        </w:r>
        <w:r w:rsidR="00AC5805" w:rsidRPr="00AC5805">
          <w:rPr>
            <w:rFonts w:cs="Times New Roman"/>
            <w:noProof/>
            <w:webHidden/>
          </w:rPr>
          <w:tab/>
        </w:r>
        <w:r w:rsidR="00AC5805" w:rsidRPr="00AC5805">
          <w:rPr>
            <w:rFonts w:cs="Times New Roman"/>
            <w:noProof/>
            <w:webHidden/>
          </w:rPr>
          <w:fldChar w:fldCharType="begin"/>
        </w:r>
        <w:r w:rsidR="00AC5805" w:rsidRPr="00AC5805">
          <w:rPr>
            <w:rFonts w:cs="Times New Roman"/>
            <w:noProof/>
            <w:webHidden/>
          </w:rPr>
          <w:instrText xml:space="preserve"> PAGEREF _Toc499108452 \h </w:instrText>
        </w:r>
        <w:r w:rsidR="00AC5805" w:rsidRPr="00AC5805">
          <w:rPr>
            <w:rFonts w:cs="Times New Roman"/>
            <w:noProof/>
            <w:webHidden/>
          </w:rPr>
        </w:r>
        <w:r w:rsidR="00AC5805" w:rsidRPr="00AC5805">
          <w:rPr>
            <w:rFonts w:cs="Times New Roman"/>
            <w:noProof/>
            <w:webHidden/>
          </w:rPr>
          <w:fldChar w:fldCharType="separate"/>
        </w:r>
        <w:r w:rsidR="00AC5805" w:rsidRPr="00AC5805">
          <w:rPr>
            <w:rFonts w:cs="Times New Roman"/>
            <w:noProof/>
            <w:webHidden/>
          </w:rPr>
          <w:t>- 5 -</w:t>
        </w:r>
        <w:r w:rsidR="00AC5805" w:rsidRPr="00AC5805">
          <w:rPr>
            <w:rFonts w:cs="Times New Roman"/>
            <w:noProof/>
            <w:webHidden/>
          </w:rPr>
          <w:fldChar w:fldCharType="end"/>
        </w:r>
      </w:hyperlink>
    </w:p>
    <w:p w:rsidR="00AC5805" w:rsidRPr="00AC5805" w:rsidRDefault="005816A3">
      <w:pPr>
        <w:pStyle w:val="10"/>
        <w:tabs>
          <w:tab w:val="left" w:pos="400"/>
          <w:tab w:val="right" w:leader="dot" w:pos="10456"/>
        </w:tabs>
        <w:rPr>
          <w:rFonts w:cs="Times New Roman"/>
          <w:b w:val="0"/>
          <w:noProof/>
          <w:kern w:val="0"/>
          <w:sz w:val="22"/>
        </w:rPr>
      </w:pPr>
      <w:hyperlink w:anchor="_Toc499108453" w:history="1">
        <w:r w:rsidR="00AC5805" w:rsidRPr="00AC5805">
          <w:rPr>
            <w:rStyle w:val="ab"/>
            <w:rFonts w:cs="Times New Roman"/>
            <w:b w:val="0"/>
            <w:noProof/>
          </w:rPr>
          <w:t>2</w:t>
        </w:r>
        <w:r w:rsidR="00AC5805" w:rsidRPr="00AC5805">
          <w:rPr>
            <w:rFonts w:cs="Times New Roman"/>
            <w:b w:val="0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b w:val="0"/>
            <w:noProof/>
          </w:rPr>
          <w:t>设备驱动注册</w:t>
        </w:r>
        <w:r w:rsidR="00AC5805" w:rsidRPr="00AC5805">
          <w:rPr>
            <w:rFonts w:cs="Times New Roman"/>
            <w:b w:val="0"/>
            <w:noProof/>
            <w:webHidden/>
          </w:rPr>
          <w:tab/>
        </w:r>
        <w:r w:rsidR="00AC5805" w:rsidRPr="00AC5805">
          <w:rPr>
            <w:rFonts w:cs="Times New Roman"/>
            <w:b w:val="0"/>
            <w:noProof/>
            <w:webHidden/>
          </w:rPr>
          <w:fldChar w:fldCharType="begin"/>
        </w:r>
        <w:r w:rsidR="00AC5805" w:rsidRPr="00AC5805">
          <w:rPr>
            <w:rFonts w:cs="Times New Roman"/>
            <w:b w:val="0"/>
            <w:noProof/>
            <w:webHidden/>
          </w:rPr>
          <w:instrText xml:space="preserve"> PAGEREF _Toc499108453 \h </w:instrText>
        </w:r>
        <w:r w:rsidR="00AC5805" w:rsidRPr="00AC5805">
          <w:rPr>
            <w:rFonts w:cs="Times New Roman"/>
            <w:b w:val="0"/>
            <w:noProof/>
            <w:webHidden/>
          </w:rPr>
        </w:r>
        <w:r w:rsidR="00AC5805" w:rsidRPr="00AC5805">
          <w:rPr>
            <w:rFonts w:cs="Times New Roman"/>
            <w:b w:val="0"/>
            <w:noProof/>
            <w:webHidden/>
          </w:rPr>
          <w:fldChar w:fldCharType="separate"/>
        </w:r>
        <w:r w:rsidR="00AC5805" w:rsidRPr="00AC5805">
          <w:rPr>
            <w:rFonts w:cs="Times New Roman"/>
            <w:b w:val="0"/>
            <w:noProof/>
            <w:webHidden/>
          </w:rPr>
          <w:t>- 6 -</w:t>
        </w:r>
        <w:r w:rsidR="00AC5805" w:rsidRPr="00AC5805">
          <w:rPr>
            <w:rFonts w:cs="Times New Roman"/>
            <w:b w:val="0"/>
            <w:noProof/>
            <w:webHidden/>
          </w:rPr>
          <w:fldChar w:fldCharType="end"/>
        </w:r>
      </w:hyperlink>
    </w:p>
    <w:p w:rsidR="00AC5805" w:rsidRPr="00AC5805" w:rsidRDefault="005816A3" w:rsidP="00AC5805">
      <w:pPr>
        <w:pStyle w:val="20"/>
        <w:tabs>
          <w:tab w:val="left" w:pos="1000"/>
          <w:tab w:val="right" w:leader="dot" w:pos="10456"/>
        </w:tabs>
        <w:ind w:left="400"/>
        <w:rPr>
          <w:rFonts w:cs="Times New Roman"/>
          <w:noProof/>
          <w:kern w:val="0"/>
          <w:sz w:val="22"/>
        </w:rPr>
      </w:pPr>
      <w:hyperlink w:anchor="_Toc499108454" w:history="1">
        <w:r w:rsidR="00AC5805" w:rsidRPr="00AC5805">
          <w:rPr>
            <w:rStyle w:val="ab"/>
            <w:rFonts w:cs="Times New Roman"/>
            <w:noProof/>
          </w:rPr>
          <w:t>2.1</w:t>
        </w:r>
        <w:r w:rsidR="00AC5805" w:rsidRPr="00AC5805">
          <w:rPr>
            <w:rFonts w:cs="Times New Roman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noProof/>
          </w:rPr>
          <w:t>注册入口</w:t>
        </w:r>
        <w:r w:rsidR="00AC5805" w:rsidRPr="00AC5805">
          <w:rPr>
            <w:rFonts w:cs="Times New Roman"/>
            <w:noProof/>
            <w:webHidden/>
          </w:rPr>
          <w:tab/>
        </w:r>
        <w:r w:rsidR="00AC5805" w:rsidRPr="00AC5805">
          <w:rPr>
            <w:rFonts w:cs="Times New Roman"/>
            <w:noProof/>
            <w:webHidden/>
          </w:rPr>
          <w:fldChar w:fldCharType="begin"/>
        </w:r>
        <w:r w:rsidR="00AC5805" w:rsidRPr="00AC5805">
          <w:rPr>
            <w:rFonts w:cs="Times New Roman"/>
            <w:noProof/>
            <w:webHidden/>
          </w:rPr>
          <w:instrText xml:space="preserve"> PAGEREF _Toc499108454 \h </w:instrText>
        </w:r>
        <w:r w:rsidR="00AC5805" w:rsidRPr="00AC5805">
          <w:rPr>
            <w:rFonts w:cs="Times New Roman"/>
            <w:noProof/>
            <w:webHidden/>
          </w:rPr>
        </w:r>
        <w:r w:rsidR="00AC5805" w:rsidRPr="00AC5805">
          <w:rPr>
            <w:rFonts w:cs="Times New Roman"/>
            <w:noProof/>
            <w:webHidden/>
          </w:rPr>
          <w:fldChar w:fldCharType="separate"/>
        </w:r>
        <w:r w:rsidR="00AC5805" w:rsidRPr="00AC5805">
          <w:rPr>
            <w:rFonts w:cs="Times New Roman"/>
            <w:noProof/>
            <w:webHidden/>
          </w:rPr>
          <w:t>- 6 -</w:t>
        </w:r>
        <w:r w:rsidR="00AC5805" w:rsidRPr="00AC5805">
          <w:rPr>
            <w:rFonts w:cs="Times New Roman"/>
            <w:noProof/>
            <w:webHidden/>
          </w:rPr>
          <w:fldChar w:fldCharType="end"/>
        </w:r>
      </w:hyperlink>
    </w:p>
    <w:p w:rsidR="00AC5805" w:rsidRPr="00AC5805" w:rsidRDefault="005816A3" w:rsidP="00AC5805">
      <w:pPr>
        <w:pStyle w:val="20"/>
        <w:tabs>
          <w:tab w:val="left" w:pos="1000"/>
          <w:tab w:val="right" w:leader="dot" w:pos="10456"/>
        </w:tabs>
        <w:ind w:left="400"/>
        <w:rPr>
          <w:rFonts w:cs="Times New Roman"/>
          <w:noProof/>
          <w:kern w:val="0"/>
          <w:sz w:val="22"/>
        </w:rPr>
      </w:pPr>
      <w:hyperlink w:anchor="_Toc499108455" w:history="1">
        <w:r w:rsidR="00AC5805" w:rsidRPr="00AC5805">
          <w:rPr>
            <w:rStyle w:val="ab"/>
            <w:rFonts w:cs="Times New Roman"/>
            <w:noProof/>
          </w:rPr>
          <w:t>2.2</w:t>
        </w:r>
        <w:r w:rsidR="00AC5805" w:rsidRPr="00AC5805">
          <w:rPr>
            <w:rFonts w:cs="Times New Roman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noProof/>
          </w:rPr>
          <w:t>设备注册</w:t>
        </w:r>
        <w:r w:rsidR="00AC5805" w:rsidRPr="00AC5805">
          <w:rPr>
            <w:rFonts w:cs="Times New Roman"/>
            <w:noProof/>
            <w:webHidden/>
          </w:rPr>
          <w:tab/>
        </w:r>
        <w:r w:rsidR="00AC5805" w:rsidRPr="00AC5805">
          <w:rPr>
            <w:rFonts w:cs="Times New Roman"/>
            <w:noProof/>
            <w:webHidden/>
          </w:rPr>
          <w:fldChar w:fldCharType="begin"/>
        </w:r>
        <w:r w:rsidR="00AC5805" w:rsidRPr="00AC5805">
          <w:rPr>
            <w:rFonts w:cs="Times New Roman"/>
            <w:noProof/>
            <w:webHidden/>
          </w:rPr>
          <w:instrText xml:space="preserve"> PAGEREF _Toc499108455 \h </w:instrText>
        </w:r>
        <w:r w:rsidR="00AC5805" w:rsidRPr="00AC5805">
          <w:rPr>
            <w:rFonts w:cs="Times New Roman"/>
            <w:noProof/>
            <w:webHidden/>
          </w:rPr>
        </w:r>
        <w:r w:rsidR="00AC5805" w:rsidRPr="00AC5805">
          <w:rPr>
            <w:rFonts w:cs="Times New Roman"/>
            <w:noProof/>
            <w:webHidden/>
          </w:rPr>
          <w:fldChar w:fldCharType="separate"/>
        </w:r>
        <w:r w:rsidR="00AC5805" w:rsidRPr="00AC5805">
          <w:rPr>
            <w:rFonts w:cs="Times New Roman"/>
            <w:noProof/>
            <w:webHidden/>
          </w:rPr>
          <w:t>- 7 -</w:t>
        </w:r>
        <w:r w:rsidR="00AC5805" w:rsidRPr="00AC5805">
          <w:rPr>
            <w:rFonts w:cs="Times New Roman"/>
            <w:noProof/>
            <w:webHidden/>
          </w:rPr>
          <w:fldChar w:fldCharType="end"/>
        </w:r>
      </w:hyperlink>
    </w:p>
    <w:p w:rsidR="00AC5805" w:rsidRPr="00AC5805" w:rsidRDefault="005816A3" w:rsidP="00AC5805">
      <w:pPr>
        <w:pStyle w:val="30"/>
        <w:tabs>
          <w:tab w:val="left" w:pos="1600"/>
          <w:tab w:val="right" w:leader="dot" w:pos="10456"/>
        </w:tabs>
        <w:ind w:left="800"/>
        <w:rPr>
          <w:rFonts w:cs="Times New Roman"/>
          <w:noProof/>
          <w:kern w:val="0"/>
          <w:sz w:val="22"/>
        </w:rPr>
      </w:pPr>
      <w:hyperlink w:anchor="_Toc499108456" w:history="1">
        <w:r w:rsidR="00AC5805" w:rsidRPr="00AC5805">
          <w:rPr>
            <w:rStyle w:val="ab"/>
            <w:rFonts w:cs="Times New Roman"/>
            <w:noProof/>
          </w:rPr>
          <w:t>2.2.1</w:t>
        </w:r>
        <w:r w:rsidR="00AC5805" w:rsidRPr="00AC5805">
          <w:rPr>
            <w:rFonts w:cs="Times New Roman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noProof/>
          </w:rPr>
          <w:t>xxxxx</w:t>
        </w:r>
        <w:r w:rsidR="00AC5805" w:rsidRPr="00AC5805">
          <w:rPr>
            <w:rFonts w:cs="Times New Roman"/>
            <w:noProof/>
            <w:webHidden/>
          </w:rPr>
          <w:tab/>
        </w:r>
        <w:r w:rsidR="00AC5805" w:rsidRPr="00AC5805">
          <w:rPr>
            <w:rFonts w:cs="Times New Roman"/>
            <w:noProof/>
            <w:webHidden/>
          </w:rPr>
          <w:fldChar w:fldCharType="begin"/>
        </w:r>
        <w:r w:rsidR="00AC5805" w:rsidRPr="00AC5805">
          <w:rPr>
            <w:rFonts w:cs="Times New Roman"/>
            <w:noProof/>
            <w:webHidden/>
          </w:rPr>
          <w:instrText xml:space="preserve"> PAGEREF _Toc499108456 \h </w:instrText>
        </w:r>
        <w:r w:rsidR="00AC5805" w:rsidRPr="00AC5805">
          <w:rPr>
            <w:rFonts w:cs="Times New Roman"/>
            <w:noProof/>
            <w:webHidden/>
          </w:rPr>
        </w:r>
        <w:r w:rsidR="00AC5805" w:rsidRPr="00AC5805">
          <w:rPr>
            <w:rFonts w:cs="Times New Roman"/>
            <w:noProof/>
            <w:webHidden/>
          </w:rPr>
          <w:fldChar w:fldCharType="separate"/>
        </w:r>
        <w:r w:rsidR="00AC5805" w:rsidRPr="00AC5805">
          <w:rPr>
            <w:rFonts w:cs="Times New Roman"/>
            <w:noProof/>
            <w:webHidden/>
          </w:rPr>
          <w:t>- 7 -</w:t>
        </w:r>
        <w:r w:rsidR="00AC5805" w:rsidRPr="00AC5805">
          <w:rPr>
            <w:rFonts w:cs="Times New Roman"/>
            <w:noProof/>
            <w:webHidden/>
          </w:rPr>
          <w:fldChar w:fldCharType="end"/>
        </w:r>
      </w:hyperlink>
    </w:p>
    <w:p w:rsidR="00AC5805" w:rsidRPr="00AC5805" w:rsidRDefault="005816A3" w:rsidP="00AC5805">
      <w:pPr>
        <w:pStyle w:val="30"/>
        <w:tabs>
          <w:tab w:val="left" w:pos="1600"/>
          <w:tab w:val="right" w:leader="dot" w:pos="10456"/>
        </w:tabs>
        <w:ind w:left="800"/>
        <w:rPr>
          <w:rFonts w:cs="Times New Roman"/>
          <w:noProof/>
          <w:kern w:val="0"/>
          <w:sz w:val="22"/>
        </w:rPr>
      </w:pPr>
      <w:hyperlink w:anchor="_Toc499108457" w:history="1">
        <w:r w:rsidR="00AC5805" w:rsidRPr="00AC5805">
          <w:rPr>
            <w:rStyle w:val="ab"/>
            <w:rFonts w:cs="Times New Roman"/>
            <w:noProof/>
          </w:rPr>
          <w:t>2.2.2</w:t>
        </w:r>
        <w:r w:rsidR="00AC5805" w:rsidRPr="00AC5805">
          <w:rPr>
            <w:rFonts w:cs="Times New Roman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noProof/>
          </w:rPr>
          <w:t>xxxxx</w:t>
        </w:r>
        <w:r w:rsidR="00AC5805" w:rsidRPr="00AC5805">
          <w:rPr>
            <w:rFonts w:cs="Times New Roman"/>
            <w:noProof/>
            <w:webHidden/>
          </w:rPr>
          <w:tab/>
        </w:r>
        <w:r w:rsidR="00AC5805" w:rsidRPr="00AC5805">
          <w:rPr>
            <w:rFonts w:cs="Times New Roman"/>
            <w:noProof/>
            <w:webHidden/>
          </w:rPr>
          <w:fldChar w:fldCharType="begin"/>
        </w:r>
        <w:r w:rsidR="00AC5805" w:rsidRPr="00AC5805">
          <w:rPr>
            <w:rFonts w:cs="Times New Roman"/>
            <w:noProof/>
            <w:webHidden/>
          </w:rPr>
          <w:instrText xml:space="preserve"> PAGEREF _Toc499108457 \h </w:instrText>
        </w:r>
        <w:r w:rsidR="00AC5805" w:rsidRPr="00AC5805">
          <w:rPr>
            <w:rFonts w:cs="Times New Roman"/>
            <w:noProof/>
            <w:webHidden/>
          </w:rPr>
        </w:r>
        <w:r w:rsidR="00AC5805" w:rsidRPr="00AC5805">
          <w:rPr>
            <w:rFonts w:cs="Times New Roman"/>
            <w:noProof/>
            <w:webHidden/>
          </w:rPr>
          <w:fldChar w:fldCharType="separate"/>
        </w:r>
        <w:r w:rsidR="00AC5805" w:rsidRPr="00AC5805">
          <w:rPr>
            <w:rFonts w:cs="Times New Roman"/>
            <w:noProof/>
            <w:webHidden/>
          </w:rPr>
          <w:t>- 7 -</w:t>
        </w:r>
        <w:r w:rsidR="00AC5805" w:rsidRPr="00AC5805">
          <w:rPr>
            <w:rFonts w:cs="Times New Roman"/>
            <w:noProof/>
            <w:webHidden/>
          </w:rPr>
          <w:fldChar w:fldCharType="end"/>
        </w:r>
      </w:hyperlink>
    </w:p>
    <w:p w:rsidR="00AC5805" w:rsidRPr="00AC5805" w:rsidRDefault="005816A3" w:rsidP="00AC5805">
      <w:pPr>
        <w:pStyle w:val="20"/>
        <w:tabs>
          <w:tab w:val="left" w:pos="1000"/>
          <w:tab w:val="right" w:leader="dot" w:pos="10456"/>
        </w:tabs>
        <w:ind w:left="400"/>
        <w:rPr>
          <w:rFonts w:cs="Times New Roman"/>
          <w:noProof/>
          <w:kern w:val="0"/>
          <w:sz w:val="22"/>
        </w:rPr>
      </w:pPr>
      <w:hyperlink w:anchor="_Toc499108458" w:history="1">
        <w:r w:rsidR="00AC5805" w:rsidRPr="00AC5805">
          <w:rPr>
            <w:rStyle w:val="ab"/>
            <w:rFonts w:cs="Times New Roman"/>
            <w:noProof/>
          </w:rPr>
          <w:t>2.3</w:t>
        </w:r>
        <w:r w:rsidR="00AC5805" w:rsidRPr="00AC5805">
          <w:rPr>
            <w:rFonts w:cs="Times New Roman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noProof/>
          </w:rPr>
          <w:t>驱动注册</w:t>
        </w:r>
        <w:r w:rsidR="00AC5805" w:rsidRPr="00AC5805">
          <w:rPr>
            <w:rFonts w:cs="Times New Roman"/>
            <w:noProof/>
            <w:webHidden/>
          </w:rPr>
          <w:tab/>
        </w:r>
        <w:r w:rsidR="00AC5805" w:rsidRPr="00AC5805">
          <w:rPr>
            <w:rFonts w:cs="Times New Roman"/>
            <w:noProof/>
            <w:webHidden/>
          </w:rPr>
          <w:fldChar w:fldCharType="begin"/>
        </w:r>
        <w:r w:rsidR="00AC5805" w:rsidRPr="00AC5805">
          <w:rPr>
            <w:rFonts w:cs="Times New Roman"/>
            <w:noProof/>
            <w:webHidden/>
          </w:rPr>
          <w:instrText xml:space="preserve"> PAGEREF _Toc499108458 \h </w:instrText>
        </w:r>
        <w:r w:rsidR="00AC5805" w:rsidRPr="00AC5805">
          <w:rPr>
            <w:rFonts w:cs="Times New Roman"/>
            <w:noProof/>
            <w:webHidden/>
          </w:rPr>
        </w:r>
        <w:r w:rsidR="00AC5805" w:rsidRPr="00AC5805">
          <w:rPr>
            <w:rFonts w:cs="Times New Roman"/>
            <w:noProof/>
            <w:webHidden/>
          </w:rPr>
          <w:fldChar w:fldCharType="separate"/>
        </w:r>
        <w:r w:rsidR="00AC5805" w:rsidRPr="00AC5805">
          <w:rPr>
            <w:rFonts w:cs="Times New Roman"/>
            <w:noProof/>
            <w:webHidden/>
          </w:rPr>
          <w:t>- 7 -</w:t>
        </w:r>
        <w:r w:rsidR="00AC5805" w:rsidRPr="00AC5805">
          <w:rPr>
            <w:rFonts w:cs="Times New Roman"/>
            <w:noProof/>
            <w:webHidden/>
          </w:rPr>
          <w:fldChar w:fldCharType="end"/>
        </w:r>
      </w:hyperlink>
    </w:p>
    <w:p w:rsidR="00AC5805" w:rsidRPr="00AC5805" w:rsidRDefault="005816A3" w:rsidP="00AC5805">
      <w:pPr>
        <w:pStyle w:val="30"/>
        <w:tabs>
          <w:tab w:val="left" w:pos="1600"/>
          <w:tab w:val="right" w:leader="dot" w:pos="10456"/>
        </w:tabs>
        <w:ind w:left="800"/>
        <w:rPr>
          <w:rFonts w:cs="Times New Roman"/>
          <w:noProof/>
          <w:kern w:val="0"/>
          <w:sz w:val="22"/>
        </w:rPr>
      </w:pPr>
      <w:hyperlink w:anchor="_Toc499108459" w:history="1">
        <w:r w:rsidR="00AC5805" w:rsidRPr="00AC5805">
          <w:rPr>
            <w:rStyle w:val="ab"/>
            <w:rFonts w:cs="Times New Roman"/>
            <w:noProof/>
          </w:rPr>
          <w:t>2.3.1</w:t>
        </w:r>
        <w:r w:rsidR="00AC5805" w:rsidRPr="00AC5805">
          <w:rPr>
            <w:rFonts w:cs="Times New Roman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noProof/>
          </w:rPr>
          <w:t>总线驱动注册</w:t>
        </w:r>
        <w:r w:rsidR="00AC5805" w:rsidRPr="00AC5805">
          <w:rPr>
            <w:rFonts w:cs="Times New Roman"/>
            <w:noProof/>
            <w:webHidden/>
          </w:rPr>
          <w:tab/>
        </w:r>
        <w:r w:rsidR="00AC5805" w:rsidRPr="00AC5805">
          <w:rPr>
            <w:rFonts w:cs="Times New Roman"/>
            <w:noProof/>
            <w:webHidden/>
          </w:rPr>
          <w:fldChar w:fldCharType="begin"/>
        </w:r>
        <w:r w:rsidR="00AC5805" w:rsidRPr="00AC5805">
          <w:rPr>
            <w:rFonts w:cs="Times New Roman"/>
            <w:noProof/>
            <w:webHidden/>
          </w:rPr>
          <w:instrText xml:space="preserve"> PAGEREF _Toc499108459 \h </w:instrText>
        </w:r>
        <w:r w:rsidR="00AC5805" w:rsidRPr="00AC5805">
          <w:rPr>
            <w:rFonts w:cs="Times New Roman"/>
            <w:noProof/>
            <w:webHidden/>
          </w:rPr>
        </w:r>
        <w:r w:rsidR="00AC5805" w:rsidRPr="00AC5805">
          <w:rPr>
            <w:rFonts w:cs="Times New Roman"/>
            <w:noProof/>
            <w:webHidden/>
          </w:rPr>
          <w:fldChar w:fldCharType="separate"/>
        </w:r>
        <w:r w:rsidR="00AC5805" w:rsidRPr="00AC5805">
          <w:rPr>
            <w:rFonts w:cs="Times New Roman"/>
            <w:noProof/>
            <w:webHidden/>
          </w:rPr>
          <w:t>- 7 -</w:t>
        </w:r>
        <w:r w:rsidR="00AC5805" w:rsidRPr="00AC5805">
          <w:rPr>
            <w:rFonts w:cs="Times New Roman"/>
            <w:noProof/>
            <w:webHidden/>
          </w:rPr>
          <w:fldChar w:fldCharType="end"/>
        </w:r>
      </w:hyperlink>
    </w:p>
    <w:p w:rsidR="00AC5805" w:rsidRPr="00AC5805" w:rsidRDefault="005816A3" w:rsidP="00AC5805">
      <w:pPr>
        <w:pStyle w:val="30"/>
        <w:tabs>
          <w:tab w:val="left" w:pos="1600"/>
          <w:tab w:val="right" w:leader="dot" w:pos="10456"/>
        </w:tabs>
        <w:ind w:left="800"/>
        <w:rPr>
          <w:rFonts w:cs="Times New Roman"/>
          <w:noProof/>
          <w:kern w:val="0"/>
          <w:sz w:val="22"/>
        </w:rPr>
      </w:pPr>
      <w:hyperlink w:anchor="_Toc499108460" w:history="1">
        <w:r w:rsidR="00AC5805" w:rsidRPr="00AC5805">
          <w:rPr>
            <w:rStyle w:val="ab"/>
            <w:rFonts w:cs="Times New Roman"/>
            <w:noProof/>
          </w:rPr>
          <w:t>2.3.2</w:t>
        </w:r>
        <w:r w:rsidR="00AC5805" w:rsidRPr="00AC5805">
          <w:rPr>
            <w:rFonts w:cs="Times New Roman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noProof/>
          </w:rPr>
          <w:t>设备驱动注册</w:t>
        </w:r>
        <w:r w:rsidR="00AC5805" w:rsidRPr="00AC5805">
          <w:rPr>
            <w:rFonts w:cs="Times New Roman"/>
            <w:noProof/>
            <w:webHidden/>
          </w:rPr>
          <w:tab/>
        </w:r>
        <w:r w:rsidR="00AC5805" w:rsidRPr="00AC5805">
          <w:rPr>
            <w:rFonts w:cs="Times New Roman"/>
            <w:noProof/>
            <w:webHidden/>
          </w:rPr>
          <w:fldChar w:fldCharType="begin"/>
        </w:r>
        <w:r w:rsidR="00AC5805" w:rsidRPr="00AC5805">
          <w:rPr>
            <w:rFonts w:cs="Times New Roman"/>
            <w:noProof/>
            <w:webHidden/>
          </w:rPr>
          <w:instrText xml:space="preserve"> PAGEREF _Toc499108460 \h </w:instrText>
        </w:r>
        <w:r w:rsidR="00AC5805" w:rsidRPr="00AC5805">
          <w:rPr>
            <w:rFonts w:cs="Times New Roman"/>
            <w:noProof/>
            <w:webHidden/>
          </w:rPr>
        </w:r>
        <w:r w:rsidR="00AC5805" w:rsidRPr="00AC5805">
          <w:rPr>
            <w:rFonts w:cs="Times New Roman"/>
            <w:noProof/>
            <w:webHidden/>
          </w:rPr>
          <w:fldChar w:fldCharType="separate"/>
        </w:r>
        <w:r w:rsidR="00AC5805" w:rsidRPr="00AC5805">
          <w:rPr>
            <w:rFonts w:cs="Times New Roman"/>
            <w:noProof/>
            <w:webHidden/>
          </w:rPr>
          <w:t>- 11 -</w:t>
        </w:r>
        <w:r w:rsidR="00AC5805" w:rsidRPr="00AC5805">
          <w:rPr>
            <w:rFonts w:cs="Times New Roman"/>
            <w:noProof/>
            <w:webHidden/>
          </w:rPr>
          <w:fldChar w:fldCharType="end"/>
        </w:r>
      </w:hyperlink>
    </w:p>
    <w:p w:rsidR="00AC5805" w:rsidRPr="00AC5805" w:rsidRDefault="005816A3">
      <w:pPr>
        <w:pStyle w:val="10"/>
        <w:tabs>
          <w:tab w:val="left" w:pos="400"/>
          <w:tab w:val="right" w:leader="dot" w:pos="10456"/>
        </w:tabs>
        <w:rPr>
          <w:rFonts w:cs="Times New Roman"/>
          <w:b w:val="0"/>
          <w:noProof/>
          <w:kern w:val="0"/>
          <w:sz w:val="22"/>
        </w:rPr>
      </w:pPr>
      <w:hyperlink w:anchor="_Toc499108461" w:history="1">
        <w:r w:rsidR="00AC5805" w:rsidRPr="00AC5805">
          <w:rPr>
            <w:rStyle w:val="ab"/>
            <w:rFonts w:cs="Times New Roman"/>
            <w:b w:val="0"/>
            <w:noProof/>
          </w:rPr>
          <w:t>3</w:t>
        </w:r>
        <w:r w:rsidR="00AC5805" w:rsidRPr="00AC5805">
          <w:rPr>
            <w:rFonts w:cs="Times New Roman"/>
            <w:b w:val="0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b w:val="0"/>
            <w:noProof/>
          </w:rPr>
          <w:t>HDAC Spec</w:t>
        </w:r>
        <w:r w:rsidR="00AC5805" w:rsidRPr="00AC5805">
          <w:rPr>
            <w:rFonts w:cs="Times New Roman"/>
            <w:b w:val="0"/>
            <w:noProof/>
            <w:webHidden/>
          </w:rPr>
          <w:tab/>
        </w:r>
        <w:r w:rsidR="00AC5805" w:rsidRPr="00AC5805">
          <w:rPr>
            <w:rFonts w:cs="Times New Roman"/>
            <w:b w:val="0"/>
            <w:noProof/>
            <w:webHidden/>
          </w:rPr>
          <w:fldChar w:fldCharType="begin"/>
        </w:r>
        <w:r w:rsidR="00AC5805" w:rsidRPr="00AC5805">
          <w:rPr>
            <w:rFonts w:cs="Times New Roman"/>
            <w:b w:val="0"/>
            <w:noProof/>
            <w:webHidden/>
          </w:rPr>
          <w:instrText xml:space="preserve"> PAGEREF _Toc499108461 \h </w:instrText>
        </w:r>
        <w:r w:rsidR="00AC5805" w:rsidRPr="00AC5805">
          <w:rPr>
            <w:rFonts w:cs="Times New Roman"/>
            <w:b w:val="0"/>
            <w:noProof/>
            <w:webHidden/>
          </w:rPr>
        </w:r>
        <w:r w:rsidR="00AC5805" w:rsidRPr="00AC5805">
          <w:rPr>
            <w:rFonts w:cs="Times New Roman"/>
            <w:b w:val="0"/>
            <w:noProof/>
            <w:webHidden/>
          </w:rPr>
          <w:fldChar w:fldCharType="separate"/>
        </w:r>
        <w:r w:rsidR="00AC5805" w:rsidRPr="00AC5805">
          <w:rPr>
            <w:rFonts w:cs="Times New Roman"/>
            <w:b w:val="0"/>
            <w:noProof/>
            <w:webHidden/>
          </w:rPr>
          <w:t>- 17 -</w:t>
        </w:r>
        <w:r w:rsidR="00AC5805" w:rsidRPr="00AC5805">
          <w:rPr>
            <w:rFonts w:cs="Times New Roman"/>
            <w:b w:val="0"/>
            <w:noProof/>
            <w:webHidden/>
          </w:rPr>
          <w:fldChar w:fldCharType="end"/>
        </w:r>
      </w:hyperlink>
    </w:p>
    <w:p w:rsidR="00AC5805" w:rsidRPr="00AC5805" w:rsidRDefault="005816A3" w:rsidP="00AC5805">
      <w:pPr>
        <w:pStyle w:val="20"/>
        <w:tabs>
          <w:tab w:val="left" w:pos="1000"/>
          <w:tab w:val="right" w:leader="dot" w:pos="10456"/>
        </w:tabs>
        <w:ind w:left="400"/>
        <w:rPr>
          <w:rFonts w:cs="Times New Roman"/>
          <w:noProof/>
          <w:kern w:val="0"/>
          <w:sz w:val="22"/>
        </w:rPr>
      </w:pPr>
      <w:hyperlink w:anchor="_Toc499108462" w:history="1">
        <w:r w:rsidR="00AC5805" w:rsidRPr="00AC5805">
          <w:rPr>
            <w:rStyle w:val="ab"/>
            <w:rFonts w:cs="Times New Roman"/>
            <w:noProof/>
          </w:rPr>
          <w:t>3.1</w:t>
        </w:r>
        <w:r w:rsidR="00AC5805" w:rsidRPr="00AC5805">
          <w:rPr>
            <w:rFonts w:cs="Times New Roman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noProof/>
          </w:rPr>
          <w:t>Architecture</w:t>
        </w:r>
        <w:r w:rsidR="00AC5805" w:rsidRPr="00AC5805">
          <w:rPr>
            <w:rFonts w:cs="Times New Roman"/>
            <w:noProof/>
            <w:webHidden/>
          </w:rPr>
          <w:tab/>
        </w:r>
        <w:r w:rsidR="00AC5805" w:rsidRPr="00AC5805">
          <w:rPr>
            <w:rFonts w:cs="Times New Roman"/>
            <w:noProof/>
            <w:webHidden/>
          </w:rPr>
          <w:fldChar w:fldCharType="begin"/>
        </w:r>
        <w:r w:rsidR="00AC5805" w:rsidRPr="00AC5805">
          <w:rPr>
            <w:rFonts w:cs="Times New Roman"/>
            <w:noProof/>
            <w:webHidden/>
          </w:rPr>
          <w:instrText xml:space="preserve"> PAGEREF _Toc499108462 \h </w:instrText>
        </w:r>
        <w:r w:rsidR="00AC5805" w:rsidRPr="00AC5805">
          <w:rPr>
            <w:rFonts w:cs="Times New Roman"/>
            <w:noProof/>
            <w:webHidden/>
          </w:rPr>
        </w:r>
        <w:r w:rsidR="00AC5805" w:rsidRPr="00AC5805">
          <w:rPr>
            <w:rFonts w:cs="Times New Roman"/>
            <w:noProof/>
            <w:webHidden/>
          </w:rPr>
          <w:fldChar w:fldCharType="separate"/>
        </w:r>
        <w:r w:rsidR="00AC5805" w:rsidRPr="00AC5805">
          <w:rPr>
            <w:rFonts w:cs="Times New Roman"/>
            <w:noProof/>
            <w:webHidden/>
          </w:rPr>
          <w:t>- 17 -</w:t>
        </w:r>
        <w:r w:rsidR="00AC5805" w:rsidRPr="00AC5805">
          <w:rPr>
            <w:rFonts w:cs="Times New Roman"/>
            <w:noProof/>
            <w:webHidden/>
          </w:rPr>
          <w:fldChar w:fldCharType="end"/>
        </w:r>
      </w:hyperlink>
    </w:p>
    <w:p w:rsidR="00AC5805" w:rsidRPr="00AC5805" w:rsidRDefault="005816A3" w:rsidP="00AC5805">
      <w:pPr>
        <w:pStyle w:val="30"/>
        <w:tabs>
          <w:tab w:val="left" w:pos="1600"/>
          <w:tab w:val="right" w:leader="dot" w:pos="10456"/>
        </w:tabs>
        <w:ind w:left="800"/>
        <w:rPr>
          <w:rFonts w:cs="Times New Roman"/>
          <w:noProof/>
          <w:kern w:val="0"/>
          <w:sz w:val="22"/>
        </w:rPr>
      </w:pPr>
      <w:hyperlink w:anchor="_Toc499108463" w:history="1">
        <w:r w:rsidR="00AC5805" w:rsidRPr="00AC5805">
          <w:rPr>
            <w:rStyle w:val="ab"/>
            <w:rFonts w:cs="Times New Roman"/>
            <w:noProof/>
          </w:rPr>
          <w:t>3.1.1</w:t>
        </w:r>
        <w:r w:rsidR="00AC5805" w:rsidRPr="00AC5805">
          <w:rPr>
            <w:rFonts w:cs="Times New Roman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noProof/>
          </w:rPr>
          <w:t>HDA Architecture</w:t>
        </w:r>
        <w:r w:rsidR="00AC5805" w:rsidRPr="00AC5805">
          <w:rPr>
            <w:rFonts w:cs="Times New Roman"/>
            <w:noProof/>
            <w:webHidden/>
          </w:rPr>
          <w:tab/>
        </w:r>
        <w:r w:rsidR="00AC5805" w:rsidRPr="00AC5805">
          <w:rPr>
            <w:rFonts w:cs="Times New Roman"/>
            <w:noProof/>
            <w:webHidden/>
          </w:rPr>
          <w:fldChar w:fldCharType="begin"/>
        </w:r>
        <w:r w:rsidR="00AC5805" w:rsidRPr="00AC5805">
          <w:rPr>
            <w:rFonts w:cs="Times New Roman"/>
            <w:noProof/>
            <w:webHidden/>
          </w:rPr>
          <w:instrText xml:space="preserve"> PAGEREF _Toc499108463 \h </w:instrText>
        </w:r>
        <w:r w:rsidR="00AC5805" w:rsidRPr="00AC5805">
          <w:rPr>
            <w:rFonts w:cs="Times New Roman"/>
            <w:noProof/>
            <w:webHidden/>
          </w:rPr>
        </w:r>
        <w:r w:rsidR="00AC5805" w:rsidRPr="00AC5805">
          <w:rPr>
            <w:rFonts w:cs="Times New Roman"/>
            <w:noProof/>
            <w:webHidden/>
          </w:rPr>
          <w:fldChar w:fldCharType="separate"/>
        </w:r>
        <w:r w:rsidR="00AC5805" w:rsidRPr="00AC5805">
          <w:rPr>
            <w:rFonts w:cs="Times New Roman"/>
            <w:noProof/>
            <w:webHidden/>
          </w:rPr>
          <w:t>- 17 -</w:t>
        </w:r>
        <w:r w:rsidR="00AC5805" w:rsidRPr="00AC5805">
          <w:rPr>
            <w:rFonts w:cs="Times New Roman"/>
            <w:noProof/>
            <w:webHidden/>
          </w:rPr>
          <w:fldChar w:fldCharType="end"/>
        </w:r>
      </w:hyperlink>
    </w:p>
    <w:p w:rsidR="00AC5805" w:rsidRPr="00AC5805" w:rsidRDefault="005816A3" w:rsidP="00AC5805">
      <w:pPr>
        <w:pStyle w:val="30"/>
        <w:tabs>
          <w:tab w:val="left" w:pos="1600"/>
          <w:tab w:val="right" w:leader="dot" w:pos="10456"/>
        </w:tabs>
        <w:ind w:left="800"/>
        <w:rPr>
          <w:rFonts w:cs="Times New Roman"/>
          <w:noProof/>
          <w:kern w:val="0"/>
          <w:sz w:val="22"/>
        </w:rPr>
      </w:pPr>
      <w:hyperlink w:anchor="_Toc499108464" w:history="1">
        <w:r w:rsidR="00AC5805" w:rsidRPr="00AC5805">
          <w:rPr>
            <w:rStyle w:val="ab"/>
            <w:rFonts w:cs="Times New Roman"/>
            <w:noProof/>
          </w:rPr>
          <w:t>3.1.2</w:t>
        </w:r>
        <w:r w:rsidR="00AC5805" w:rsidRPr="00AC5805">
          <w:rPr>
            <w:rFonts w:cs="Times New Roman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noProof/>
          </w:rPr>
          <w:t>Codec Architecture</w:t>
        </w:r>
        <w:r w:rsidR="00AC5805" w:rsidRPr="00AC5805">
          <w:rPr>
            <w:rFonts w:cs="Times New Roman"/>
            <w:noProof/>
            <w:webHidden/>
          </w:rPr>
          <w:tab/>
        </w:r>
        <w:r w:rsidR="00AC5805" w:rsidRPr="00AC5805">
          <w:rPr>
            <w:rFonts w:cs="Times New Roman"/>
            <w:noProof/>
            <w:webHidden/>
          </w:rPr>
          <w:fldChar w:fldCharType="begin"/>
        </w:r>
        <w:r w:rsidR="00AC5805" w:rsidRPr="00AC5805">
          <w:rPr>
            <w:rFonts w:cs="Times New Roman"/>
            <w:noProof/>
            <w:webHidden/>
          </w:rPr>
          <w:instrText xml:space="preserve"> PAGEREF _Toc499108464 \h </w:instrText>
        </w:r>
        <w:r w:rsidR="00AC5805" w:rsidRPr="00AC5805">
          <w:rPr>
            <w:rFonts w:cs="Times New Roman"/>
            <w:noProof/>
            <w:webHidden/>
          </w:rPr>
        </w:r>
        <w:r w:rsidR="00AC5805" w:rsidRPr="00AC5805">
          <w:rPr>
            <w:rFonts w:cs="Times New Roman"/>
            <w:noProof/>
            <w:webHidden/>
          </w:rPr>
          <w:fldChar w:fldCharType="separate"/>
        </w:r>
        <w:r w:rsidR="00AC5805" w:rsidRPr="00AC5805">
          <w:rPr>
            <w:rFonts w:cs="Times New Roman"/>
            <w:noProof/>
            <w:webHidden/>
          </w:rPr>
          <w:t>- 18 -</w:t>
        </w:r>
        <w:r w:rsidR="00AC5805" w:rsidRPr="00AC5805">
          <w:rPr>
            <w:rFonts w:cs="Times New Roman"/>
            <w:noProof/>
            <w:webHidden/>
          </w:rPr>
          <w:fldChar w:fldCharType="end"/>
        </w:r>
      </w:hyperlink>
    </w:p>
    <w:p w:rsidR="00AC5805" w:rsidRPr="00AC5805" w:rsidRDefault="005816A3" w:rsidP="00AC5805">
      <w:pPr>
        <w:pStyle w:val="30"/>
        <w:tabs>
          <w:tab w:val="left" w:pos="1600"/>
          <w:tab w:val="right" w:leader="dot" w:pos="10456"/>
        </w:tabs>
        <w:ind w:left="800"/>
        <w:rPr>
          <w:rFonts w:cs="Times New Roman"/>
          <w:noProof/>
          <w:kern w:val="0"/>
          <w:sz w:val="22"/>
        </w:rPr>
      </w:pPr>
      <w:hyperlink w:anchor="_Toc499108465" w:history="1">
        <w:r w:rsidR="00AC5805" w:rsidRPr="00AC5805">
          <w:rPr>
            <w:rStyle w:val="ab"/>
            <w:rFonts w:cs="Times New Roman"/>
            <w:noProof/>
          </w:rPr>
          <w:t>3.1.3</w:t>
        </w:r>
        <w:r w:rsidR="00AC5805" w:rsidRPr="00AC5805">
          <w:rPr>
            <w:rFonts w:cs="Times New Roman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noProof/>
          </w:rPr>
          <w:t>Link Architecture</w:t>
        </w:r>
        <w:r w:rsidR="00AC5805" w:rsidRPr="00AC5805">
          <w:rPr>
            <w:rFonts w:cs="Times New Roman"/>
            <w:noProof/>
            <w:webHidden/>
          </w:rPr>
          <w:tab/>
        </w:r>
        <w:r w:rsidR="00AC5805" w:rsidRPr="00AC5805">
          <w:rPr>
            <w:rFonts w:cs="Times New Roman"/>
            <w:noProof/>
            <w:webHidden/>
          </w:rPr>
          <w:fldChar w:fldCharType="begin"/>
        </w:r>
        <w:r w:rsidR="00AC5805" w:rsidRPr="00AC5805">
          <w:rPr>
            <w:rFonts w:cs="Times New Roman"/>
            <w:noProof/>
            <w:webHidden/>
          </w:rPr>
          <w:instrText xml:space="preserve"> PAGEREF _Toc499108465 \h </w:instrText>
        </w:r>
        <w:r w:rsidR="00AC5805" w:rsidRPr="00AC5805">
          <w:rPr>
            <w:rFonts w:cs="Times New Roman"/>
            <w:noProof/>
            <w:webHidden/>
          </w:rPr>
        </w:r>
        <w:r w:rsidR="00AC5805" w:rsidRPr="00AC5805">
          <w:rPr>
            <w:rFonts w:cs="Times New Roman"/>
            <w:noProof/>
            <w:webHidden/>
          </w:rPr>
          <w:fldChar w:fldCharType="separate"/>
        </w:r>
        <w:r w:rsidR="00AC5805" w:rsidRPr="00AC5805">
          <w:rPr>
            <w:rFonts w:cs="Times New Roman"/>
            <w:noProof/>
            <w:webHidden/>
          </w:rPr>
          <w:t>- 19 -</w:t>
        </w:r>
        <w:r w:rsidR="00AC5805" w:rsidRPr="00AC5805">
          <w:rPr>
            <w:rFonts w:cs="Times New Roman"/>
            <w:noProof/>
            <w:webHidden/>
          </w:rPr>
          <w:fldChar w:fldCharType="end"/>
        </w:r>
      </w:hyperlink>
    </w:p>
    <w:p w:rsidR="00AC5805" w:rsidRPr="00AC5805" w:rsidRDefault="005816A3" w:rsidP="00AC5805">
      <w:pPr>
        <w:pStyle w:val="30"/>
        <w:tabs>
          <w:tab w:val="left" w:pos="1600"/>
          <w:tab w:val="right" w:leader="dot" w:pos="10456"/>
        </w:tabs>
        <w:ind w:left="800"/>
        <w:rPr>
          <w:rFonts w:cs="Times New Roman"/>
          <w:noProof/>
          <w:kern w:val="0"/>
          <w:sz w:val="22"/>
        </w:rPr>
      </w:pPr>
      <w:hyperlink w:anchor="_Toc499108466" w:history="1">
        <w:r w:rsidR="00AC5805" w:rsidRPr="00AC5805">
          <w:rPr>
            <w:rStyle w:val="ab"/>
            <w:rFonts w:cs="Times New Roman"/>
            <w:noProof/>
          </w:rPr>
          <w:t>3.1.4</w:t>
        </w:r>
        <w:r w:rsidR="00AC5805" w:rsidRPr="00AC5805">
          <w:rPr>
            <w:rFonts w:cs="Times New Roman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noProof/>
          </w:rPr>
          <w:t>Singnal on Link</w:t>
        </w:r>
        <w:r w:rsidR="00AC5805" w:rsidRPr="00AC5805">
          <w:rPr>
            <w:rFonts w:cs="Times New Roman"/>
            <w:noProof/>
            <w:webHidden/>
          </w:rPr>
          <w:tab/>
        </w:r>
        <w:r w:rsidR="00AC5805" w:rsidRPr="00AC5805">
          <w:rPr>
            <w:rFonts w:cs="Times New Roman"/>
            <w:noProof/>
            <w:webHidden/>
          </w:rPr>
          <w:fldChar w:fldCharType="begin"/>
        </w:r>
        <w:r w:rsidR="00AC5805" w:rsidRPr="00AC5805">
          <w:rPr>
            <w:rFonts w:cs="Times New Roman"/>
            <w:noProof/>
            <w:webHidden/>
          </w:rPr>
          <w:instrText xml:space="preserve"> PAGEREF _Toc499108466 \h </w:instrText>
        </w:r>
        <w:r w:rsidR="00AC5805" w:rsidRPr="00AC5805">
          <w:rPr>
            <w:rFonts w:cs="Times New Roman"/>
            <w:noProof/>
            <w:webHidden/>
          </w:rPr>
        </w:r>
        <w:r w:rsidR="00AC5805" w:rsidRPr="00AC5805">
          <w:rPr>
            <w:rFonts w:cs="Times New Roman"/>
            <w:noProof/>
            <w:webHidden/>
          </w:rPr>
          <w:fldChar w:fldCharType="separate"/>
        </w:r>
        <w:r w:rsidR="00AC5805" w:rsidRPr="00AC5805">
          <w:rPr>
            <w:rFonts w:cs="Times New Roman"/>
            <w:noProof/>
            <w:webHidden/>
          </w:rPr>
          <w:t>- 20 -</w:t>
        </w:r>
        <w:r w:rsidR="00AC5805" w:rsidRPr="00AC5805">
          <w:rPr>
            <w:rFonts w:cs="Times New Roman"/>
            <w:noProof/>
            <w:webHidden/>
          </w:rPr>
          <w:fldChar w:fldCharType="end"/>
        </w:r>
      </w:hyperlink>
    </w:p>
    <w:p w:rsidR="00AC5805" w:rsidRPr="00AC5805" w:rsidRDefault="005816A3" w:rsidP="00AC5805">
      <w:pPr>
        <w:pStyle w:val="20"/>
        <w:tabs>
          <w:tab w:val="left" w:pos="1000"/>
          <w:tab w:val="right" w:leader="dot" w:pos="10456"/>
        </w:tabs>
        <w:ind w:left="400"/>
        <w:rPr>
          <w:rFonts w:cs="Times New Roman"/>
          <w:noProof/>
          <w:kern w:val="0"/>
          <w:sz w:val="22"/>
        </w:rPr>
      </w:pPr>
      <w:hyperlink w:anchor="_Toc499108467" w:history="1">
        <w:r w:rsidR="00AC5805" w:rsidRPr="00AC5805">
          <w:rPr>
            <w:rStyle w:val="ab"/>
            <w:rFonts w:cs="Times New Roman"/>
            <w:noProof/>
          </w:rPr>
          <w:t>3.2</w:t>
        </w:r>
        <w:r w:rsidR="00AC5805" w:rsidRPr="00AC5805">
          <w:rPr>
            <w:rFonts w:cs="Times New Roman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noProof/>
          </w:rPr>
          <w:t>Frame Composition</w:t>
        </w:r>
        <w:r w:rsidR="00AC5805" w:rsidRPr="00AC5805">
          <w:rPr>
            <w:rFonts w:cs="Times New Roman"/>
            <w:noProof/>
            <w:webHidden/>
          </w:rPr>
          <w:tab/>
        </w:r>
        <w:r w:rsidR="00AC5805" w:rsidRPr="00AC5805">
          <w:rPr>
            <w:rFonts w:cs="Times New Roman"/>
            <w:noProof/>
            <w:webHidden/>
          </w:rPr>
          <w:fldChar w:fldCharType="begin"/>
        </w:r>
        <w:r w:rsidR="00AC5805" w:rsidRPr="00AC5805">
          <w:rPr>
            <w:rFonts w:cs="Times New Roman"/>
            <w:noProof/>
            <w:webHidden/>
          </w:rPr>
          <w:instrText xml:space="preserve"> PAGEREF _Toc499108467 \h </w:instrText>
        </w:r>
        <w:r w:rsidR="00AC5805" w:rsidRPr="00AC5805">
          <w:rPr>
            <w:rFonts w:cs="Times New Roman"/>
            <w:noProof/>
            <w:webHidden/>
          </w:rPr>
        </w:r>
        <w:r w:rsidR="00AC5805" w:rsidRPr="00AC5805">
          <w:rPr>
            <w:rFonts w:cs="Times New Roman"/>
            <w:noProof/>
            <w:webHidden/>
          </w:rPr>
          <w:fldChar w:fldCharType="separate"/>
        </w:r>
        <w:r w:rsidR="00AC5805" w:rsidRPr="00AC5805">
          <w:rPr>
            <w:rFonts w:cs="Times New Roman"/>
            <w:noProof/>
            <w:webHidden/>
          </w:rPr>
          <w:t>- 20 -</w:t>
        </w:r>
        <w:r w:rsidR="00AC5805" w:rsidRPr="00AC5805">
          <w:rPr>
            <w:rFonts w:cs="Times New Roman"/>
            <w:noProof/>
            <w:webHidden/>
          </w:rPr>
          <w:fldChar w:fldCharType="end"/>
        </w:r>
      </w:hyperlink>
    </w:p>
    <w:p w:rsidR="00AC5805" w:rsidRPr="00AC5805" w:rsidRDefault="005816A3" w:rsidP="00AC5805">
      <w:pPr>
        <w:pStyle w:val="30"/>
        <w:tabs>
          <w:tab w:val="left" w:pos="1600"/>
          <w:tab w:val="right" w:leader="dot" w:pos="10456"/>
        </w:tabs>
        <w:ind w:left="800"/>
        <w:rPr>
          <w:rFonts w:cs="Times New Roman"/>
          <w:noProof/>
          <w:kern w:val="0"/>
          <w:sz w:val="22"/>
        </w:rPr>
      </w:pPr>
      <w:hyperlink w:anchor="_Toc499108468" w:history="1">
        <w:r w:rsidR="00AC5805" w:rsidRPr="00AC5805">
          <w:rPr>
            <w:rStyle w:val="ab"/>
            <w:rFonts w:cs="Times New Roman"/>
            <w:noProof/>
          </w:rPr>
          <w:t>3.2.1</w:t>
        </w:r>
        <w:r w:rsidR="00AC5805" w:rsidRPr="00AC5805">
          <w:rPr>
            <w:rFonts w:cs="Times New Roman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noProof/>
          </w:rPr>
          <w:t>Output Frame</w:t>
        </w:r>
        <w:r w:rsidR="00AC5805" w:rsidRPr="00AC5805">
          <w:rPr>
            <w:rFonts w:cs="Times New Roman"/>
            <w:noProof/>
            <w:webHidden/>
          </w:rPr>
          <w:tab/>
        </w:r>
        <w:r w:rsidR="00AC5805" w:rsidRPr="00AC5805">
          <w:rPr>
            <w:rFonts w:cs="Times New Roman"/>
            <w:noProof/>
            <w:webHidden/>
          </w:rPr>
          <w:fldChar w:fldCharType="begin"/>
        </w:r>
        <w:r w:rsidR="00AC5805" w:rsidRPr="00AC5805">
          <w:rPr>
            <w:rFonts w:cs="Times New Roman"/>
            <w:noProof/>
            <w:webHidden/>
          </w:rPr>
          <w:instrText xml:space="preserve"> PAGEREF _Toc499108468 \h </w:instrText>
        </w:r>
        <w:r w:rsidR="00AC5805" w:rsidRPr="00AC5805">
          <w:rPr>
            <w:rFonts w:cs="Times New Roman"/>
            <w:noProof/>
            <w:webHidden/>
          </w:rPr>
        </w:r>
        <w:r w:rsidR="00AC5805" w:rsidRPr="00AC5805">
          <w:rPr>
            <w:rFonts w:cs="Times New Roman"/>
            <w:noProof/>
            <w:webHidden/>
          </w:rPr>
          <w:fldChar w:fldCharType="separate"/>
        </w:r>
        <w:r w:rsidR="00AC5805" w:rsidRPr="00AC5805">
          <w:rPr>
            <w:rFonts w:cs="Times New Roman"/>
            <w:noProof/>
            <w:webHidden/>
          </w:rPr>
          <w:t>- 21 -</w:t>
        </w:r>
        <w:r w:rsidR="00AC5805" w:rsidRPr="00AC5805">
          <w:rPr>
            <w:rFonts w:cs="Times New Roman"/>
            <w:noProof/>
            <w:webHidden/>
          </w:rPr>
          <w:fldChar w:fldCharType="end"/>
        </w:r>
      </w:hyperlink>
    </w:p>
    <w:p w:rsidR="00AC5805" w:rsidRPr="00AC5805" w:rsidRDefault="005816A3" w:rsidP="00AC5805">
      <w:pPr>
        <w:pStyle w:val="30"/>
        <w:tabs>
          <w:tab w:val="left" w:pos="1600"/>
          <w:tab w:val="right" w:leader="dot" w:pos="10456"/>
        </w:tabs>
        <w:ind w:left="800"/>
        <w:rPr>
          <w:rFonts w:cs="Times New Roman"/>
          <w:noProof/>
          <w:kern w:val="0"/>
          <w:sz w:val="22"/>
        </w:rPr>
      </w:pPr>
      <w:hyperlink w:anchor="_Toc499108469" w:history="1">
        <w:r w:rsidR="00AC5805" w:rsidRPr="00AC5805">
          <w:rPr>
            <w:rStyle w:val="ab"/>
            <w:rFonts w:cs="Times New Roman"/>
            <w:noProof/>
          </w:rPr>
          <w:t>3.2.2</w:t>
        </w:r>
        <w:r w:rsidR="00AC5805" w:rsidRPr="00AC5805">
          <w:rPr>
            <w:rFonts w:cs="Times New Roman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noProof/>
          </w:rPr>
          <w:t>Input Frame</w:t>
        </w:r>
        <w:r w:rsidR="00AC5805" w:rsidRPr="00AC5805">
          <w:rPr>
            <w:rFonts w:cs="Times New Roman"/>
            <w:noProof/>
            <w:webHidden/>
          </w:rPr>
          <w:tab/>
        </w:r>
        <w:r w:rsidR="00AC5805" w:rsidRPr="00AC5805">
          <w:rPr>
            <w:rFonts w:cs="Times New Roman"/>
            <w:noProof/>
            <w:webHidden/>
          </w:rPr>
          <w:fldChar w:fldCharType="begin"/>
        </w:r>
        <w:r w:rsidR="00AC5805" w:rsidRPr="00AC5805">
          <w:rPr>
            <w:rFonts w:cs="Times New Roman"/>
            <w:noProof/>
            <w:webHidden/>
          </w:rPr>
          <w:instrText xml:space="preserve"> PAGEREF _Toc499108469 \h </w:instrText>
        </w:r>
        <w:r w:rsidR="00AC5805" w:rsidRPr="00AC5805">
          <w:rPr>
            <w:rFonts w:cs="Times New Roman"/>
            <w:noProof/>
            <w:webHidden/>
          </w:rPr>
        </w:r>
        <w:r w:rsidR="00AC5805" w:rsidRPr="00AC5805">
          <w:rPr>
            <w:rFonts w:cs="Times New Roman"/>
            <w:noProof/>
            <w:webHidden/>
          </w:rPr>
          <w:fldChar w:fldCharType="separate"/>
        </w:r>
        <w:r w:rsidR="00AC5805" w:rsidRPr="00AC5805">
          <w:rPr>
            <w:rFonts w:cs="Times New Roman"/>
            <w:noProof/>
            <w:webHidden/>
          </w:rPr>
          <w:t>- 24 -</w:t>
        </w:r>
        <w:r w:rsidR="00AC5805" w:rsidRPr="00AC5805">
          <w:rPr>
            <w:rFonts w:cs="Times New Roman"/>
            <w:noProof/>
            <w:webHidden/>
          </w:rPr>
          <w:fldChar w:fldCharType="end"/>
        </w:r>
      </w:hyperlink>
    </w:p>
    <w:p w:rsidR="00AC5805" w:rsidRPr="00AC5805" w:rsidRDefault="005816A3" w:rsidP="00AC5805">
      <w:pPr>
        <w:pStyle w:val="20"/>
        <w:tabs>
          <w:tab w:val="left" w:pos="1000"/>
          <w:tab w:val="right" w:leader="dot" w:pos="10456"/>
        </w:tabs>
        <w:ind w:left="400"/>
        <w:rPr>
          <w:rFonts w:cs="Times New Roman"/>
          <w:noProof/>
          <w:kern w:val="0"/>
          <w:sz w:val="22"/>
        </w:rPr>
      </w:pPr>
      <w:hyperlink w:anchor="_Toc499108470" w:history="1">
        <w:r w:rsidR="00AC5805" w:rsidRPr="00AC5805">
          <w:rPr>
            <w:rStyle w:val="ab"/>
            <w:rFonts w:cs="Times New Roman"/>
            <w:noProof/>
          </w:rPr>
          <w:t>3.3</w:t>
        </w:r>
        <w:r w:rsidR="00AC5805" w:rsidRPr="00AC5805">
          <w:rPr>
            <w:rFonts w:cs="Times New Roman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noProof/>
          </w:rPr>
          <w:t>Sample Rates</w:t>
        </w:r>
        <w:r w:rsidR="00AC5805" w:rsidRPr="00AC5805">
          <w:rPr>
            <w:rFonts w:cs="Times New Roman"/>
            <w:noProof/>
            <w:webHidden/>
          </w:rPr>
          <w:tab/>
        </w:r>
        <w:r w:rsidR="00AC5805" w:rsidRPr="00AC5805">
          <w:rPr>
            <w:rFonts w:cs="Times New Roman"/>
            <w:noProof/>
            <w:webHidden/>
          </w:rPr>
          <w:fldChar w:fldCharType="begin"/>
        </w:r>
        <w:r w:rsidR="00AC5805" w:rsidRPr="00AC5805">
          <w:rPr>
            <w:rFonts w:cs="Times New Roman"/>
            <w:noProof/>
            <w:webHidden/>
          </w:rPr>
          <w:instrText xml:space="preserve"> PAGEREF _Toc499108470 \h </w:instrText>
        </w:r>
        <w:r w:rsidR="00AC5805" w:rsidRPr="00AC5805">
          <w:rPr>
            <w:rFonts w:cs="Times New Roman"/>
            <w:noProof/>
            <w:webHidden/>
          </w:rPr>
        </w:r>
        <w:r w:rsidR="00AC5805" w:rsidRPr="00AC5805">
          <w:rPr>
            <w:rFonts w:cs="Times New Roman"/>
            <w:noProof/>
            <w:webHidden/>
          </w:rPr>
          <w:fldChar w:fldCharType="separate"/>
        </w:r>
        <w:r w:rsidR="00AC5805" w:rsidRPr="00AC5805">
          <w:rPr>
            <w:rFonts w:cs="Times New Roman"/>
            <w:noProof/>
            <w:webHidden/>
          </w:rPr>
          <w:t>- 26 -</w:t>
        </w:r>
        <w:r w:rsidR="00AC5805" w:rsidRPr="00AC5805">
          <w:rPr>
            <w:rFonts w:cs="Times New Roman"/>
            <w:noProof/>
            <w:webHidden/>
          </w:rPr>
          <w:fldChar w:fldCharType="end"/>
        </w:r>
      </w:hyperlink>
    </w:p>
    <w:p w:rsidR="00AC5805" w:rsidRPr="00AC5805" w:rsidRDefault="005816A3" w:rsidP="00AC5805">
      <w:pPr>
        <w:pStyle w:val="20"/>
        <w:tabs>
          <w:tab w:val="left" w:pos="1000"/>
          <w:tab w:val="right" w:leader="dot" w:pos="10456"/>
        </w:tabs>
        <w:ind w:left="400"/>
        <w:rPr>
          <w:rFonts w:cs="Times New Roman"/>
          <w:noProof/>
          <w:kern w:val="0"/>
          <w:sz w:val="22"/>
        </w:rPr>
      </w:pPr>
      <w:hyperlink w:anchor="_Toc499108471" w:history="1">
        <w:r w:rsidR="00AC5805" w:rsidRPr="00AC5805">
          <w:rPr>
            <w:rStyle w:val="ab"/>
            <w:rFonts w:cs="Times New Roman"/>
            <w:noProof/>
          </w:rPr>
          <w:t>3.4</w:t>
        </w:r>
        <w:r w:rsidR="00AC5805" w:rsidRPr="00AC5805">
          <w:rPr>
            <w:rFonts w:cs="Times New Roman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noProof/>
          </w:rPr>
          <w:t>Codec Initialization</w:t>
        </w:r>
        <w:r w:rsidR="00AC5805" w:rsidRPr="00AC5805">
          <w:rPr>
            <w:rFonts w:cs="Times New Roman"/>
            <w:noProof/>
            <w:webHidden/>
          </w:rPr>
          <w:tab/>
        </w:r>
        <w:r w:rsidR="00AC5805" w:rsidRPr="00AC5805">
          <w:rPr>
            <w:rFonts w:cs="Times New Roman"/>
            <w:noProof/>
            <w:webHidden/>
          </w:rPr>
          <w:fldChar w:fldCharType="begin"/>
        </w:r>
        <w:r w:rsidR="00AC5805" w:rsidRPr="00AC5805">
          <w:rPr>
            <w:rFonts w:cs="Times New Roman"/>
            <w:noProof/>
            <w:webHidden/>
          </w:rPr>
          <w:instrText xml:space="preserve"> PAGEREF _Toc499108471 \h </w:instrText>
        </w:r>
        <w:r w:rsidR="00AC5805" w:rsidRPr="00AC5805">
          <w:rPr>
            <w:rFonts w:cs="Times New Roman"/>
            <w:noProof/>
            <w:webHidden/>
          </w:rPr>
        </w:r>
        <w:r w:rsidR="00AC5805" w:rsidRPr="00AC5805">
          <w:rPr>
            <w:rFonts w:cs="Times New Roman"/>
            <w:noProof/>
            <w:webHidden/>
          </w:rPr>
          <w:fldChar w:fldCharType="separate"/>
        </w:r>
        <w:r w:rsidR="00AC5805" w:rsidRPr="00AC5805">
          <w:rPr>
            <w:rFonts w:cs="Times New Roman"/>
            <w:noProof/>
            <w:webHidden/>
          </w:rPr>
          <w:t>- 27 -</w:t>
        </w:r>
        <w:r w:rsidR="00AC5805" w:rsidRPr="00AC5805">
          <w:rPr>
            <w:rFonts w:cs="Times New Roman"/>
            <w:noProof/>
            <w:webHidden/>
          </w:rPr>
          <w:fldChar w:fldCharType="end"/>
        </w:r>
      </w:hyperlink>
    </w:p>
    <w:p w:rsidR="00AC5805" w:rsidRPr="00AC5805" w:rsidRDefault="005816A3" w:rsidP="00AC5805">
      <w:pPr>
        <w:pStyle w:val="20"/>
        <w:tabs>
          <w:tab w:val="left" w:pos="1000"/>
          <w:tab w:val="right" w:leader="dot" w:pos="10456"/>
        </w:tabs>
        <w:ind w:left="400"/>
        <w:rPr>
          <w:rFonts w:cs="Times New Roman"/>
          <w:noProof/>
          <w:kern w:val="0"/>
          <w:sz w:val="22"/>
        </w:rPr>
      </w:pPr>
      <w:hyperlink w:anchor="_Toc499108472" w:history="1">
        <w:r w:rsidR="00AC5805" w:rsidRPr="00AC5805">
          <w:rPr>
            <w:rStyle w:val="ab"/>
            <w:rFonts w:cs="Times New Roman"/>
            <w:noProof/>
          </w:rPr>
          <w:t>3.5</w:t>
        </w:r>
        <w:r w:rsidR="00AC5805" w:rsidRPr="00AC5805">
          <w:rPr>
            <w:rFonts w:cs="Times New Roman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noProof/>
          </w:rPr>
          <w:t>xxx</w:t>
        </w:r>
        <w:r w:rsidR="00AC5805" w:rsidRPr="00AC5805">
          <w:rPr>
            <w:rFonts w:cs="Times New Roman"/>
            <w:noProof/>
            <w:webHidden/>
          </w:rPr>
          <w:tab/>
        </w:r>
        <w:r w:rsidR="00AC5805" w:rsidRPr="00AC5805">
          <w:rPr>
            <w:rFonts w:cs="Times New Roman"/>
            <w:noProof/>
            <w:webHidden/>
          </w:rPr>
          <w:fldChar w:fldCharType="begin"/>
        </w:r>
        <w:r w:rsidR="00AC5805" w:rsidRPr="00AC5805">
          <w:rPr>
            <w:rFonts w:cs="Times New Roman"/>
            <w:noProof/>
            <w:webHidden/>
          </w:rPr>
          <w:instrText xml:space="preserve"> PAGEREF _Toc499108472 \h </w:instrText>
        </w:r>
        <w:r w:rsidR="00AC5805" w:rsidRPr="00AC5805">
          <w:rPr>
            <w:rFonts w:cs="Times New Roman"/>
            <w:noProof/>
            <w:webHidden/>
          </w:rPr>
        </w:r>
        <w:r w:rsidR="00AC5805" w:rsidRPr="00AC5805">
          <w:rPr>
            <w:rFonts w:cs="Times New Roman"/>
            <w:noProof/>
            <w:webHidden/>
          </w:rPr>
          <w:fldChar w:fldCharType="separate"/>
        </w:r>
        <w:r w:rsidR="00AC5805" w:rsidRPr="00AC5805">
          <w:rPr>
            <w:rFonts w:cs="Times New Roman"/>
            <w:noProof/>
            <w:webHidden/>
          </w:rPr>
          <w:t>- 27 -</w:t>
        </w:r>
        <w:r w:rsidR="00AC5805" w:rsidRPr="00AC5805">
          <w:rPr>
            <w:rFonts w:cs="Times New Roman"/>
            <w:noProof/>
            <w:webHidden/>
          </w:rPr>
          <w:fldChar w:fldCharType="end"/>
        </w:r>
      </w:hyperlink>
    </w:p>
    <w:p w:rsidR="00AC5805" w:rsidRPr="00AC5805" w:rsidRDefault="005816A3" w:rsidP="00AC5805">
      <w:pPr>
        <w:pStyle w:val="20"/>
        <w:tabs>
          <w:tab w:val="left" w:pos="1000"/>
          <w:tab w:val="right" w:leader="dot" w:pos="10456"/>
        </w:tabs>
        <w:ind w:left="400"/>
        <w:rPr>
          <w:rFonts w:cs="Times New Roman"/>
          <w:noProof/>
          <w:kern w:val="0"/>
          <w:sz w:val="22"/>
        </w:rPr>
      </w:pPr>
      <w:hyperlink w:anchor="_Toc499108473" w:history="1">
        <w:r w:rsidR="00AC5805" w:rsidRPr="00AC5805">
          <w:rPr>
            <w:rStyle w:val="ab"/>
            <w:rFonts w:cs="Times New Roman"/>
            <w:noProof/>
          </w:rPr>
          <w:t>3.6</w:t>
        </w:r>
        <w:r w:rsidR="00AC5805" w:rsidRPr="00AC5805">
          <w:rPr>
            <w:rFonts w:cs="Times New Roman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noProof/>
          </w:rPr>
          <w:t>xxx</w:t>
        </w:r>
        <w:r w:rsidR="00AC5805" w:rsidRPr="00AC5805">
          <w:rPr>
            <w:rFonts w:cs="Times New Roman"/>
            <w:noProof/>
            <w:webHidden/>
          </w:rPr>
          <w:tab/>
        </w:r>
        <w:r w:rsidR="00AC5805" w:rsidRPr="00AC5805">
          <w:rPr>
            <w:rFonts w:cs="Times New Roman"/>
            <w:noProof/>
            <w:webHidden/>
          </w:rPr>
          <w:fldChar w:fldCharType="begin"/>
        </w:r>
        <w:r w:rsidR="00AC5805" w:rsidRPr="00AC5805">
          <w:rPr>
            <w:rFonts w:cs="Times New Roman"/>
            <w:noProof/>
            <w:webHidden/>
          </w:rPr>
          <w:instrText xml:space="preserve"> PAGEREF _Toc499108473 \h </w:instrText>
        </w:r>
        <w:r w:rsidR="00AC5805" w:rsidRPr="00AC5805">
          <w:rPr>
            <w:rFonts w:cs="Times New Roman"/>
            <w:noProof/>
            <w:webHidden/>
          </w:rPr>
        </w:r>
        <w:r w:rsidR="00AC5805" w:rsidRPr="00AC5805">
          <w:rPr>
            <w:rFonts w:cs="Times New Roman"/>
            <w:noProof/>
            <w:webHidden/>
          </w:rPr>
          <w:fldChar w:fldCharType="separate"/>
        </w:r>
        <w:r w:rsidR="00AC5805" w:rsidRPr="00AC5805">
          <w:rPr>
            <w:rFonts w:cs="Times New Roman"/>
            <w:noProof/>
            <w:webHidden/>
          </w:rPr>
          <w:t>- 28 -</w:t>
        </w:r>
        <w:r w:rsidR="00AC5805" w:rsidRPr="00AC5805">
          <w:rPr>
            <w:rFonts w:cs="Times New Roman"/>
            <w:noProof/>
            <w:webHidden/>
          </w:rPr>
          <w:fldChar w:fldCharType="end"/>
        </w:r>
      </w:hyperlink>
    </w:p>
    <w:p w:rsidR="00AC5805" w:rsidRPr="00AC5805" w:rsidRDefault="005816A3">
      <w:pPr>
        <w:pStyle w:val="10"/>
        <w:tabs>
          <w:tab w:val="left" w:pos="400"/>
          <w:tab w:val="right" w:leader="dot" w:pos="10456"/>
        </w:tabs>
        <w:rPr>
          <w:rFonts w:cs="Times New Roman"/>
          <w:b w:val="0"/>
          <w:noProof/>
          <w:kern w:val="0"/>
          <w:sz w:val="22"/>
        </w:rPr>
      </w:pPr>
      <w:hyperlink w:anchor="_Toc499108474" w:history="1">
        <w:r w:rsidR="00AC5805" w:rsidRPr="00AC5805">
          <w:rPr>
            <w:rStyle w:val="ab"/>
            <w:rFonts w:cs="Times New Roman"/>
            <w:b w:val="0"/>
            <w:noProof/>
          </w:rPr>
          <w:t>4</w:t>
        </w:r>
        <w:r w:rsidR="00AC5805" w:rsidRPr="00AC5805">
          <w:rPr>
            <w:rFonts w:cs="Times New Roman"/>
            <w:b w:val="0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b w:val="0"/>
            <w:noProof/>
          </w:rPr>
          <w:t>ALSA Driver</w:t>
        </w:r>
        <w:r w:rsidR="00AC5805" w:rsidRPr="00AC5805">
          <w:rPr>
            <w:rFonts w:cs="Times New Roman"/>
            <w:b w:val="0"/>
            <w:noProof/>
            <w:webHidden/>
          </w:rPr>
          <w:tab/>
        </w:r>
        <w:r w:rsidR="00AC5805" w:rsidRPr="00AC5805">
          <w:rPr>
            <w:rFonts w:cs="Times New Roman"/>
            <w:b w:val="0"/>
            <w:noProof/>
            <w:webHidden/>
          </w:rPr>
          <w:fldChar w:fldCharType="begin"/>
        </w:r>
        <w:r w:rsidR="00AC5805" w:rsidRPr="00AC5805">
          <w:rPr>
            <w:rFonts w:cs="Times New Roman"/>
            <w:b w:val="0"/>
            <w:noProof/>
            <w:webHidden/>
          </w:rPr>
          <w:instrText xml:space="preserve"> PAGEREF _Toc499108474 \h </w:instrText>
        </w:r>
        <w:r w:rsidR="00AC5805" w:rsidRPr="00AC5805">
          <w:rPr>
            <w:rFonts w:cs="Times New Roman"/>
            <w:b w:val="0"/>
            <w:noProof/>
            <w:webHidden/>
          </w:rPr>
        </w:r>
        <w:r w:rsidR="00AC5805" w:rsidRPr="00AC5805">
          <w:rPr>
            <w:rFonts w:cs="Times New Roman"/>
            <w:b w:val="0"/>
            <w:noProof/>
            <w:webHidden/>
          </w:rPr>
          <w:fldChar w:fldCharType="separate"/>
        </w:r>
        <w:r w:rsidR="00AC5805" w:rsidRPr="00AC5805">
          <w:rPr>
            <w:rFonts w:cs="Times New Roman"/>
            <w:b w:val="0"/>
            <w:noProof/>
            <w:webHidden/>
          </w:rPr>
          <w:t>- 29 -</w:t>
        </w:r>
        <w:r w:rsidR="00AC5805" w:rsidRPr="00AC5805">
          <w:rPr>
            <w:rFonts w:cs="Times New Roman"/>
            <w:b w:val="0"/>
            <w:noProof/>
            <w:webHidden/>
          </w:rPr>
          <w:fldChar w:fldCharType="end"/>
        </w:r>
      </w:hyperlink>
    </w:p>
    <w:p w:rsidR="00AC5805" w:rsidRPr="00AC5805" w:rsidRDefault="005816A3" w:rsidP="00AC5805">
      <w:pPr>
        <w:pStyle w:val="20"/>
        <w:tabs>
          <w:tab w:val="left" w:pos="1000"/>
          <w:tab w:val="right" w:leader="dot" w:pos="10456"/>
        </w:tabs>
        <w:ind w:left="400"/>
        <w:rPr>
          <w:rFonts w:cs="Times New Roman"/>
          <w:noProof/>
          <w:kern w:val="0"/>
          <w:sz w:val="22"/>
        </w:rPr>
      </w:pPr>
      <w:hyperlink w:anchor="_Toc499108475" w:history="1">
        <w:r w:rsidR="00AC5805" w:rsidRPr="00AC5805">
          <w:rPr>
            <w:rStyle w:val="ab"/>
            <w:rFonts w:cs="Times New Roman"/>
            <w:noProof/>
          </w:rPr>
          <w:t>4.1</w:t>
        </w:r>
        <w:r w:rsidR="00AC5805" w:rsidRPr="00AC5805">
          <w:rPr>
            <w:rFonts w:cs="Times New Roman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noProof/>
          </w:rPr>
          <w:t>azx_probe</w:t>
        </w:r>
        <w:r w:rsidR="00AC5805" w:rsidRPr="00AC5805">
          <w:rPr>
            <w:rFonts w:cs="Times New Roman"/>
            <w:noProof/>
            <w:webHidden/>
          </w:rPr>
          <w:tab/>
        </w:r>
        <w:r w:rsidR="00AC5805" w:rsidRPr="00AC5805">
          <w:rPr>
            <w:rFonts w:cs="Times New Roman"/>
            <w:noProof/>
            <w:webHidden/>
          </w:rPr>
          <w:fldChar w:fldCharType="begin"/>
        </w:r>
        <w:r w:rsidR="00AC5805" w:rsidRPr="00AC5805">
          <w:rPr>
            <w:rFonts w:cs="Times New Roman"/>
            <w:noProof/>
            <w:webHidden/>
          </w:rPr>
          <w:instrText xml:space="preserve"> PAGEREF _Toc499108475 \h </w:instrText>
        </w:r>
        <w:r w:rsidR="00AC5805" w:rsidRPr="00AC5805">
          <w:rPr>
            <w:rFonts w:cs="Times New Roman"/>
            <w:noProof/>
            <w:webHidden/>
          </w:rPr>
        </w:r>
        <w:r w:rsidR="00AC5805" w:rsidRPr="00AC5805">
          <w:rPr>
            <w:rFonts w:cs="Times New Roman"/>
            <w:noProof/>
            <w:webHidden/>
          </w:rPr>
          <w:fldChar w:fldCharType="separate"/>
        </w:r>
        <w:r w:rsidR="00AC5805" w:rsidRPr="00AC5805">
          <w:rPr>
            <w:rFonts w:cs="Times New Roman"/>
            <w:noProof/>
            <w:webHidden/>
          </w:rPr>
          <w:t>- 29 -</w:t>
        </w:r>
        <w:r w:rsidR="00AC5805" w:rsidRPr="00AC5805">
          <w:rPr>
            <w:rFonts w:cs="Times New Roman"/>
            <w:noProof/>
            <w:webHidden/>
          </w:rPr>
          <w:fldChar w:fldCharType="end"/>
        </w:r>
      </w:hyperlink>
    </w:p>
    <w:p w:rsidR="00AC5805" w:rsidRPr="00AC5805" w:rsidRDefault="005816A3" w:rsidP="00AC5805">
      <w:pPr>
        <w:pStyle w:val="20"/>
        <w:tabs>
          <w:tab w:val="left" w:pos="1000"/>
          <w:tab w:val="right" w:leader="dot" w:pos="10456"/>
        </w:tabs>
        <w:ind w:left="400"/>
        <w:rPr>
          <w:rFonts w:cs="Times New Roman"/>
          <w:noProof/>
          <w:kern w:val="0"/>
          <w:sz w:val="22"/>
        </w:rPr>
      </w:pPr>
      <w:hyperlink w:anchor="_Toc499108476" w:history="1">
        <w:r w:rsidR="00AC5805" w:rsidRPr="00AC5805">
          <w:rPr>
            <w:rStyle w:val="ab"/>
            <w:rFonts w:cs="Times New Roman"/>
            <w:noProof/>
          </w:rPr>
          <w:t>4.2</w:t>
        </w:r>
        <w:r w:rsidR="00AC5805" w:rsidRPr="00AC5805">
          <w:rPr>
            <w:rFonts w:cs="Times New Roman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noProof/>
          </w:rPr>
          <w:t>hda_codec_driver_probe</w:t>
        </w:r>
        <w:r w:rsidR="00AC5805" w:rsidRPr="00AC5805">
          <w:rPr>
            <w:rFonts w:cs="Times New Roman"/>
            <w:noProof/>
            <w:webHidden/>
          </w:rPr>
          <w:tab/>
        </w:r>
        <w:r w:rsidR="00AC5805" w:rsidRPr="00AC5805">
          <w:rPr>
            <w:rFonts w:cs="Times New Roman"/>
            <w:noProof/>
            <w:webHidden/>
          </w:rPr>
          <w:fldChar w:fldCharType="begin"/>
        </w:r>
        <w:r w:rsidR="00AC5805" w:rsidRPr="00AC5805">
          <w:rPr>
            <w:rFonts w:cs="Times New Roman"/>
            <w:noProof/>
            <w:webHidden/>
          </w:rPr>
          <w:instrText xml:space="preserve"> PAGEREF _Toc499108476 \h </w:instrText>
        </w:r>
        <w:r w:rsidR="00AC5805" w:rsidRPr="00AC5805">
          <w:rPr>
            <w:rFonts w:cs="Times New Roman"/>
            <w:noProof/>
            <w:webHidden/>
          </w:rPr>
        </w:r>
        <w:r w:rsidR="00AC5805" w:rsidRPr="00AC5805">
          <w:rPr>
            <w:rFonts w:cs="Times New Roman"/>
            <w:noProof/>
            <w:webHidden/>
          </w:rPr>
          <w:fldChar w:fldCharType="separate"/>
        </w:r>
        <w:r w:rsidR="00AC5805" w:rsidRPr="00AC5805">
          <w:rPr>
            <w:rFonts w:cs="Times New Roman"/>
            <w:noProof/>
            <w:webHidden/>
          </w:rPr>
          <w:t>- 29 -</w:t>
        </w:r>
        <w:r w:rsidR="00AC5805" w:rsidRPr="00AC5805">
          <w:rPr>
            <w:rFonts w:cs="Times New Roman"/>
            <w:noProof/>
            <w:webHidden/>
          </w:rPr>
          <w:fldChar w:fldCharType="end"/>
        </w:r>
      </w:hyperlink>
    </w:p>
    <w:p w:rsidR="00AC5805" w:rsidRPr="00AC5805" w:rsidRDefault="005816A3" w:rsidP="00AC5805">
      <w:pPr>
        <w:pStyle w:val="20"/>
        <w:tabs>
          <w:tab w:val="left" w:pos="1000"/>
          <w:tab w:val="right" w:leader="dot" w:pos="10456"/>
        </w:tabs>
        <w:ind w:left="400"/>
        <w:rPr>
          <w:rFonts w:cs="Times New Roman"/>
          <w:noProof/>
          <w:kern w:val="0"/>
          <w:sz w:val="22"/>
        </w:rPr>
      </w:pPr>
      <w:hyperlink w:anchor="_Toc499108477" w:history="1">
        <w:r w:rsidR="00AC5805" w:rsidRPr="00AC5805">
          <w:rPr>
            <w:rStyle w:val="ab"/>
            <w:rFonts w:cs="Times New Roman"/>
            <w:noProof/>
          </w:rPr>
          <w:t>4.3</w:t>
        </w:r>
        <w:r w:rsidR="00AC5805" w:rsidRPr="00AC5805">
          <w:rPr>
            <w:rFonts w:cs="Times New Roman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noProof/>
          </w:rPr>
          <w:t>数据处理分析</w:t>
        </w:r>
        <w:r w:rsidR="00AC5805" w:rsidRPr="00AC5805">
          <w:rPr>
            <w:rFonts w:cs="Times New Roman"/>
            <w:noProof/>
            <w:webHidden/>
          </w:rPr>
          <w:tab/>
        </w:r>
        <w:r w:rsidR="00AC5805" w:rsidRPr="00AC5805">
          <w:rPr>
            <w:rFonts w:cs="Times New Roman"/>
            <w:noProof/>
            <w:webHidden/>
          </w:rPr>
          <w:fldChar w:fldCharType="begin"/>
        </w:r>
        <w:r w:rsidR="00AC5805" w:rsidRPr="00AC5805">
          <w:rPr>
            <w:rFonts w:cs="Times New Roman"/>
            <w:noProof/>
            <w:webHidden/>
          </w:rPr>
          <w:instrText xml:space="preserve"> PAGEREF _Toc499108477 \h </w:instrText>
        </w:r>
        <w:r w:rsidR="00AC5805" w:rsidRPr="00AC5805">
          <w:rPr>
            <w:rFonts w:cs="Times New Roman"/>
            <w:noProof/>
            <w:webHidden/>
          </w:rPr>
        </w:r>
        <w:r w:rsidR="00AC5805" w:rsidRPr="00AC5805">
          <w:rPr>
            <w:rFonts w:cs="Times New Roman"/>
            <w:noProof/>
            <w:webHidden/>
          </w:rPr>
          <w:fldChar w:fldCharType="separate"/>
        </w:r>
        <w:r w:rsidR="00AC5805" w:rsidRPr="00AC5805">
          <w:rPr>
            <w:rFonts w:cs="Times New Roman"/>
            <w:noProof/>
            <w:webHidden/>
          </w:rPr>
          <w:t>- 29 -</w:t>
        </w:r>
        <w:r w:rsidR="00AC5805" w:rsidRPr="00AC5805">
          <w:rPr>
            <w:rFonts w:cs="Times New Roman"/>
            <w:noProof/>
            <w:webHidden/>
          </w:rPr>
          <w:fldChar w:fldCharType="end"/>
        </w:r>
      </w:hyperlink>
    </w:p>
    <w:p w:rsidR="00AC5805" w:rsidRPr="00AC5805" w:rsidRDefault="005816A3" w:rsidP="00AC5805">
      <w:pPr>
        <w:pStyle w:val="30"/>
        <w:tabs>
          <w:tab w:val="left" w:pos="1600"/>
          <w:tab w:val="right" w:leader="dot" w:pos="10456"/>
        </w:tabs>
        <w:ind w:left="800"/>
        <w:rPr>
          <w:rFonts w:cs="Times New Roman"/>
          <w:noProof/>
          <w:kern w:val="0"/>
          <w:sz w:val="22"/>
        </w:rPr>
      </w:pPr>
      <w:hyperlink w:anchor="_Toc499108478" w:history="1">
        <w:r w:rsidR="00AC5805" w:rsidRPr="00AC5805">
          <w:rPr>
            <w:rStyle w:val="ab"/>
            <w:rFonts w:cs="Times New Roman"/>
            <w:noProof/>
          </w:rPr>
          <w:t>4.3.1</w:t>
        </w:r>
        <w:r w:rsidR="00AC5805" w:rsidRPr="00AC5805">
          <w:rPr>
            <w:rFonts w:cs="Times New Roman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noProof/>
          </w:rPr>
          <w:t>发送命令</w:t>
        </w:r>
        <w:r w:rsidR="00AC5805" w:rsidRPr="00AC5805">
          <w:rPr>
            <w:rFonts w:cs="Times New Roman"/>
            <w:noProof/>
            <w:webHidden/>
          </w:rPr>
          <w:tab/>
        </w:r>
        <w:r w:rsidR="00AC5805" w:rsidRPr="00AC5805">
          <w:rPr>
            <w:rFonts w:cs="Times New Roman"/>
            <w:noProof/>
            <w:webHidden/>
          </w:rPr>
          <w:fldChar w:fldCharType="begin"/>
        </w:r>
        <w:r w:rsidR="00AC5805" w:rsidRPr="00AC5805">
          <w:rPr>
            <w:rFonts w:cs="Times New Roman"/>
            <w:noProof/>
            <w:webHidden/>
          </w:rPr>
          <w:instrText xml:space="preserve"> PAGEREF _Toc499108478 \h </w:instrText>
        </w:r>
        <w:r w:rsidR="00AC5805" w:rsidRPr="00AC5805">
          <w:rPr>
            <w:rFonts w:cs="Times New Roman"/>
            <w:noProof/>
            <w:webHidden/>
          </w:rPr>
        </w:r>
        <w:r w:rsidR="00AC5805" w:rsidRPr="00AC5805">
          <w:rPr>
            <w:rFonts w:cs="Times New Roman"/>
            <w:noProof/>
            <w:webHidden/>
          </w:rPr>
          <w:fldChar w:fldCharType="separate"/>
        </w:r>
        <w:r w:rsidR="00AC5805" w:rsidRPr="00AC5805">
          <w:rPr>
            <w:rFonts w:cs="Times New Roman"/>
            <w:noProof/>
            <w:webHidden/>
          </w:rPr>
          <w:t>- 29 -</w:t>
        </w:r>
        <w:r w:rsidR="00AC5805" w:rsidRPr="00AC5805">
          <w:rPr>
            <w:rFonts w:cs="Times New Roman"/>
            <w:noProof/>
            <w:webHidden/>
          </w:rPr>
          <w:fldChar w:fldCharType="end"/>
        </w:r>
      </w:hyperlink>
    </w:p>
    <w:p w:rsidR="00AC5805" w:rsidRPr="00AC5805" w:rsidRDefault="005816A3" w:rsidP="00AC5805">
      <w:pPr>
        <w:pStyle w:val="30"/>
        <w:tabs>
          <w:tab w:val="left" w:pos="1600"/>
          <w:tab w:val="right" w:leader="dot" w:pos="10456"/>
        </w:tabs>
        <w:ind w:left="800"/>
        <w:rPr>
          <w:rFonts w:cs="Times New Roman"/>
          <w:noProof/>
          <w:kern w:val="0"/>
          <w:sz w:val="22"/>
        </w:rPr>
      </w:pPr>
      <w:hyperlink w:anchor="_Toc499108479" w:history="1">
        <w:r w:rsidR="00AC5805" w:rsidRPr="00AC5805">
          <w:rPr>
            <w:rStyle w:val="ab"/>
            <w:rFonts w:cs="Times New Roman"/>
            <w:noProof/>
          </w:rPr>
          <w:t>4.3.2</w:t>
        </w:r>
        <w:r w:rsidR="00AC5805" w:rsidRPr="00AC5805">
          <w:rPr>
            <w:rFonts w:cs="Times New Roman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noProof/>
          </w:rPr>
          <w:t>接收中断</w:t>
        </w:r>
        <w:r w:rsidR="00AC5805" w:rsidRPr="00AC5805">
          <w:rPr>
            <w:rFonts w:cs="Times New Roman"/>
            <w:noProof/>
            <w:webHidden/>
          </w:rPr>
          <w:tab/>
        </w:r>
        <w:r w:rsidR="00AC5805" w:rsidRPr="00AC5805">
          <w:rPr>
            <w:rFonts w:cs="Times New Roman"/>
            <w:noProof/>
            <w:webHidden/>
          </w:rPr>
          <w:fldChar w:fldCharType="begin"/>
        </w:r>
        <w:r w:rsidR="00AC5805" w:rsidRPr="00AC5805">
          <w:rPr>
            <w:rFonts w:cs="Times New Roman"/>
            <w:noProof/>
            <w:webHidden/>
          </w:rPr>
          <w:instrText xml:space="preserve"> PAGEREF _Toc499108479 \h </w:instrText>
        </w:r>
        <w:r w:rsidR="00AC5805" w:rsidRPr="00AC5805">
          <w:rPr>
            <w:rFonts w:cs="Times New Roman"/>
            <w:noProof/>
            <w:webHidden/>
          </w:rPr>
        </w:r>
        <w:r w:rsidR="00AC5805" w:rsidRPr="00AC5805">
          <w:rPr>
            <w:rFonts w:cs="Times New Roman"/>
            <w:noProof/>
            <w:webHidden/>
          </w:rPr>
          <w:fldChar w:fldCharType="separate"/>
        </w:r>
        <w:r w:rsidR="00AC5805" w:rsidRPr="00AC5805">
          <w:rPr>
            <w:rFonts w:cs="Times New Roman"/>
            <w:noProof/>
            <w:webHidden/>
          </w:rPr>
          <w:t>- 29 -</w:t>
        </w:r>
        <w:r w:rsidR="00AC5805" w:rsidRPr="00AC5805">
          <w:rPr>
            <w:rFonts w:cs="Times New Roman"/>
            <w:noProof/>
            <w:webHidden/>
          </w:rPr>
          <w:fldChar w:fldCharType="end"/>
        </w:r>
      </w:hyperlink>
    </w:p>
    <w:p w:rsidR="00AC5805" w:rsidRPr="00AC5805" w:rsidRDefault="005816A3">
      <w:pPr>
        <w:pStyle w:val="10"/>
        <w:tabs>
          <w:tab w:val="left" w:pos="400"/>
          <w:tab w:val="right" w:leader="dot" w:pos="10456"/>
        </w:tabs>
        <w:rPr>
          <w:rFonts w:cs="Times New Roman"/>
          <w:b w:val="0"/>
          <w:noProof/>
          <w:kern w:val="0"/>
          <w:sz w:val="22"/>
        </w:rPr>
      </w:pPr>
      <w:hyperlink w:anchor="_Toc499108480" w:history="1">
        <w:r w:rsidR="00AC5805" w:rsidRPr="00AC5805">
          <w:rPr>
            <w:rStyle w:val="ab"/>
            <w:rFonts w:cs="Times New Roman"/>
            <w:b w:val="0"/>
            <w:noProof/>
          </w:rPr>
          <w:t>5</w:t>
        </w:r>
        <w:r w:rsidR="00AC5805" w:rsidRPr="00AC5805">
          <w:rPr>
            <w:rFonts w:cs="Times New Roman"/>
            <w:b w:val="0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b w:val="0"/>
            <w:noProof/>
          </w:rPr>
          <w:t>Mini_system</w:t>
        </w:r>
        <w:r w:rsidR="00AC5805" w:rsidRPr="00AC5805">
          <w:rPr>
            <w:rStyle w:val="ab"/>
            <w:rFonts w:cs="Times New Roman"/>
            <w:b w:val="0"/>
            <w:noProof/>
          </w:rPr>
          <w:t>制作</w:t>
        </w:r>
        <w:r w:rsidR="00AC5805" w:rsidRPr="00AC5805">
          <w:rPr>
            <w:rFonts w:cs="Times New Roman"/>
            <w:b w:val="0"/>
            <w:noProof/>
            <w:webHidden/>
          </w:rPr>
          <w:tab/>
        </w:r>
        <w:r w:rsidR="00AC5805" w:rsidRPr="00AC5805">
          <w:rPr>
            <w:rFonts w:cs="Times New Roman"/>
            <w:b w:val="0"/>
            <w:noProof/>
            <w:webHidden/>
          </w:rPr>
          <w:fldChar w:fldCharType="begin"/>
        </w:r>
        <w:r w:rsidR="00AC5805" w:rsidRPr="00AC5805">
          <w:rPr>
            <w:rFonts w:cs="Times New Roman"/>
            <w:b w:val="0"/>
            <w:noProof/>
            <w:webHidden/>
          </w:rPr>
          <w:instrText xml:space="preserve"> PAGEREF _Toc499108480 \h </w:instrText>
        </w:r>
        <w:r w:rsidR="00AC5805" w:rsidRPr="00AC5805">
          <w:rPr>
            <w:rFonts w:cs="Times New Roman"/>
            <w:b w:val="0"/>
            <w:noProof/>
            <w:webHidden/>
          </w:rPr>
        </w:r>
        <w:r w:rsidR="00AC5805" w:rsidRPr="00AC5805">
          <w:rPr>
            <w:rFonts w:cs="Times New Roman"/>
            <w:b w:val="0"/>
            <w:noProof/>
            <w:webHidden/>
          </w:rPr>
          <w:fldChar w:fldCharType="separate"/>
        </w:r>
        <w:r w:rsidR="00AC5805" w:rsidRPr="00AC5805">
          <w:rPr>
            <w:rFonts w:cs="Times New Roman"/>
            <w:b w:val="0"/>
            <w:noProof/>
            <w:webHidden/>
          </w:rPr>
          <w:t>- 31 -</w:t>
        </w:r>
        <w:r w:rsidR="00AC5805" w:rsidRPr="00AC5805">
          <w:rPr>
            <w:rFonts w:cs="Times New Roman"/>
            <w:b w:val="0"/>
            <w:noProof/>
            <w:webHidden/>
          </w:rPr>
          <w:fldChar w:fldCharType="end"/>
        </w:r>
      </w:hyperlink>
    </w:p>
    <w:p w:rsidR="00AC5805" w:rsidRPr="00AC5805" w:rsidRDefault="005816A3" w:rsidP="00AC5805">
      <w:pPr>
        <w:pStyle w:val="20"/>
        <w:tabs>
          <w:tab w:val="left" w:pos="1000"/>
          <w:tab w:val="right" w:leader="dot" w:pos="10456"/>
        </w:tabs>
        <w:ind w:left="400"/>
        <w:rPr>
          <w:rFonts w:cs="Times New Roman"/>
          <w:noProof/>
          <w:kern w:val="0"/>
          <w:sz w:val="22"/>
        </w:rPr>
      </w:pPr>
      <w:hyperlink w:anchor="_Toc499108481" w:history="1">
        <w:r w:rsidR="00AC5805" w:rsidRPr="00AC5805">
          <w:rPr>
            <w:rStyle w:val="ab"/>
            <w:rFonts w:cs="Times New Roman"/>
            <w:noProof/>
          </w:rPr>
          <w:t>5.1</w:t>
        </w:r>
        <w:r w:rsidR="00AC5805" w:rsidRPr="00AC5805">
          <w:rPr>
            <w:rFonts w:cs="Times New Roman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noProof/>
          </w:rPr>
          <w:t>Mini_system</w:t>
        </w:r>
        <w:r w:rsidR="00AC5805" w:rsidRPr="00AC5805">
          <w:rPr>
            <w:rStyle w:val="ab"/>
            <w:rFonts w:cs="Times New Roman"/>
            <w:noProof/>
          </w:rPr>
          <w:t>结构</w:t>
        </w:r>
        <w:r w:rsidR="00AC5805" w:rsidRPr="00AC5805">
          <w:rPr>
            <w:rFonts w:cs="Times New Roman"/>
            <w:noProof/>
            <w:webHidden/>
          </w:rPr>
          <w:tab/>
        </w:r>
        <w:r w:rsidR="00AC5805" w:rsidRPr="00AC5805">
          <w:rPr>
            <w:rFonts w:cs="Times New Roman"/>
            <w:noProof/>
            <w:webHidden/>
          </w:rPr>
          <w:fldChar w:fldCharType="begin"/>
        </w:r>
        <w:r w:rsidR="00AC5805" w:rsidRPr="00AC5805">
          <w:rPr>
            <w:rFonts w:cs="Times New Roman"/>
            <w:noProof/>
            <w:webHidden/>
          </w:rPr>
          <w:instrText xml:space="preserve"> PAGEREF _Toc499108481 \h </w:instrText>
        </w:r>
        <w:r w:rsidR="00AC5805" w:rsidRPr="00AC5805">
          <w:rPr>
            <w:rFonts w:cs="Times New Roman"/>
            <w:noProof/>
            <w:webHidden/>
          </w:rPr>
        </w:r>
        <w:r w:rsidR="00AC5805" w:rsidRPr="00AC5805">
          <w:rPr>
            <w:rFonts w:cs="Times New Roman"/>
            <w:noProof/>
            <w:webHidden/>
          </w:rPr>
          <w:fldChar w:fldCharType="separate"/>
        </w:r>
        <w:r w:rsidR="00AC5805" w:rsidRPr="00AC5805">
          <w:rPr>
            <w:rFonts w:cs="Times New Roman"/>
            <w:noProof/>
            <w:webHidden/>
          </w:rPr>
          <w:t>- 31 -</w:t>
        </w:r>
        <w:r w:rsidR="00AC5805" w:rsidRPr="00AC5805">
          <w:rPr>
            <w:rFonts w:cs="Times New Roman"/>
            <w:noProof/>
            <w:webHidden/>
          </w:rPr>
          <w:fldChar w:fldCharType="end"/>
        </w:r>
      </w:hyperlink>
    </w:p>
    <w:p w:rsidR="00AC5805" w:rsidRPr="00AC5805" w:rsidRDefault="005816A3" w:rsidP="00AC5805">
      <w:pPr>
        <w:pStyle w:val="20"/>
        <w:tabs>
          <w:tab w:val="left" w:pos="1000"/>
          <w:tab w:val="right" w:leader="dot" w:pos="10456"/>
        </w:tabs>
        <w:ind w:left="400"/>
        <w:rPr>
          <w:rFonts w:cs="Times New Roman"/>
          <w:noProof/>
          <w:kern w:val="0"/>
          <w:sz w:val="22"/>
        </w:rPr>
      </w:pPr>
      <w:hyperlink w:anchor="_Toc499108482" w:history="1">
        <w:r w:rsidR="00AC5805" w:rsidRPr="00AC5805">
          <w:rPr>
            <w:rStyle w:val="ab"/>
            <w:rFonts w:cs="Times New Roman"/>
            <w:noProof/>
          </w:rPr>
          <w:t>5.2</w:t>
        </w:r>
        <w:r w:rsidR="00AC5805" w:rsidRPr="00AC5805">
          <w:rPr>
            <w:rFonts w:cs="Times New Roman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noProof/>
          </w:rPr>
          <w:t>修改</w:t>
        </w:r>
        <w:r w:rsidR="00AC5805" w:rsidRPr="00AC5805">
          <w:rPr>
            <w:rStyle w:val="ab"/>
            <w:rFonts w:cs="Times New Roman"/>
            <w:noProof/>
          </w:rPr>
          <w:t>OS</w:t>
        </w:r>
        <w:r w:rsidR="00AC5805" w:rsidRPr="00AC5805">
          <w:rPr>
            <w:rStyle w:val="ab"/>
            <w:rFonts w:cs="Times New Roman"/>
            <w:noProof/>
          </w:rPr>
          <w:t>支持的</w:t>
        </w:r>
        <w:r w:rsidR="00AC5805" w:rsidRPr="00AC5805">
          <w:rPr>
            <w:rStyle w:val="ab"/>
            <w:rFonts w:cs="Times New Roman"/>
            <w:noProof/>
          </w:rPr>
          <w:t>initrd</w:t>
        </w:r>
        <w:r w:rsidR="00AC5805" w:rsidRPr="00AC5805">
          <w:rPr>
            <w:rStyle w:val="ab"/>
            <w:rFonts w:cs="Times New Roman"/>
            <w:noProof/>
          </w:rPr>
          <w:t>大小</w:t>
        </w:r>
        <w:r w:rsidR="00AC5805" w:rsidRPr="00AC5805">
          <w:rPr>
            <w:rFonts w:cs="Times New Roman"/>
            <w:noProof/>
            <w:webHidden/>
          </w:rPr>
          <w:tab/>
        </w:r>
        <w:r w:rsidR="00AC5805" w:rsidRPr="00AC5805">
          <w:rPr>
            <w:rFonts w:cs="Times New Roman"/>
            <w:noProof/>
            <w:webHidden/>
          </w:rPr>
          <w:fldChar w:fldCharType="begin"/>
        </w:r>
        <w:r w:rsidR="00AC5805" w:rsidRPr="00AC5805">
          <w:rPr>
            <w:rFonts w:cs="Times New Roman"/>
            <w:noProof/>
            <w:webHidden/>
          </w:rPr>
          <w:instrText xml:space="preserve"> PAGEREF _Toc499108482 \h </w:instrText>
        </w:r>
        <w:r w:rsidR="00AC5805" w:rsidRPr="00AC5805">
          <w:rPr>
            <w:rFonts w:cs="Times New Roman"/>
            <w:noProof/>
            <w:webHidden/>
          </w:rPr>
        </w:r>
        <w:r w:rsidR="00AC5805" w:rsidRPr="00AC5805">
          <w:rPr>
            <w:rFonts w:cs="Times New Roman"/>
            <w:noProof/>
            <w:webHidden/>
          </w:rPr>
          <w:fldChar w:fldCharType="separate"/>
        </w:r>
        <w:r w:rsidR="00AC5805" w:rsidRPr="00AC5805">
          <w:rPr>
            <w:rFonts w:cs="Times New Roman"/>
            <w:noProof/>
            <w:webHidden/>
          </w:rPr>
          <w:t>- 31 -</w:t>
        </w:r>
        <w:r w:rsidR="00AC5805" w:rsidRPr="00AC5805">
          <w:rPr>
            <w:rFonts w:cs="Times New Roman"/>
            <w:noProof/>
            <w:webHidden/>
          </w:rPr>
          <w:fldChar w:fldCharType="end"/>
        </w:r>
      </w:hyperlink>
    </w:p>
    <w:p w:rsidR="00AC5805" w:rsidRPr="00AC5805" w:rsidRDefault="005816A3" w:rsidP="00AC5805">
      <w:pPr>
        <w:pStyle w:val="30"/>
        <w:tabs>
          <w:tab w:val="left" w:pos="1600"/>
          <w:tab w:val="right" w:leader="dot" w:pos="10456"/>
        </w:tabs>
        <w:ind w:left="800"/>
        <w:rPr>
          <w:rFonts w:cs="Times New Roman"/>
          <w:noProof/>
          <w:kern w:val="0"/>
          <w:sz w:val="22"/>
        </w:rPr>
      </w:pPr>
      <w:hyperlink w:anchor="_Toc499108483" w:history="1">
        <w:r w:rsidR="00AC5805" w:rsidRPr="00AC5805">
          <w:rPr>
            <w:rStyle w:val="ab"/>
            <w:rFonts w:cs="Times New Roman"/>
            <w:noProof/>
          </w:rPr>
          <w:t>5.2.1</w:t>
        </w:r>
        <w:r w:rsidR="00AC5805" w:rsidRPr="00AC5805">
          <w:rPr>
            <w:rFonts w:cs="Times New Roman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noProof/>
          </w:rPr>
          <w:t>initrd</w:t>
        </w:r>
        <w:r w:rsidR="00AC5805" w:rsidRPr="00AC5805">
          <w:rPr>
            <w:rStyle w:val="ab"/>
            <w:rFonts w:cs="Times New Roman"/>
            <w:noProof/>
          </w:rPr>
          <w:t>生成</w:t>
        </w:r>
        <w:r w:rsidR="00AC5805" w:rsidRPr="00AC5805">
          <w:rPr>
            <w:rFonts w:cs="Times New Roman"/>
            <w:noProof/>
            <w:webHidden/>
          </w:rPr>
          <w:tab/>
        </w:r>
        <w:r w:rsidR="00AC5805" w:rsidRPr="00AC5805">
          <w:rPr>
            <w:rFonts w:cs="Times New Roman"/>
            <w:noProof/>
            <w:webHidden/>
          </w:rPr>
          <w:fldChar w:fldCharType="begin"/>
        </w:r>
        <w:r w:rsidR="00AC5805" w:rsidRPr="00AC5805">
          <w:rPr>
            <w:rFonts w:cs="Times New Roman"/>
            <w:noProof/>
            <w:webHidden/>
          </w:rPr>
          <w:instrText xml:space="preserve"> PAGEREF _Toc499108483 \h </w:instrText>
        </w:r>
        <w:r w:rsidR="00AC5805" w:rsidRPr="00AC5805">
          <w:rPr>
            <w:rFonts w:cs="Times New Roman"/>
            <w:noProof/>
            <w:webHidden/>
          </w:rPr>
        </w:r>
        <w:r w:rsidR="00AC5805" w:rsidRPr="00AC5805">
          <w:rPr>
            <w:rFonts w:cs="Times New Roman"/>
            <w:noProof/>
            <w:webHidden/>
          </w:rPr>
          <w:fldChar w:fldCharType="separate"/>
        </w:r>
        <w:r w:rsidR="00AC5805" w:rsidRPr="00AC5805">
          <w:rPr>
            <w:rFonts w:cs="Times New Roman"/>
            <w:noProof/>
            <w:webHidden/>
          </w:rPr>
          <w:t>- 31 -</w:t>
        </w:r>
        <w:r w:rsidR="00AC5805" w:rsidRPr="00AC5805">
          <w:rPr>
            <w:rFonts w:cs="Times New Roman"/>
            <w:noProof/>
            <w:webHidden/>
          </w:rPr>
          <w:fldChar w:fldCharType="end"/>
        </w:r>
      </w:hyperlink>
    </w:p>
    <w:p w:rsidR="00AC5805" w:rsidRPr="00AC5805" w:rsidRDefault="005816A3" w:rsidP="00AC5805">
      <w:pPr>
        <w:pStyle w:val="30"/>
        <w:tabs>
          <w:tab w:val="left" w:pos="1600"/>
          <w:tab w:val="right" w:leader="dot" w:pos="10456"/>
        </w:tabs>
        <w:ind w:left="800"/>
        <w:rPr>
          <w:rFonts w:cs="Times New Roman"/>
          <w:noProof/>
          <w:kern w:val="0"/>
          <w:sz w:val="22"/>
        </w:rPr>
      </w:pPr>
      <w:hyperlink w:anchor="_Toc499108484" w:history="1">
        <w:r w:rsidR="00AC5805" w:rsidRPr="00AC5805">
          <w:rPr>
            <w:rStyle w:val="ab"/>
            <w:rFonts w:cs="Times New Roman"/>
            <w:noProof/>
          </w:rPr>
          <w:t>5.2.2</w:t>
        </w:r>
        <w:r w:rsidR="00AC5805" w:rsidRPr="00AC5805">
          <w:rPr>
            <w:rFonts w:cs="Times New Roman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noProof/>
          </w:rPr>
          <w:t>配置</w:t>
        </w:r>
        <w:r w:rsidR="00AC5805" w:rsidRPr="00AC5805">
          <w:rPr>
            <w:rStyle w:val="ab"/>
            <w:rFonts w:cs="Times New Roman"/>
            <w:noProof/>
          </w:rPr>
          <w:t>bzImage</w:t>
        </w:r>
        <w:r w:rsidR="00AC5805" w:rsidRPr="00AC5805">
          <w:rPr>
            <w:rFonts w:cs="Times New Roman"/>
            <w:noProof/>
            <w:webHidden/>
          </w:rPr>
          <w:tab/>
        </w:r>
        <w:r w:rsidR="00AC5805" w:rsidRPr="00AC5805">
          <w:rPr>
            <w:rFonts w:cs="Times New Roman"/>
            <w:noProof/>
            <w:webHidden/>
          </w:rPr>
          <w:fldChar w:fldCharType="begin"/>
        </w:r>
        <w:r w:rsidR="00AC5805" w:rsidRPr="00AC5805">
          <w:rPr>
            <w:rFonts w:cs="Times New Roman"/>
            <w:noProof/>
            <w:webHidden/>
          </w:rPr>
          <w:instrText xml:space="preserve"> PAGEREF _Toc499108484 \h </w:instrText>
        </w:r>
        <w:r w:rsidR="00AC5805" w:rsidRPr="00AC5805">
          <w:rPr>
            <w:rFonts w:cs="Times New Roman"/>
            <w:noProof/>
            <w:webHidden/>
          </w:rPr>
        </w:r>
        <w:r w:rsidR="00AC5805" w:rsidRPr="00AC5805">
          <w:rPr>
            <w:rFonts w:cs="Times New Roman"/>
            <w:noProof/>
            <w:webHidden/>
          </w:rPr>
          <w:fldChar w:fldCharType="separate"/>
        </w:r>
        <w:r w:rsidR="00AC5805" w:rsidRPr="00AC5805">
          <w:rPr>
            <w:rFonts w:cs="Times New Roman"/>
            <w:noProof/>
            <w:webHidden/>
          </w:rPr>
          <w:t>- 31 -</w:t>
        </w:r>
        <w:r w:rsidR="00AC5805" w:rsidRPr="00AC5805">
          <w:rPr>
            <w:rFonts w:cs="Times New Roman"/>
            <w:noProof/>
            <w:webHidden/>
          </w:rPr>
          <w:fldChar w:fldCharType="end"/>
        </w:r>
      </w:hyperlink>
    </w:p>
    <w:p w:rsidR="00AC5805" w:rsidRPr="00AC5805" w:rsidRDefault="005816A3" w:rsidP="00AC5805">
      <w:pPr>
        <w:pStyle w:val="20"/>
        <w:tabs>
          <w:tab w:val="left" w:pos="1000"/>
          <w:tab w:val="right" w:leader="dot" w:pos="10456"/>
        </w:tabs>
        <w:ind w:left="400"/>
        <w:rPr>
          <w:rFonts w:cs="Times New Roman"/>
          <w:noProof/>
          <w:kern w:val="0"/>
          <w:sz w:val="22"/>
        </w:rPr>
      </w:pPr>
      <w:hyperlink w:anchor="_Toc499108485" w:history="1">
        <w:r w:rsidR="00AC5805" w:rsidRPr="00AC5805">
          <w:rPr>
            <w:rStyle w:val="ab"/>
            <w:rFonts w:cs="Times New Roman"/>
            <w:noProof/>
          </w:rPr>
          <w:t>5.3</w:t>
        </w:r>
        <w:r w:rsidR="00AC5805" w:rsidRPr="00AC5805">
          <w:rPr>
            <w:rFonts w:cs="Times New Roman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noProof/>
          </w:rPr>
          <w:t xml:space="preserve">ALSA lib &amp; utils </w:t>
        </w:r>
        <w:r w:rsidR="00AC5805" w:rsidRPr="00AC5805">
          <w:rPr>
            <w:rStyle w:val="ab"/>
            <w:rFonts w:cs="Times New Roman"/>
            <w:noProof/>
          </w:rPr>
          <w:t>的安装与使用</w:t>
        </w:r>
        <w:r w:rsidR="00AC5805" w:rsidRPr="00AC5805">
          <w:rPr>
            <w:rFonts w:cs="Times New Roman"/>
            <w:noProof/>
            <w:webHidden/>
          </w:rPr>
          <w:tab/>
        </w:r>
        <w:r w:rsidR="00AC5805" w:rsidRPr="00AC5805">
          <w:rPr>
            <w:rFonts w:cs="Times New Roman"/>
            <w:noProof/>
            <w:webHidden/>
          </w:rPr>
          <w:fldChar w:fldCharType="begin"/>
        </w:r>
        <w:r w:rsidR="00AC5805" w:rsidRPr="00AC5805">
          <w:rPr>
            <w:rFonts w:cs="Times New Roman"/>
            <w:noProof/>
            <w:webHidden/>
          </w:rPr>
          <w:instrText xml:space="preserve"> PAGEREF _Toc499108485 \h </w:instrText>
        </w:r>
        <w:r w:rsidR="00AC5805" w:rsidRPr="00AC5805">
          <w:rPr>
            <w:rFonts w:cs="Times New Roman"/>
            <w:noProof/>
            <w:webHidden/>
          </w:rPr>
        </w:r>
        <w:r w:rsidR="00AC5805" w:rsidRPr="00AC5805">
          <w:rPr>
            <w:rFonts w:cs="Times New Roman"/>
            <w:noProof/>
            <w:webHidden/>
          </w:rPr>
          <w:fldChar w:fldCharType="separate"/>
        </w:r>
        <w:r w:rsidR="00AC5805" w:rsidRPr="00AC5805">
          <w:rPr>
            <w:rFonts w:cs="Times New Roman"/>
            <w:noProof/>
            <w:webHidden/>
          </w:rPr>
          <w:t>- 31 -</w:t>
        </w:r>
        <w:r w:rsidR="00AC5805" w:rsidRPr="00AC5805">
          <w:rPr>
            <w:rFonts w:cs="Times New Roman"/>
            <w:noProof/>
            <w:webHidden/>
          </w:rPr>
          <w:fldChar w:fldCharType="end"/>
        </w:r>
      </w:hyperlink>
    </w:p>
    <w:p w:rsidR="00AC5805" w:rsidRPr="00AC5805" w:rsidRDefault="005816A3" w:rsidP="00AC5805">
      <w:pPr>
        <w:pStyle w:val="30"/>
        <w:tabs>
          <w:tab w:val="left" w:pos="1600"/>
          <w:tab w:val="right" w:leader="dot" w:pos="10456"/>
        </w:tabs>
        <w:ind w:left="800"/>
        <w:rPr>
          <w:rFonts w:cs="Times New Roman"/>
          <w:noProof/>
          <w:kern w:val="0"/>
          <w:sz w:val="22"/>
        </w:rPr>
      </w:pPr>
      <w:hyperlink w:anchor="_Toc499108486" w:history="1">
        <w:r w:rsidR="00AC5805" w:rsidRPr="00AC5805">
          <w:rPr>
            <w:rStyle w:val="ab"/>
            <w:rFonts w:cs="Times New Roman"/>
            <w:noProof/>
          </w:rPr>
          <w:t>5.3.1</w:t>
        </w:r>
        <w:r w:rsidR="00AC5805" w:rsidRPr="00AC5805">
          <w:rPr>
            <w:rFonts w:cs="Times New Roman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noProof/>
          </w:rPr>
          <w:t>安装</w:t>
        </w:r>
        <w:r w:rsidR="00AC5805" w:rsidRPr="00AC5805">
          <w:rPr>
            <w:rFonts w:cs="Times New Roman"/>
            <w:noProof/>
            <w:webHidden/>
          </w:rPr>
          <w:tab/>
        </w:r>
        <w:r w:rsidR="00AC5805" w:rsidRPr="00AC5805">
          <w:rPr>
            <w:rFonts w:cs="Times New Roman"/>
            <w:noProof/>
            <w:webHidden/>
          </w:rPr>
          <w:fldChar w:fldCharType="begin"/>
        </w:r>
        <w:r w:rsidR="00AC5805" w:rsidRPr="00AC5805">
          <w:rPr>
            <w:rFonts w:cs="Times New Roman"/>
            <w:noProof/>
            <w:webHidden/>
          </w:rPr>
          <w:instrText xml:space="preserve"> PAGEREF _Toc499108486 \h </w:instrText>
        </w:r>
        <w:r w:rsidR="00AC5805" w:rsidRPr="00AC5805">
          <w:rPr>
            <w:rFonts w:cs="Times New Roman"/>
            <w:noProof/>
            <w:webHidden/>
          </w:rPr>
        </w:r>
        <w:r w:rsidR="00AC5805" w:rsidRPr="00AC5805">
          <w:rPr>
            <w:rFonts w:cs="Times New Roman"/>
            <w:noProof/>
            <w:webHidden/>
          </w:rPr>
          <w:fldChar w:fldCharType="separate"/>
        </w:r>
        <w:r w:rsidR="00AC5805" w:rsidRPr="00AC5805">
          <w:rPr>
            <w:rFonts w:cs="Times New Roman"/>
            <w:noProof/>
            <w:webHidden/>
          </w:rPr>
          <w:t>- 31 -</w:t>
        </w:r>
        <w:r w:rsidR="00AC5805" w:rsidRPr="00AC5805">
          <w:rPr>
            <w:rFonts w:cs="Times New Roman"/>
            <w:noProof/>
            <w:webHidden/>
          </w:rPr>
          <w:fldChar w:fldCharType="end"/>
        </w:r>
      </w:hyperlink>
    </w:p>
    <w:p w:rsidR="00AC5805" w:rsidRPr="00AC5805" w:rsidRDefault="005816A3" w:rsidP="00AC5805">
      <w:pPr>
        <w:pStyle w:val="30"/>
        <w:tabs>
          <w:tab w:val="left" w:pos="1600"/>
          <w:tab w:val="right" w:leader="dot" w:pos="10456"/>
        </w:tabs>
        <w:ind w:left="800"/>
        <w:rPr>
          <w:rFonts w:cs="Times New Roman"/>
          <w:noProof/>
          <w:kern w:val="0"/>
          <w:sz w:val="22"/>
        </w:rPr>
      </w:pPr>
      <w:hyperlink w:anchor="_Toc499108487" w:history="1">
        <w:r w:rsidR="00AC5805" w:rsidRPr="00AC5805">
          <w:rPr>
            <w:rStyle w:val="ab"/>
            <w:rFonts w:cs="Times New Roman"/>
            <w:noProof/>
          </w:rPr>
          <w:t>5.3.2</w:t>
        </w:r>
        <w:r w:rsidR="00AC5805" w:rsidRPr="00AC5805">
          <w:rPr>
            <w:rFonts w:cs="Times New Roman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noProof/>
          </w:rPr>
          <w:t>使用</w:t>
        </w:r>
        <w:r w:rsidR="00AC5805" w:rsidRPr="00AC5805">
          <w:rPr>
            <w:rFonts w:cs="Times New Roman"/>
            <w:noProof/>
            <w:webHidden/>
          </w:rPr>
          <w:tab/>
        </w:r>
        <w:r w:rsidR="00AC5805" w:rsidRPr="00AC5805">
          <w:rPr>
            <w:rFonts w:cs="Times New Roman"/>
            <w:noProof/>
            <w:webHidden/>
          </w:rPr>
          <w:fldChar w:fldCharType="begin"/>
        </w:r>
        <w:r w:rsidR="00AC5805" w:rsidRPr="00AC5805">
          <w:rPr>
            <w:rFonts w:cs="Times New Roman"/>
            <w:noProof/>
            <w:webHidden/>
          </w:rPr>
          <w:instrText xml:space="preserve"> PAGEREF _Toc499108487 \h </w:instrText>
        </w:r>
        <w:r w:rsidR="00AC5805" w:rsidRPr="00AC5805">
          <w:rPr>
            <w:rFonts w:cs="Times New Roman"/>
            <w:noProof/>
            <w:webHidden/>
          </w:rPr>
        </w:r>
        <w:r w:rsidR="00AC5805" w:rsidRPr="00AC5805">
          <w:rPr>
            <w:rFonts w:cs="Times New Roman"/>
            <w:noProof/>
            <w:webHidden/>
          </w:rPr>
          <w:fldChar w:fldCharType="separate"/>
        </w:r>
        <w:r w:rsidR="00AC5805" w:rsidRPr="00AC5805">
          <w:rPr>
            <w:rFonts w:cs="Times New Roman"/>
            <w:noProof/>
            <w:webHidden/>
          </w:rPr>
          <w:t>- 31 -</w:t>
        </w:r>
        <w:r w:rsidR="00AC5805" w:rsidRPr="00AC5805">
          <w:rPr>
            <w:rFonts w:cs="Times New Roman"/>
            <w:noProof/>
            <w:webHidden/>
          </w:rPr>
          <w:fldChar w:fldCharType="end"/>
        </w:r>
      </w:hyperlink>
    </w:p>
    <w:p w:rsidR="00AC5805" w:rsidRPr="00AC5805" w:rsidRDefault="005816A3">
      <w:pPr>
        <w:pStyle w:val="10"/>
        <w:tabs>
          <w:tab w:val="left" w:pos="400"/>
          <w:tab w:val="right" w:leader="dot" w:pos="10456"/>
        </w:tabs>
        <w:rPr>
          <w:rFonts w:cs="Times New Roman"/>
          <w:b w:val="0"/>
          <w:noProof/>
          <w:kern w:val="0"/>
          <w:sz w:val="22"/>
        </w:rPr>
      </w:pPr>
      <w:hyperlink w:anchor="_Toc499108488" w:history="1">
        <w:r w:rsidR="00AC5805" w:rsidRPr="00AC5805">
          <w:rPr>
            <w:rStyle w:val="ab"/>
            <w:rFonts w:cs="Times New Roman"/>
            <w:b w:val="0"/>
            <w:noProof/>
          </w:rPr>
          <w:t>6</w:t>
        </w:r>
        <w:r w:rsidR="00AC5805" w:rsidRPr="00AC5805">
          <w:rPr>
            <w:rFonts w:cs="Times New Roman"/>
            <w:b w:val="0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b w:val="0"/>
            <w:noProof/>
          </w:rPr>
          <w:t>常用命令</w:t>
        </w:r>
        <w:r w:rsidR="00AC5805" w:rsidRPr="00AC5805">
          <w:rPr>
            <w:rFonts w:cs="Times New Roman"/>
            <w:b w:val="0"/>
            <w:noProof/>
            <w:webHidden/>
          </w:rPr>
          <w:tab/>
        </w:r>
        <w:r w:rsidR="00AC5805" w:rsidRPr="00AC5805">
          <w:rPr>
            <w:rFonts w:cs="Times New Roman"/>
            <w:b w:val="0"/>
            <w:noProof/>
            <w:webHidden/>
          </w:rPr>
          <w:fldChar w:fldCharType="begin"/>
        </w:r>
        <w:r w:rsidR="00AC5805" w:rsidRPr="00AC5805">
          <w:rPr>
            <w:rFonts w:cs="Times New Roman"/>
            <w:b w:val="0"/>
            <w:noProof/>
            <w:webHidden/>
          </w:rPr>
          <w:instrText xml:space="preserve"> PAGEREF _Toc499108488 \h </w:instrText>
        </w:r>
        <w:r w:rsidR="00AC5805" w:rsidRPr="00AC5805">
          <w:rPr>
            <w:rFonts w:cs="Times New Roman"/>
            <w:b w:val="0"/>
            <w:noProof/>
            <w:webHidden/>
          </w:rPr>
        </w:r>
        <w:r w:rsidR="00AC5805" w:rsidRPr="00AC5805">
          <w:rPr>
            <w:rFonts w:cs="Times New Roman"/>
            <w:b w:val="0"/>
            <w:noProof/>
            <w:webHidden/>
          </w:rPr>
          <w:fldChar w:fldCharType="separate"/>
        </w:r>
        <w:r w:rsidR="00AC5805" w:rsidRPr="00AC5805">
          <w:rPr>
            <w:rFonts w:cs="Times New Roman"/>
            <w:b w:val="0"/>
            <w:noProof/>
            <w:webHidden/>
          </w:rPr>
          <w:t>- 34 -</w:t>
        </w:r>
        <w:r w:rsidR="00AC5805" w:rsidRPr="00AC5805">
          <w:rPr>
            <w:rFonts w:cs="Times New Roman"/>
            <w:b w:val="0"/>
            <w:noProof/>
            <w:webHidden/>
          </w:rPr>
          <w:fldChar w:fldCharType="end"/>
        </w:r>
      </w:hyperlink>
    </w:p>
    <w:p w:rsidR="00AC5805" w:rsidRPr="00AC5805" w:rsidRDefault="005816A3" w:rsidP="00AC5805">
      <w:pPr>
        <w:pStyle w:val="20"/>
        <w:tabs>
          <w:tab w:val="left" w:pos="1000"/>
          <w:tab w:val="right" w:leader="dot" w:pos="10456"/>
        </w:tabs>
        <w:ind w:left="400"/>
        <w:rPr>
          <w:rFonts w:cs="Times New Roman"/>
          <w:noProof/>
          <w:kern w:val="0"/>
          <w:sz w:val="22"/>
        </w:rPr>
      </w:pPr>
      <w:hyperlink w:anchor="_Toc499108489" w:history="1">
        <w:r w:rsidR="00AC5805" w:rsidRPr="00AC5805">
          <w:rPr>
            <w:rStyle w:val="ab"/>
            <w:rFonts w:cs="Times New Roman"/>
            <w:noProof/>
          </w:rPr>
          <w:t>6.1</w:t>
        </w:r>
        <w:r w:rsidR="00AC5805" w:rsidRPr="00AC5805">
          <w:rPr>
            <w:rFonts w:cs="Times New Roman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noProof/>
          </w:rPr>
          <w:t>复制</w:t>
        </w:r>
        <w:r w:rsidR="00AC5805" w:rsidRPr="00AC5805">
          <w:rPr>
            <w:rStyle w:val="ab"/>
            <w:rFonts w:cs="Times New Roman"/>
            <w:noProof/>
          </w:rPr>
          <w:t>&amp;</w:t>
        </w:r>
        <w:r w:rsidR="00AC5805" w:rsidRPr="00AC5805">
          <w:rPr>
            <w:rStyle w:val="ab"/>
            <w:rFonts w:cs="Times New Roman"/>
            <w:noProof/>
          </w:rPr>
          <w:t>查找</w:t>
        </w:r>
        <w:r w:rsidR="00AC5805" w:rsidRPr="00AC5805">
          <w:rPr>
            <w:rFonts w:cs="Times New Roman"/>
            <w:noProof/>
            <w:webHidden/>
          </w:rPr>
          <w:tab/>
        </w:r>
        <w:r w:rsidR="00AC5805" w:rsidRPr="00AC5805">
          <w:rPr>
            <w:rFonts w:cs="Times New Roman"/>
            <w:noProof/>
            <w:webHidden/>
          </w:rPr>
          <w:fldChar w:fldCharType="begin"/>
        </w:r>
        <w:r w:rsidR="00AC5805" w:rsidRPr="00AC5805">
          <w:rPr>
            <w:rFonts w:cs="Times New Roman"/>
            <w:noProof/>
            <w:webHidden/>
          </w:rPr>
          <w:instrText xml:space="preserve"> PAGEREF _Toc499108489 \h </w:instrText>
        </w:r>
        <w:r w:rsidR="00AC5805" w:rsidRPr="00AC5805">
          <w:rPr>
            <w:rFonts w:cs="Times New Roman"/>
            <w:noProof/>
            <w:webHidden/>
          </w:rPr>
        </w:r>
        <w:r w:rsidR="00AC5805" w:rsidRPr="00AC5805">
          <w:rPr>
            <w:rFonts w:cs="Times New Roman"/>
            <w:noProof/>
            <w:webHidden/>
          </w:rPr>
          <w:fldChar w:fldCharType="separate"/>
        </w:r>
        <w:r w:rsidR="00AC5805" w:rsidRPr="00AC5805">
          <w:rPr>
            <w:rFonts w:cs="Times New Roman"/>
            <w:noProof/>
            <w:webHidden/>
          </w:rPr>
          <w:t>- 34 -</w:t>
        </w:r>
        <w:r w:rsidR="00AC5805" w:rsidRPr="00AC5805">
          <w:rPr>
            <w:rFonts w:cs="Times New Roman"/>
            <w:noProof/>
            <w:webHidden/>
          </w:rPr>
          <w:fldChar w:fldCharType="end"/>
        </w:r>
      </w:hyperlink>
    </w:p>
    <w:p w:rsidR="00AC5805" w:rsidRPr="00AC5805" w:rsidRDefault="005816A3" w:rsidP="00AC5805">
      <w:pPr>
        <w:pStyle w:val="30"/>
        <w:tabs>
          <w:tab w:val="left" w:pos="1600"/>
          <w:tab w:val="right" w:leader="dot" w:pos="10456"/>
        </w:tabs>
        <w:ind w:left="800"/>
        <w:rPr>
          <w:rFonts w:cs="Times New Roman"/>
          <w:noProof/>
          <w:kern w:val="0"/>
          <w:sz w:val="22"/>
        </w:rPr>
      </w:pPr>
      <w:hyperlink w:anchor="_Toc499108490" w:history="1">
        <w:r w:rsidR="00AC5805" w:rsidRPr="00AC5805">
          <w:rPr>
            <w:rStyle w:val="ab"/>
            <w:rFonts w:cs="Times New Roman"/>
            <w:noProof/>
          </w:rPr>
          <w:t>6.1.1</w:t>
        </w:r>
        <w:r w:rsidR="00AC5805" w:rsidRPr="00AC5805">
          <w:rPr>
            <w:rFonts w:cs="Times New Roman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noProof/>
          </w:rPr>
          <w:t>查找</w:t>
        </w:r>
        <w:r w:rsidR="00AC5805" w:rsidRPr="00AC5805">
          <w:rPr>
            <w:rFonts w:cs="Times New Roman"/>
            <w:noProof/>
            <w:webHidden/>
          </w:rPr>
          <w:tab/>
        </w:r>
        <w:r w:rsidR="00AC5805" w:rsidRPr="00AC5805">
          <w:rPr>
            <w:rFonts w:cs="Times New Roman"/>
            <w:noProof/>
            <w:webHidden/>
          </w:rPr>
          <w:fldChar w:fldCharType="begin"/>
        </w:r>
        <w:r w:rsidR="00AC5805" w:rsidRPr="00AC5805">
          <w:rPr>
            <w:rFonts w:cs="Times New Roman"/>
            <w:noProof/>
            <w:webHidden/>
          </w:rPr>
          <w:instrText xml:space="preserve"> PAGEREF _Toc499108490 \h </w:instrText>
        </w:r>
        <w:r w:rsidR="00AC5805" w:rsidRPr="00AC5805">
          <w:rPr>
            <w:rFonts w:cs="Times New Roman"/>
            <w:noProof/>
            <w:webHidden/>
          </w:rPr>
        </w:r>
        <w:r w:rsidR="00AC5805" w:rsidRPr="00AC5805">
          <w:rPr>
            <w:rFonts w:cs="Times New Roman"/>
            <w:noProof/>
            <w:webHidden/>
          </w:rPr>
          <w:fldChar w:fldCharType="separate"/>
        </w:r>
        <w:r w:rsidR="00AC5805" w:rsidRPr="00AC5805">
          <w:rPr>
            <w:rFonts w:cs="Times New Roman"/>
            <w:noProof/>
            <w:webHidden/>
          </w:rPr>
          <w:t>- 34 -</w:t>
        </w:r>
        <w:r w:rsidR="00AC5805" w:rsidRPr="00AC5805">
          <w:rPr>
            <w:rFonts w:cs="Times New Roman"/>
            <w:noProof/>
            <w:webHidden/>
          </w:rPr>
          <w:fldChar w:fldCharType="end"/>
        </w:r>
      </w:hyperlink>
    </w:p>
    <w:p w:rsidR="00AC5805" w:rsidRPr="00AC5805" w:rsidRDefault="005816A3" w:rsidP="00AC5805">
      <w:pPr>
        <w:pStyle w:val="30"/>
        <w:tabs>
          <w:tab w:val="left" w:pos="1600"/>
          <w:tab w:val="right" w:leader="dot" w:pos="10456"/>
        </w:tabs>
        <w:ind w:left="800"/>
        <w:rPr>
          <w:rFonts w:cs="Times New Roman"/>
          <w:noProof/>
          <w:kern w:val="0"/>
          <w:sz w:val="22"/>
        </w:rPr>
      </w:pPr>
      <w:hyperlink w:anchor="_Toc499108491" w:history="1">
        <w:r w:rsidR="00AC5805" w:rsidRPr="00AC5805">
          <w:rPr>
            <w:rStyle w:val="ab"/>
            <w:rFonts w:cs="Times New Roman"/>
            <w:noProof/>
          </w:rPr>
          <w:t>6.1.2</w:t>
        </w:r>
        <w:r w:rsidR="00AC5805" w:rsidRPr="00AC5805">
          <w:rPr>
            <w:rFonts w:cs="Times New Roman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noProof/>
          </w:rPr>
          <w:t>复制</w:t>
        </w:r>
        <w:r w:rsidR="00AC5805" w:rsidRPr="00AC5805">
          <w:rPr>
            <w:rFonts w:cs="Times New Roman"/>
            <w:noProof/>
            <w:webHidden/>
          </w:rPr>
          <w:tab/>
        </w:r>
        <w:r w:rsidR="00AC5805" w:rsidRPr="00AC5805">
          <w:rPr>
            <w:rFonts w:cs="Times New Roman"/>
            <w:noProof/>
            <w:webHidden/>
          </w:rPr>
          <w:fldChar w:fldCharType="begin"/>
        </w:r>
        <w:r w:rsidR="00AC5805" w:rsidRPr="00AC5805">
          <w:rPr>
            <w:rFonts w:cs="Times New Roman"/>
            <w:noProof/>
            <w:webHidden/>
          </w:rPr>
          <w:instrText xml:space="preserve"> PAGEREF _Toc499108491 \h </w:instrText>
        </w:r>
        <w:r w:rsidR="00AC5805" w:rsidRPr="00AC5805">
          <w:rPr>
            <w:rFonts w:cs="Times New Roman"/>
            <w:noProof/>
            <w:webHidden/>
          </w:rPr>
        </w:r>
        <w:r w:rsidR="00AC5805" w:rsidRPr="00AC5805">
          <w:rPr>
            <w:rFonts w:cs="Times New Roman"/>
            <w:noProof/>
            <w:webHidden/>
          </w:rPr>
          <w:fldChar w:fldCharType="separate"/>
        </w:r>
        <w:r w:rsidR="00AC5805" w:rsidRPr="00AC5805">
          <w:rPr>
            <w:rFonts w:cs="Times New Roman"/>
            <w:noProof/>
            <w:webHidden/>
          </w:rPr>
          <w:t>- 34 -</w:t>
        </w:r>
        <w:r w:rsidR="00AC5805" w:rsidRPr="00AC5805">
          <w:rPr>
            <w:rFonts w:cs="Times New Roman"/>
            <w:noProof/>
            <w:webHidden/>
          </w:rPr>
          <w:fldChar w:fldCharType="end"/>
        </w:r>
      </w:hyperlink>
    </w:p>
    <w:p w:rsidR="00AC5805" w:rsidRPr="00AC5805" w:rsidRDefault="005816A3" w:rsidP="00AC5805">
      <w:pPr>
        <w:pStyle w:val="20"/>
        <w:tabs>
          <w:tab w:val="left" w:pos="1000"/>
          <w:tab w:val="right" w:leader="dot" w:pos="10456"/>
        </w:tabs>
        <w:ind w:left="400"/>
        <w:rPr>
          <w:rFonts w:cs="Times New Roman"/>
          <w:noProof/>
          <w:kern w:val="0"/>
          <w:sz w:val="22"/>
        </w:rPr>
      </w:pPr>
      <w:hyperlink w:anchor="_Toc499108492" w:history="1">
        <w:r w:rsidR="00AC5805" w:rsidRPr="00AC5805">
          <w:rPr>
            <w:rStyle w:val="ab"/>
            <w:rFonts w:cs="Times New Roman"/>
            <w:noProof/>
          </w:rPr>
          <w:t>6.2</w:t>
        </w:r>
        <w:r w:rsidR="00AC5805" w:rsidRPr="00AC5805">
          <w:rPr>
            <w:rFonts w:cs="Times New Roman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noProof/>
          </w:rPr>
          <w:t>创建</w:t>
        </w:r>
        <w:r w:rsidR="00AC5805" w:rsidRPr="00AC5805">
          <w:rPr>
            <w:rFonts w:cs="Times New Roman"/>
            <w:noProof/>
            <w:webHidden/>
          </w:rPr>
          <w:tab/>
        </w:r>
        <w:r w:rsidR="00AC5805" w:rsidRPr="00AC5805">
          <w:rPr>
            <w:rFonts w:cs="Times New Roman"/>
            <w:noProof/>
            <w:webHidden/>
          </w:rPr>
          <w:fldChar w:fldCharType="begin"/>
        </w:r>
        <w:r w:rsidR="00AC5805" w:rsidRPr="00AC5805">
          <w:rPr>
            <w:rFonts w:cs="Times New Roman"/>
            <w:noProof/>
            <w:webHidden/>
          </w:rPr>
          <w:instrText xml:space="preserve"> PAGEREF _Toc499108492 \h </w:instrText>
        </w:r>
        <w:r w:rsidR="00AC5805" w:rsidRPr="00AC5805">
          <w:rPr>
            <w:rFonts w:cs="Times New Roman"/>
            <w:noProof/>
            <w:webHidden/>
          </w:rPr>
        </w:r>
        <w:r w:rsidR="00AC5805" w:rsidRPr="00AC5805">
          <w:rPr>
            <w:rFonts w:cs="Times New Roman"/>
            <w:noProof/>
            <w:webHidden/>
          </w:rPr>
          <w:fldChar w:fldCharType="separate"/>
        </w:r>
        <w:r w:rsidR="00AC5805" w:rsidRPr="00AC5805">
          <w:rPr>
            <w:rFonts w:cs="Times New Roman"/>
            <w:noProof/>
            <w:webHidden/>
          </w:rPr>
          <w:t>- 34 -</w:t>
        </w:r>
        <w:r w:rsidR="00AC5805" w:rsidRPr="00AC5805">
          <w:rPr>
            <w:rFonts w:cs="Times New Roman"/>
            <w:noProof/>
            <w:webHidden/>
          </w:rPr>
          <w:fldChar w:fldCharType="end"/>
        </w:r>
      </w:hyperlink>
    </w:p>
    <w:p w:rsidR="00AC5805" w:rsidRPr="00AC5805" w:rsidRDefault="005816A3" w:rsidP="00AC5805">
      <w:pPr>
        <w:pStyle w:val="20"/>
        <w:tabs>
          <w:tab w:val="left" w:pos="1000"/>
          <w:tab w:val="right" w:leader="dot" w:pos="10456"/>
        </w:tabs>
        <w:ind w:left="400"/>
        <w:rPr>
          <w:rFonts w:cs="Times New Roman"/>
          <w:noProof/>
          <w:kern w:val="0"/>
          <w:sz w:val="22"/>
        </w:rPr>
      </w:pPr>
      <w:hyperlink w:anchor="_Toc499108493" w:history="1">
        <w:r w:rsidR="00AC5805" w:rsidRPr="00AC5805">
          <w:rPr>
            <w:rStyle w:val="ab"/>
            <w:rFonts w:cs="Times New Roman"/>
            <w:noProof/>
          </w:rPr>
          <w:t>6.3</w:t>
        </w:r>
        <w:r w:rsidR="00AC5805" w:rsidRPr="00AC5805">
          <w:rPr>
            <w:rFonts w:cs="Times New Roman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noProof/>
          </w:rPr>
          <w:t>磁盘管理</w:t>
        </w:r>
        <w:r w:rsidR="00AC5805" w:rsidRPr="00AC5805">
          <w:rPr>
            <w:rFonts w:cs="Times New Roman"/>
            <w:noProof/>
            <w:webHidden/>
          </w:rPr>
          <w:tab/>
        </w:r>
        <w:r w:rsidR="00AC5805" w:rsidRPr="00AC5805">
          <w:rPr>
            <w:rFonts w:cs="Times New Roman"/>
            <w:noProof/>
            <w:webHidden/>
          </w:rPr>
          <w:fldChar w:fldCharType="begin"/>
        </w:r>
        <w:r w:rsidR="00AC5805" w:rsidRPr="00AC5805">
          <w:rPr>
            <w:rFonts w:cs="Times New Roman"/>
            <w:noProof/>
            <w:webHidden/>
          </w:rPr>
          <w:instrText xml:space="preserve"> PAGEREF _Toc499108493 \h </w:instrText>
        </w:r>
        <w:r w:rsidR="00AC5805" w:rsidRPr="00AC5805">
          <w:rPr>
            <w:rFonts w:cs="Times New Roman"/>
            <w:noProof/>
            <w:webHidden/>
          </w:rPr>
        </w:r>
        <w:r w:rsidR="00AC5805" w:rsidRPr="00AC5805">
          <w:rPr>
            <w:rFonts w:cs="Times New Roman"/>
            <w:noProof/>
            <w:webHidden/>
          </w:rPr>
          <w:fldChar w:fldCharType="separate"/>
        </w:r>
        <w:r w:rsidR="00AC5805" w:rsidRPr="00AC5805">
          <w:rPr>
            <w:rFonts w:cs="Times New Roman"/>
            <w:noProof/>
            <w:webHidden/>
          </w:rPr>
          <w:t>- 34 -</w:t>
        </w:r>
        <w:r w:rsidR="00AC5805" w:rsidRPr="00AC5805">
          <w:rPr>
            <w:rFonts w:cs="Times New Roman"/>
            <w:noProof/>
            <w:webHidden/>
          </w:rPr>
          <w:fldChar w:fldCharType="end"/>
        </w:r>
      </w:hyperlink>
    </w:p>
    <w:p w:rsidR="00AC5805" w:rsidRPr="00AC5805" w:rsidRDefault="005816A3" w:rsidP="00AC5805">
      <w:pPr>
        <w:pStyle w:val="20"/>
        <w:tabs>
          <w:tab w:val="left" w:pos="1000"/>
          <w:tab w:val="right" w:leader="dot" w:pos="10456"/>
        </w:tabs>
        <w:ind w:left="400"/>
        <w:rPr>
          <w:rFonts w:cs="Times New Roman"/>
          <w:noProof/>
          <w:kern w:val="0"/>
          <w:sz w:val="22"/>
        </w:rPr>
      </w:pPr>
      <w:hyperlink w:anchor="_Toc499108494" w:history="1">
        <w:r w:rsidR="00AC5805" w:rsidRPr="00AC5805">
          <w:rPr>
            <w:rStyle w:val="ab"/>
            <w:rFonts w:cs="Times New Roman"/>
            <w:noProof/>
          </w:rPr>
          <w:t>6.4</w:t>
        </w:r>
        <w:r w:rsidR="00AC5805" w:rsidRPr="00AC5805">
          <w:rPr>
            <w:rFonts w:cs="Times New Roman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noProof/>
          </w:rPr>
          <w:t>PCI</w:t>
        </w:r>
        <w:r w:rsidR="00AC5805" w:rsidRPr="00AC5805">
          <w:rPr>
            <w:rStyle w:val="ab"/>
            <w:rFonts w:cs="Times New Roman"/>
            <w:noProof/>
          </w:rPr>
          <w:t>设备管理</w:t>
        </w:r>
        <w:r w:rsidR="00AC5805" w:rsidRPr="00AC5805">
          <w:rPr>
            <w:rFonts w:cs="Times New Roman"/>
            <w:noProof/>
            <w:webHidden/>
          </w:rPr>
          <w:tab/>
        </w:r>
        <w:r w:rsidR="00AC5805" w:rsidRPr="00AC5805">
          <w:rPr>
            <w:rFonts w:cs="Times New Roman"/>
            <w:noProof/>
            <w:webHidden/>
          </w:rPr>
          <w:fldChar w:fldCharType="begin"/>
        </w:r>
        <w:r w:rsidR="00AC5805" w:rsidRPr="00AC5805">
          <w:rPr>
            <w:rFonts w:cs="Times New Roman"/>
            <w:noProof/>
            <w:webHidden/>
          </w:rPr>
          <w:instrText xml:space="preserve"> PAGEREF _Toc499108494 \h </w:instrText>
        </w:r>
        <w:r w:rsidR="00AC5805" w:rsidRPr="00AC5805">
          <w:rPr>
            <w:rFonts w:cs="Times New Roman"/>
            <w:noProof/>
            <w:webHidden/>
          </w:rPr>
        </w:r>
        <w:r w:rsidR="00AC5805" w:rsidRPr="00AC5805">
          <w:rPr>
            <w:rFonts w:cs="Times New Roman"/>
            <w:noProof/>
            <w:webHidden/>
          </w:rPr>
          <w:fldChar w:fldCharType="separate"/>
        </w:r>
        <w:r w:rsidR="00AC5805" w:rsidRPr="00AC5805">
          <w:rPr>
            <w:rFonts w:cs="Times New Roman"/>
            <w:noProof/>
            <w:webHidden/>
          </w:rPr>
          <w:t>- 34 -</w:t>
        </w:r>
        <w:r w:rsidR="00AC5805" w:rsidRPr="00AC5805">
          <w:rPr>
            <w:rFonts w:cs="Times New Roman"/>
            <w:noProof/>
            <w:webHidden/>
          </w:rPr>
          <w:fldChar w:fldCharType="end"/>
        </w:r>
      </w:hyperlink>
    </w:p>
    <w:p w:rsidR="00AC5805" w:rsidRPr="00AC5805" w:rsidRDefault="005816A3" w:rsidP="00AC5805">
      <w:pPr>
        <w:pStyle w:val="30"/>
        <w:tabs>
          <w:tab w:val="left" w:pos="1600"/>
          <w:tab w:val="right" w:leader="dot" w:pos="10456"/>
        </w:tabs>
        <w:ind w:left="800"/>
        <w:rPr>
          <w:rFonts w:cs="Times New Roman"/>
          <w:noProof/>
          <w:kern w:val="0"/>
          <w:sz w:val="22"/>
        </w:rPr>
      </w:pPr>
      <w:hyperlink w:anchor="_Toc499108495" w:history="1">
        <w:r w:rsidR="00AC5805" w:rsidRPr="00AC5805">
          <w:rPr>
            <w:rStyle w:val="ab"/>
            <w:rFonts w:cs="Times New Roman"/>
            <w:noProof/>
          </w:rPr>
          <w:t>6.4.1</w:t>
        </w:r>
        <w:r w:rsidR="00AC5805" w:rsidRPr="00AC5805">
          <w:rPr>
            <w:rFonts w:cs="Times New Roman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noProof/>
          </w:rPr>
          <w:t>查看：</w:t>
        </w:r>
        <w:r w:rsidR="00AC5805" w:rsidRPr="00AC5805">
          <w:rPr>
            <w:rStyle w:val="ab"/>
            <w:rFonts w:cs="Times New Roman"/>
            <w:noProof/>
          </w:rPr>
          <w:t>lspci</w:t>
        </w:r>
        <w:r w:rsidR="00AC5805" w:rsidRPr="00AC5805">
          <w:rPr>
            <w:rFonts w:cs="Times New Roman"/>
            <w:noProof/>
            <w:webHidden/>
          </w:rPr>
          <w:tab/>
        </w:r>
        <w:r w:rsidR="00AC5805" w:rsidRPr="00AC5805">
          <w:rPr>
            <w:rFonts w:cs="Times New Roman"/>
            <w:noProof/>
            <w:webHidden/>
          </w:rPr>
          <w:fldChar w:fldCharType="begin"/>
        </w:r>
        <w:r w:rsidR="00AC5805" w:rsidRPr="00AC5805">
          <w:rPr>
            <w:rFonts w:cs="Times New Roman"/>
            <w:noProof/>
            <w:webHidden/>
          </w:rPr>
          <w:instrText xml:space="preserve"> PAGEREF _Toc499108495 \h </w:instrText>
        </w:r>
        <w:r w:rsidR="00AC5805" w:rsidRPr="00AC5805">
          <w:rPr>
            <w:rFonts w:cs="Times New Roman"/>
            <w:noProof/>
            <w:webHidden/>
          </w:rPr>
        </w:r>
        <w:r w:rsidR="00AC5805" w:rsidRPr="00AC5805">
          <w:rPr>
            <w:rFonts w:cs="Times New Roman"/>
            <w:noProof/>
            <w:webHidden/>
          </w:rPr>
          <w:fldChar w:fldCharType="separate"/>
        </w:r>
        <w:r w:rsidR="00AC5805" w:rsidRPr="00AC5805">
          <w:rPr>
            <w:rFonts w:cs="Times New Roman"/>
            <w:noProof/>
            <w:webHidden/>
          </w:rPr>
          <w:t>- 34 -</w:t>
        </w:r>
        <w:r w:rsidR="00AC5805" w:rsidRPr="00AC5805">
          <w:rPr>
            <w:rFonts w:cs="Times New Roman"/>
            <w:noProof/>
            <w:webHidden/>
          </w:rPr>
          <w:fldChar w:fldCharType="end"/>
        </w:r>
      </w:hyperlink>
    </w:p>
    <w:p w:rsidR="00AC5805" w:rsidRPr="00AC5805" w:rsidRDefault="005816A3" w:rsidP="00AC5805">
      <w:pPr>
        <w:pStyle w:val="30"/>
        <w:tabs>
          <w:tab w:val="left" w:pos="1600"/>
          <w:tab w:val="right" w:leader="dot" w:pos="10456"/>
        </w:tabs>
        <w:ind w:left="800"/>
        <w:rPr>
          <w:rFonts w:cs="Times New Roman"/>
          <w:noProof/>
          <w:kern w:val="0"/>
          <w:sz w:val="22"/>
        </w:rPr>
      </w:pPr>
      <w:hyperlink w:anchor="_Toc499108496" w:history="1">
        <w:r w:rsidR="00AC5805" w:rsidRPr="00AC5805">
          <w:rPr>
            <w:rStyle w:val="ab"/>
            <w:rFonts w:cs="Times New Roman"/>
            <w:noProof/>
          </w:rPr>
          <w:t>6.4.2</w:t>
        </w:r>
        <w:r w:rsidR="00AC5805" w:rsidRPr="00AC5805">
          <w:rPr>
            <w:rFonts w:cs="Times New Roman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noProof/>
          </w:rPr>
          <w:t>设置：</w:t>
        </w:r>
        <w:r w:rsidR="00AC5805" w:rsidRPr="00AC5805">
          <w:rPr>
            <w:rStyle w:val="ab"/>
            <w:rFonts w:cs="Times New Roman"/>
            <w:noProof/>
          </w:rPr>
          <w:t>setpci</w:t>
        </w:r>
        <w:r w:rsidR="00AC5805" w:rsidRPr="00AC5805">
          <w:rPr>
            <w:rFonts w:cs="Times New Roman"/>
            <w:noProof/>
            <w:webHidden/>
          </w:rPr>
          <w:tab/>
        </w:r>
        <w:r w:rsidR="00AC5805" w:rsidRPr="00AC5805">
          <w:rPr>
            <w:rFonts w:cs="Times New Roman"/>
            <w:noProof/>
            <w:webHidden/>
          </w:rPr>
          <w:fldChar w:fldCharType="begin"/>
        </w:r>
        <w:r w:rsidR="00AC5805" w:rsidRPr="00AC5805">
          <w:rPr>
            <w:rFonts w:cs="Times New Roman"/>
            <w:noProof/>
            <w:webHidden/>
          </w:rPr>
          <w:instrText xml:space="preserve"> PAGEREF _Toc499108496 \h </w:instrText>
        </w:r>
        <w:r w:rsidR="00AC5805" w:rsidRPr="00AC5805">
          <w:rPr>
            <w:rFonts w:cs="Times New Roman"/>
            <w:noProof/>
            <w:webHidden/>
          </w:rPr>
        </w:r>
        <w:r w:rsidR="00AC5805" w:rsidRPr="00AC5805">
          <w:rPr>
            <w:rFonts w:cs="Times New Roman"/>
            <w:noProof/>
            <w:webHidden/>
          </w:rPr>
          <w:fldChar w:fldCharType="separate"/>
        </w:r>
        <w:r w:rsidR="00AC5805" w:rsidRPr="00AC5805">
          <w:rPr>
            <w:rFonts w:cs="Times New Roman"/>
            <w:noProof/>
            <w:webHidden/>
          </w:rPr>
          <w:t>- 34 -</w:t>
        </w:r>
        <w:r w:rsidR="00AC5805" w:rsidRPr="00AC5805">
          <w:rPr>
            <w:rFonts w:cs="Times New Roman"/>
            <w:noProof/>
            <w:webHidden/>
          </w:rPr>
          <w:fldChar w:fldCharType="end"/>
        </w:r>
      </w:hyperlink>
    </w:p>
    <w:p w:rsidR="00AC5805" w:rsidRPr="00AC5805" w:rsidRDefault="005816A3">
      <w:pPr>
        <w:pStyle w:val="10"/>
        <w:tabs>
          <w:tab w:val="left" w:pos="400"/>
          <w:tab w:val="right" w:leader="dot" w:pos="10456"/>
        </w:tabs>
        <w:rPr>
          <w:rFonts w:cs="Times New Roman"/>
          <w:b w:val="0"/>
          <w:noProof/>
          <w:kern w:val="0"/>
          <w:sz w:val="22"/>
        </w:rPr>
      </w:pPr>
      <w:hyperlink w:anchor="_Toc499108497" w:history="1">
        <w:r w:rsidR="00AC5805" w:rsidRPr="00AC5805">
          <w:rPr>
            <w:rStyle w:val="ab"/>
            <w:rFonts w:cs="Times New Roman"/>
            <w:b w:val="0"/>
            <w:noProof/>
          </w:rPr>
          <w:t>7</w:t>
        </w:r>
        <w:r w:rsidR="00AC5805" w:rsidRPr="00AC5805">
          <w:rPr>
            <w:rFonts w:cs="Times New Roman"/>
            <w:b w:val="0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b w:val="0"/>
            <w:noProof/>
          </w:rPr>
          <w:t>Linux</w:t>
        </w:r>
        <w:r w:rsidR="00AC5805" w:rsidRPr="00AC5805">
          <w:rPr>
            <w:rStyle w:val="ab"/>
            <w:rFonts w:cs="Times New Roman"/>
            <w:b w:val="0"/>
            <w:noProof/>
          </w:rPr>
          <w:t>内核相关</w:t>
        </w:r>
        <w:r w:rsidR="00AC5805" w:rsidRPr="00AC5805">
          <w:rPr>
            <w:rFonts w:cs="Times New Roman"/>
            <w:b w:val="0"/>
            <w:noProof/>
            <w:webHidden/>
          </w:rPr>
          <w:tab/>
        </w:r>
        <w:r w:rsidR="00AC5805" w:rsidRPr="00AC5805">
          <w:rPr>
            <w:rFonts w:cs="Times New Roman"/>
            <w:b w:val="0"/>
            <w:noProof/>
            <w:webHidden/>
          </w:rPr>
          <w:fldChar w:fldCharType="begin"/>
        </w:r>
        <w:r w:rsidR="00AC5805" w:rsidRPr="00AC5805">
          <w:rPr>
            <w:rFonts w:cs="Times New Roman"/>
            <w:b w:val="0"/>
            <w:noProof/>
            <w:webHidden/>
          </w:rPr>
          <w:instrText xml:space="preserve"> PAGEREF _Toc499108497 \h </w:instrText>
        </w:r>
        <w:r w:rsidR="00AC5805" w:rsidRPr="00AC5805">
          <w:rPr>
            <w:rFonts w:cs="Times New Roman"/>
            <w:b w:val="0"/>
            <w:noProof/>
            <w:webHidden/>
          </w:rPr>
        </w:r>
        <w:r w:rsidR="00AC5805" w:rsidRPr="00AC5805">
          <w:rPr>
            <w:rFonts w:cs="Times New Roman"/>
            <w:b w:val="0"/>
            <w:noProof/>
            <w:webHidden/>
          </w:rPr>
          <w:fldChar w:fldCharType="separate"/>
        </w:r>
        <w:r w:rsidR="00AC5805" w:rsidRPr="00AC5805">
          <w:rPr>
            <w:rFonts w:cs="Times New Roman"/>
            <w:b w:val="0"/>
            <w:noProof/>
            <w:webHidden/>
          </w:rPr>
          <w:t>- 35 -</w:t>
        </w:r>
        <w:r w:rsidR="00AC5805" w:rsidRPr="00AC5805">
          <w:rPr>
            <w:rFonts w:cs="Times New Roman"/>
            <w:b w:val="0"/>
            <w:noProof/>
            <w:webHidden/>
          </w:rPr>
          <w:fldChar w:fldCharType="end"/>
        </w:r>
      </w:hyperlink>
    </w:p>
    <w:p w:rsidR="00AC5805" w:rsidRPr="00AC5805" w:rsidRDefault="005816A3" w:rsidP="00AC5805">
      <w:pPr>
        <w:pStyle w:val="20"/>
        <w:tabs>
          <w:tab w:val="left" w:pos="1000"/>
          <w:tab w:val="right" w:leader="dot" w:pos="10456"/>
        </w:tabs>
        <w:ind w:left="400"/>
        <w:rPr>
          <w:rFonts w:cs="Times New Roman"/>
          <w:noProof/>
          <w:kern w:val="0"/>
          <w:sz w:val="22"/>
        </w:rPr>
      </w:pPr>
      <w:hyperlink w:anchor="_Toc499108498" w:history="1">
        <w:r w:rsidR="00AC5805" w:rsidRPr="00AC5805">
          <w:rPr>
            <w:rStyle w:val="ab"/>
            <w:rFonts w:cs="Times New Roman"/>
            <w:noProof/>
          </w:rPr>
          <w:t>7.1</w:t>
        </w:r>
        <w:r w:rsidR="00AC5805" w:rsidRPr="00AC5805">
          <w:rPr>
            <w:rFonts w:cs="Times New Roman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noProof/>
          </w:rPr>
          <w:t xml:space="preserve">current </w:t>
        </w:r>
        <w:r w:rsidR="00AC5805" w:rsidRPr="00AC5805">
          <w:rPr>
            <w:rStyle w:val="ab"/>
            <w:rFonts w:cs="Times New Roman"/>
            <w:noProof/>
          </w:rPr>
          <w:t>宏</w:t>
        </w:r>
        <w:r w:rsidR="00AC5805" w:rsidRPr="00AC5805">
          <w:rPr>
            <w:rFonts w:cs="Times New Roman"/>
            <w:noProof/>
            <w:webHidden/>
          </w:rPr>
          <w:tab/>
        </w:r>
        <w:r w:rsidR="00AC5805" w:rsidRPr="00AC5805">
          <w:rPr>
            <w:rFonts w:cs="Times New Roman"/>
            <w:noProof/>
            <w:webHidden/>
          </w:rPr>
          <w:fldChar w:fldCharType="begin"/>
        </w:r>
        <w:r w:rsidR="00AC5805" w:rsidRPr="00AC5805">
          <w:rPr>
            <w:rFonts w:cs="Times New Roman"/>
            <w:noProof/>
            <w:webHidden/>
          </w:rPr>
          <w:instrText xml:space="preserve"> PAGEREF _Toc499108498 \h </w:instrText>
        </w:r>
        <w:r w:rsidR="00AC5805" w:rsidRPr="00AC5805">
          <w:rPr>
            <w:rFonts w:cs="Times New Roman"/>
            <w:noProof/>
            <w:webHidden/>
          </w:rPr>
        </w:r>
        <w:r w:rsidR="00AC5805" w:rsidRPr="00AC5805">
          <w:rPr>
            <w:rFonts w:cs="Times New Roman"/>
            <w:noProof/>
            <w:webHidden/>
          </w:rPr>
          <w:fldChar w:fldCharType="separate"/>
        </w:r>
        <w:r w:rsidR="00AC5805" w:rsidRPr="00AC5805">
          <w:rPr>
            <w:rFonts w:cs="Times New Roman"/>
            <w:noProof/>
            <w:webHidden/>
          </w:rPr>
          <w:t>- 35 -</w:t>
        </w:r>
        <w:r w:rsidR="00AC5805" w:rsidRPr="00AC5805">
          <w:rPr>
            <w:rFonts w:cs="Times New Roman"/>
            <w:noProof/>
            <w:webHidden/>
          </w:rPr>
          <w:fldChar w:fldCharType="end"/>
        </w:r>
      </w:hyperlink>
    </w:p>
    <w:p w:rsidR="00AC5805" w:rsidRPr="00AC5805" w:rsidRDefault="005816A3">
      <w:pPr>
        <w:pStyle w:val="10"/>
        <w:tabs>
          <w:tab w:val="left" w:pos="400"/>
          <w:tab w:val="right" w:leader="dot" w:pos="10456"/>
        </w:tabs>
        <w:rPr>
          <w:rFonts w:cs="Times New Roman"/>
          <w:b w:val="0"/>
          <w:noProof/>
          <w:kern w:val="0"/>
          <w:sz w:val="22"/>
        </w:rPr>
      </w:pPr>
      <w:hyperlink w:anchor="_Toc499108499" w:history="1">
        <w:r w:rsidR="00AC5805" w:rsidRPr="00AC5805">
          <w:rPr>
            <w:rStyle w:val="ab"/>
            <w:rFonts w:cs="Times New Roman"/>
            <w:b w:val="0"/>
            <w:noProof/>
          </w:rPr>
          <w:t>8</w:t>
        </w:r>
        <w:r w:rsidR="00AC5805" w:rsidRPr="00AC5805">
          <w:rPr>
            <w:rFonts w:cs="Times New Roman"/>
            <w:b w:val="0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b w:val="0"/>
            <w:noProof/>
          </w:rPr>
          <w:t>附录</w:t>
        </w:r>
        <w:r w:rsidR="00AC5805" w:rsidRPr="00AC5805">
          <w:rPr>
            <w:rFonts w:cs="Times New Roman"/>
            <w:b w:val="0"/>
            <w:noProof/>
            <w:webHidden/>
          </w:rPr>
          <w:tab/>
        </w:r>
        <w:r w:rsidR="00AC5805" w:rsidRPr="00AC5805">
          <w:rPr>
            <w:rFonts w:cs="Times New Roman"/>
            <w:b w:val="0"/>
            <w:noProof/>
            <w:webHidden/>
          </w:rPr>
          <w:fldChar w:fldCharType="begin"/>
        </w:r>
        <w:r w:rsidR="00AC5805" w:rsidRPr="00AC5805">
          <w:rPr>
            <w:rFonts w:cs="Times New Roman"/>
            <w:b w:val="0"/>
            <w:noProof/>
            <w:webHidden/>
          </w:rPr>
          <w:instrText xml:space="preserve"> PAGEREF _Toc499108499 \h </w:instrText>
        </w:r>
        <w:r w:rsidR="00AC5805" w:rsidRPr="00AC5805">
          <w:rPr>
            <w:rFonts w:cs="Times New Roman"/>
            <w:b w:val="0"/>
            <w:noProof/>
            <w:webHidden/>
          </w:rPr>
        </w:r>
        <w:r w:rsidR="00AC5805" w:rsidRPr="00AC5805">
          <w:rPr>
            <w:rFonts w:cs="Times New Roman"/>
            <w:b w:val="0"/>
            <w:noProof/>
            <w:webHidden/>
          </w:rPr>
          <w:fldChar w:fldCharType="separate"/>
        </w:r>
        <w:r w:rsidR="00AC5805" w:rsidRPr="00AC5805">
          <w:rPr>
            <w:rFonts w:cs="Times New Roman"/>
            <w:b w:val="0"/>
            <w:noProof/>
            <w:webHidden/>
          </w:rPr>
          <w:t>- 36 -</w:t>
        </w:r>
        <w:r w:rsidR="00AC5805" w:rsidRPr="00AC5805">
          <w:rPr>
            <w:rFonts w:cs="Times New Roman"/>
            <w:b w:val="0"/>
            <w:noProof/>
            <w:webHidden/>
          </w:rPr>
          <w:fldChar w:fldCharType="end"/>
        </w:r>
      </w:hyperlink>
    </w:p>
    <w:p w:rsidR="00AC5805" w:rsidRPr="00AC5805" w:rsidRDefault="005816A3" w:rsidP="00AC5805">
      <w:pPr>
        <w:pStyle w:val="20"/>
        <w:tabs>
          <w:tab w:val="left" w:pos="1000"/>
          <w:tab w:val="right" w:leader="dot" w:pos="10456"/>
        </w:tabs>
        <w:ind w:left="400"/>
        <w:rPr>
          <w:rFonts w:cs="Times New Roman"/>
          <w:noProof/>
          <w:kern w:val="0"/>
          <w:sz w:val="22"/>
        </w:rPr>
      </w:pPr>
      <w:hyperlink w:anchor="_Toc499108500" w:history="1">
        <w:r w:rsidR="00AC5805" w:rsidRPr="00AC5805">
          <w:rPr>
            <w:rStyle w:val="ab"/>
            <w:rFonts w:cs="Times New Roman"/>
            <w:noProof/>
          </w:rPr>
          <w:t>8.1</w:t>
        </w:r>
        <w:r w:rsidR="00AC5805" w:rsidRPr="00AC5805">
          <w:rPr>
            <w:rFonts w:cs="Times New Roman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noProof/>
          </w:rPr>
          <w:t>xxxx</w:t>
        </w:r>
        <w:r w:rsidR="00AC5805" w:rsidRPr="00AC5805">
          <w:rPr>
            <w:rFonts w:cs="Times New Roman"/>
            <w:noProof/>
            <w:webHidden/>
          </w:rPr>
          <w:tab/>
        </w:r>
        <w:r w:rsidR="00AC5805" w:rsidRPr="00AC5805">
          <w:rPr>
            <w:rFonts w:cs="Times New Roman"/>
            <w:noProof/>
            <w:webHidden/>
          </w:rPr>
          <w:fldChar w:fldCharType="begin"/>
        </w:r>
        <w:r w:rsidR="00AC5805" w:rsidRPr="00AC5805">
          <w:rPr>
            <w:rFonts w:cs="Times New Roman"/>
            <w:noProof/>
            <w:webHidden/>
          </w:rPr>
          <w:instrText xml:space="preserve"> PAGEREF _Toc499108500 \h </w:instrText>
        </w:r>
        <w:r w:rsidR="00AC5805" w:rsidRPr="00AC5805">
          <w:rPr>
            <w:rFonts w:cs="Times New Roman"/>
            <w:noProof/>
            <w:webHidden/>
          </w:rPr>
        </w:r>
        <w:r w:rsidR="00AC5805" w:rsidRPr="00AC5805">
          <w:rPr>
            <w:rFonts w:cs="Times New Roman"/>
            <w:noProof/>
            <w:webHidden/>
          </w:rPr>
          <w:fldChar w:fldCharType="separate"/>
        </w:r>
        <w:r w:rsidR="00AC5805" w:rsidRPr="00AC5805">
          <w:rPr>
            <w:rFonts w:cs="Times New Roman"/>
            <w:noProof/>
            <w:webHidden/>
          </w:rPr>
          <w:t>- 36 -</w:t>
        </w:r>
        <w:r w:rsidR="00AC5805" w:rsidRPr="00AC5805">
          <w:rPr>
            <w:rFonts w:cs="Times New Roman"/>
            <w:noProof/>
            <w:webHidden/>
          </w:rPr>
          <w:fldChar w:fldCharType="end"/>
        </w:r>
      </w:hyperlink>
    </w:p>
    <w:p w:rsidR="00AC5805" w:rsidRPr="00AC5805" w:rsidRDefault="005816A3" w:rsidP="00AC5805">
      <w:pPr>
        <w:pStyle w:val="20"/>
        <w:tabs>
          <w:tab w:val="left" w:pos="1000"/>
          <w:tab w:val="right" w:leader="dot" w:pos="10456"/>
        </w:tabs>
        <w:ind w:left="400"/>
        <w:rPr>
          <w:rFonts w:cs="Times New Roman"/>
          <w:noProof/>
          <w:kern w:val="0"/>
          <w:sz w:val="22"/>
        </w:rPr>
      </w:pPr>
      <w:hyperlink w:anchor="_Toc499108501" w:history="1">
        <w:r w:rsidR="00AC5805" w:rsidRPr="00AC5805">
          <w:rPr>
            <w:rStyle w:val="ab"/>
            <w:rFonts w:cs="Times New Roman"/>
            <w:noProof/>
          </w:rPr>
          <w:t>8.2</w:t>
        </w:r>
        <w:r w:rsidR="00AC5805" w:rsidRPr="00AC5805">
          <w:rPr>
            <w:rFonts w:cs="Times New Roman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noProof/>
          </w:rPr>
          <w:t>xxxxx</w:t>
        </w:r>
        <w:r w:rsidR="00AC5805" w:rsidRPr="00AC5805">
          <w:rPr>
            <w:rFonts w:cs="Times New Roman"/>
            <w:noProof/>
            <w:webHidden/>
          </w:rPr>
          <w:tab/>
        </w:r>
        <w:r w:rsidR="00AC5805" w:rsidRPr="00AC5805">
          <w:rPr>
            <w:rFonts w:cs="Times New Roman"/>
            <w:noProof/>
            <w:webHidden/>
          </w:rPr>
          <w:fldChar w:fldCharType="begin"/>
        </w:r>
        <w:r w:rsidR="00AC5805" w:rsidRPr="00AC5805">
          <w:rPr>
            <w:rFonts w:cs="Times New Roman"/>
            <w:noProof/>
            <w:webHidden/>
          </w:rPr>
          <w:instrText xml:space="preserve"> PAGEREF _Toc499108501 \h </w:instrText>
        </w:r>
        <w:r w:rsidR="00AC5805" w:rsidRPr="00AC5805">
          <w:rPr>
            <w:rFonts w:cs="Times New Roman"/>
            <w:noProof/>
            <w:webHidden/>
          </w:rPr>
        </w:r>
        <w:r w:rsidR="00AC5805" w:rsidRPr="00AC5805">
          <w:rPr>
            <w:rFonts w:cs="Times New Roman"/>
            <w:noProof/>
            <w:webHidden/>
          </w:rPr>
          <w:fldChar w:fldCharType="separate"/>
        </w:r>
        <w:r w:rsidR="00AC5805" w:rsidRPr="00AC5805">
          <w:rPr>
            <w:rFonts w:cs="Times New Roman"/>
            <w:noProof/>
            <w:webHidden/>
          </w:rPr>
          <w:t>- 36 -</w:t>
        </w:r>
        <w:r w:rsidR="00AC5805" w:rsidRPr="00AC5805">
          <w:rPr>
            <w:rFonts w:cs="Times New Roman"/>
            <w:noProof/>
            <w:webHidden/>
          </w:rPr>
          <w:fldChar w:fldCharType="end"/>
        </w:r>
      </w:hyperlink>
    </w:p>
    <w:p w:rsidR="00AC5805" w:rsidRPr="00AC5805" w:rsidRDefault="005816A3" w:rsidP="00AC5805">
      <w:pPr>
        <w:pStyle w:val="20"/>
        <w:tabs>
          <w:tab w:val="left" w:pos="1000"/>
          <w:tab w:val="right" w:leader="dot" w:pos="10456"/>
        </w:tabs>
        <w:ind w:left="400"/>
        <w:rPr>
          <w:rFonts w:cs="Times New Roman"/>
          <w:noProof/>
          <w:kern w:val="0"/>
          <w:sz w:val="22"/>
        </w:rPr>
      </w:pPr>
      <w:hyperlink w:anchor="_Toc499108502" w:history="1">
        <w:r w:rsidR="00AC5805" w:rsidRPr="00AC5805">
          <w:rPr>
            <w:rStyle w:val="ab"/>
            <w:rFonts w:cs="Times New Roman"/>
            <w:noProof/>
          </w:rPr>
          <w:t>8.3</w:t>
        </w:r>
        <w:r w:rsidR="00AC5805" w:rsidRPr="00AC5805">
          <w:rPr>
            <w:rFonts w:cs="Times New Roman"/>
            <w:noProof/>
            <w:kern w:val="0"/>
            <w:sz w:val="22"/>
          </w:rPr>
          <w:tab/>
        </w:r>
        <w:r w:rsidR="00AC5805" w:rsidRPr="00AC5805">
          <w:rPr>
            <w:rStyle w:val="ab"/>
            <w:rFonts w:cs="Times New Roman"/>
            <w:noProof/>
          </w:rPr>
          <w:t>xxxxx</w:t>
        </w:r>
        <w:r w:rsidR="00AC5805" w:rsidRPr="00AC5805">
          <w:rPr>
            <w:rFonts w:cs="Times New Roman"/>
            <w:noProof/>
            <w:webHidden/>
          </w:rPr>
          <w:tab/>
        </w:r>
        <w:r w:rsidR="00AC5805" w:rsidRPr="00AC5805">
          <w:rPr>
            <w:rFonts w:cs="Times New Roman"/>
            <w:noProof/>
            <w:webHidden/>
          </w:rPr>
          <w:fldChar w:fldCharType="begin"/>
        </w:r>
        <w:r w:rsidR="00AC5805" w:rsidRPr="00AC5805">
          <w:rPr>
            <w:rFonts w:cs="Times New Roman"/>
            <w:noProof/>
            <w:webHidden/>
          </w:rPr>
          <w:instrText xml:space="preserve"> PAGEREF _Toc499108502 \h </w:instrText>
        </w:r>
        <w:r w:rsidR="00AC5805" w:rsidRPr="00AC5805">
          <w:rPr>
            <w:rFonts w:cs="Times New Roman"/>
            <w:noProof/>
            <w:webHidden/>
          </w:rPr>
        </w:r>
        <w:r w:rsidR="00AC5805" w:rsidRPr="00AC5805">
          <w:rPr>
            <w:rFonts w:cs="Times New Roman"/>
            <w:noProof/>
            <w:webHidden/>
          </w:rPr>
          <w:fldChar w:fldCharType="separate"/>
        </w:r>
        <w:r w:rsidR="00AC5805" w:rsidRPr="00AC5805">
          <w:rPr>
            <w:rFonts w:cs="Times New Roman"/>
            <w:noProof/>
            <w:webHidden/>
          </w:rPr>
          <w:t>- 36 -</w:t>
        </w:r>
        <w:r w:rsidR="00AC5805" w:rsidRPr="00AC5805">
          <w:rPr>
            <w:rFonts w:cs="Times New Roman"/>
            <w:noProof/>
            <w:webHidden/>
          </w:rPr>
          <w:fldChar w:fldCharType="end"/>
        </w:r>
      </w:hyperlink>
    </w:p>
    <w:p w:rsidR="009D3C5D" w:rsidRPr="00C32B0D" w:rsidRDefault="00192267" w:rsidP="00F2518A">
      <w:r w:rsidRPr="00AC5805">
        <w:rPr>
          <w:rFonts w:cs="Times New Roman"/>
        </w:rPr>
        <w:fldChar w:fldCharType="end"/>
      </w:r>
    </w:p>
    <w:p w:rsidR="009D3C5D" w:rsidRPr="00C32B0D" w:rsidRDefault="005174F1" w:rsidP="00F2518A">
      <w:r w:rsidRPr="00C32B0D">
        <w:br w:type="page"/>
      </w:r>
    </w:p>
    <w:p w:rsidR="00C62095" w:rsidRPr="00C62095" w:rsidRDefault="00134161" w:rsidP="00F2518A">
      <w:pPr>
        <w:pStyle w:val="1"/>
      </w:pPr>
      <w:bookmarkStart w:id="1" w:name="_Toc499108450"/>
      <w:r w:rsidRPr="006909C4">
        <w:lastRenderedPageBreak/>
        <w:t>前言</w:t>
      </w:r>
      <w:bookmarkEnd w:id="1"/>
    </w:p>
    <w:p w:rsidR="009D3C5D" w:rsidRPr="006909C4" w:rsidRDefault="000D7C5E" w:rsidP="00F2518A">
      <w:pPr>
        <w:pStyle w:val="2"/>
      </w:pPr>
      <w:bookmarkStart w:id="2" w:name="_Toc499108451"/>
      <w:r w:rsidRPr="006909C4">
        <w:t>编写</w:t>
      </w:r>
      <w:r w:rsidR="00726896" w:rsidRPr="006909C4">
        <w:t>目的</w:t>
      </w:r>
      <w:bookmarkEnd w:id="2"/>
    </w:p>
    <w:p w:rsidR="009D3C5D" w:rsidRPr="006909C4" w:rsidRDefault="009D3C5D" w:rsidP="00F2518A">
      <w:pPr>
        <w:pStyle w:val="a0"/>
      </w:pPr>
      <w:r w:rsidRPr="006909C4">
        <w:t>本文</w:t>
      </w:r>
      <w:r w:rsidR="00C62095">
        <w:t>主要记录</w:t>
      </w:r>
      <w:r w:rsidR="00C62095">
        <w:rPr>
          <w:rFonts w:hint="eastAsia"/>
        </w:rPr>
        <w:t>HDAC Driver</w:t>
      </w:r>
      <w:r w:rsidR="00C62095">
        <w:rPr>
          <w:rFonts w:hint="eastAsia"/>
        </w:rPr>
        <w:t>的学习内容，并以</w:t>
      </w:r>
      <w:r w:rsidR="00C62095">
        <w:rPr>
          <w:rFonts w:hint="eastAsia"/>
        </w:rPr>
        <w:t>HDAC</w:t>
      </w:r>
      <w:r w:rsidR="00C62095">
        <w:rPr>
          <w:rFonts w:hint="eastAsia"/>
        </w:rPr>
        <w:t>为切入点，学习</w:t>
      </w:r>
      <w:r w:rsidR="00C62095">
        <w:rPr>
          <w:rFonts w:hint="eastAsia"/>
        </w:rPr>
        <w:t>Linux Driver</w:t>
      </w:r>
      <w:r w:rsidR="00C62095">
        <w:rPr>
          <w:rFonts w:hint="eastAsia"/>
        </w:rPr>
        <w:t>的架构，并最终进入到内核的学习。记录的知识点</w:t>
      </w:r>
      <w:r w:rsidR="00C62095" w:rsidRPr="00C62095">
        <w:rPr>
          <w:rFonts w:hint="eastAsia"/>
        </w:rPr>
        <w:t>方便日常使用的时候进行查看</w:t>
      </w:r>
      <w:r w:rsidR="00C62095">
        <w:rPr>
          <w:rFonts w:hint="eastAsia"/>
        </w:rPr>
        <w:t>，</w:t>
      </w:r>
      <w:r w:rsidR="00C62095" w:rsidRPr="00C62095">
        <w:rPr>
          <w:rFonts w:hint="eastAsia"/>
        </w:rPr>
        <w:t>也方便自己在回顾时，可以检阅自己在过去某一时刻记录时的知识掌握情况以及理解程度。</w:t>
      </w:r>
    </w:p>
    <w:p w:rsidR="009D3C5D" w:rsidRPr="006909C4" w:rsidRDefault="00E40A1C" w:rsidP="00F2518A">
      <w:pPr>
        <w:pStyle w:val="2"/>
      </w:pPr>
      <w:bookmarkStart w:id="3" w:name="_Toc499108452"/>
      <w:r w:rsidRPr="006909C4">
        <w:t>文档概述</w:t>
      </w:r>
      <w:bookmarkEnd w:id="3"/>
    </w:p>
    <w:p w:rsidR="00620150" w:rsidRPr="00C32B0D" w:rsidRDefault="00620150" w:rsidP="00F2518A">
      <w:r w:rsidRPr="00C32B0D">
        <w:t>本</w:t>
      </w:r>
      <w:r w:rsidR="00851F20" w:rsidRPr="00C32B0D">
        <w:t>文档包含</w:t>
      </w:r>
      <w:r w:rsidR="004C2D5F" w:rsidRPr="00C32B0D">
        <w:t>：</w:t>
      </w:r>
    </w:p>
    <w:p w:rsidR="00586489" w:rsidRDefault="00CB0448" w:rsidP="00F2518A">
      <w:pPr>
        <w:pStyle w:val="af"/>
        <w:numPr>
          <w:ilvl w:val="0"/>
          <w:numId w:val="5"/>
        </w:numPr>
        <w:ind w:firstLineChars="0"/>
      </w:pPr>
      <w:r>
        <w:rPr>
          <w:rFonts w:hint="eastAsia"/>
        </w:rPr>
        <w:t>HDAC Spec</w:t>
      </w:r>
    </w:p>
    <w:p w:rsidR="00CB0448" w:rsidRDefault="00CB0448" w:rsidP="00F2518A">
      <w:pPr>
        <w:pStyle w:val="af"/>
        <w:numPr>
          <w:ilvl w:val="0"/>
          <w:numId w:val="5"/>
        </w:numPr>
        <w:ind w:firstLineChars="0"/>
      </w:pPr>
      <w:r>
        <w:rPr>
          <w:rFonts w:hint="eastAsia"/>
        </w:rPr>
        <w:t>ALSA Driver</w:t>
      </w:r>
      <w:r>
        <w:rPr>
          <w:rFonts w:hint="eastAsia"/>
        </w:rPr>
        <w:t>源码</w:t>
      </w:r>
    </w:p>
    <w:p w:rsidR="00CB0448" w:rsidRDefault="00CB0448" w:rsidP="00F2518A">
      <w:pPr>
        <w:pStyle w:val="af"/>
        <w:numPr>
          <w:ilvl w:val="0"/>
          <w:numId w:val="5"/>
        </w:numPr>
        <w:ind w:firstLineChars="0"/>
      </w:pPr>
      <w:r>
        <w:rPr>
          <w:rFonts w:hint="eastAsia"/>
        </w:rPr>
        <w:t>Linux Device Driver</w:t>
      </w:r>
      <w:r>
        <w:rPr>
          <w:rFonts w:hint="eastAsia"/>
        </w:rPr>
        <w:t>通用知识</w:t>
      </w:r>
    </w:p>
    <w:p w:rsidR="009360E1" w:rsidRPr="006909C4" w:rsidRDefault="009360E1" w:rsidP="00F2518A">
      <w:pPr>
        <w:pStyle w:val="af"/>
        <w:numPr>
          <w:ilvl w:val="0"/>
          <w:numId w:val="5"/>
        </w:numPr>
        <w:ind w:firstLineChars="0"/>
      </w:pPr>
      <w:r>
        <w:rPr>
          <w:rFonts w:hint="eastAsia"/>
        </w:rPr>
        <w:t>……</w:t>
      </w:r>
    </w:p>
    <w:p w:rsidR="005B2E68" w:rsidRDefault="00B377E6" w:rsidP="00F2518A">
      <w:pPr>
        <w:pStyle w:val="1"/>
      </w:pPr>
      <w:bookmarkStart w:id="4" w:name="_Toc499108453"/>
      <w:r>
        <w:rPr>
          <w:rFonts w:hint="eastAsia"/>
        </w:rPr>
        <w:lastRenderedPageBreak/>
        <w:t>设备驱动注册</w:t>
      </w:r>
      <w:bookmarkEnd w:id="4"/>
    </w:p>
    <w:p w:rsidR="005B2E68" w:rsidRPr="00C32B0D" w:rsidRDefault="005E41BE" w:rsidP="00F2518A">
      <w:r w:rsidRPr="00C32B0D">
        <w:rPr>
          <w:rFonts w:hint="eastAsia"/>
        </w:rPr>
        <w:t>Linux Driver</w:t>
      </w:r>
      <w:r w:rsidRPr="00C32B0D">
        <w:rPr>
          <w:rFonts w:hint="eastAsia"/>
        </w:rPr>
        <w:t>通用知识</w:t>
      </w:r>
    </w:p>
    <w:p w:rsidR="0037771E" w:rsidRDefault="0037771E" w:rsidP="00F2518A">
      <w:pPr>
        <w:pStyle w:val="2"/>
      </w:pPr>
      <w:bookmarkStart w:id="5" w:name="_Toc499108454"/>
      <w:r>
        <w:rPr>
          <w:rFonts w:hint="eastAsia"/>
        </w:rPr>
        <w:t>注册入口</w:t>
      </w:r>
      <w:bookmarkEnd w:id="5"/>
    </w:p>
    <w:p w:rsidR="0037771E" w:rsidRPr="00C32B0D" w:rsidRDefault="0037771E" w:rsidP="00F2518A">
      <w:r w:rsidRPr="00C32B0D">
        <w:rPr>
          <w:rFonts w:hint="eastAsia"/>
        </w:rPr>
        <w:t>常见设备驱动注册函数是</w:t>
      </w:r>
      <w:r w:rsidRPr="00C32B0D">
        <w:t>module_init</w:t>
      </w:r>
      <w:r w:rsidRPr="00C32B0D">
        <w:rPr>
          <w:rFonts w:hint="eastAsia"/>
        </w:rPr>
        <w:t>()</w:t>
      </w:r>
      <w:r w:rsidRPr="00C32B0D">
        <w:t>，它是系统定义的</w:t>
      </w:r>
      <w:r w:rsidRPr="00C32B0D">
        <w:t>kernel</w:t>
      </w:r>
      <w:r w:rsidRPr="00C32B0D">
        <w:t>初始化时的入口种类之一。</w:t>
      </w:r>
      <w:r w:rsidRPr="00C32B0D">
        <w:t>kernel</w:t>
      </w:r>
      <w:r w:rsidRPr="00C32B0D">
        <w:t>初始化时对不同级别功能程序做了分类、识别方法，级别从</w:t>
      </w:r>
      <w:r w:rsidRPr="00C32B0D">
        <w:rPr>
          <w:rFonts w:hint="eastAsia"/>
        </w:rPr>
        <w:t>0</w:t>
      </w:r>
      <w:r w:rsidRPr="00C32B0D">
        <w:t>到</w:t>
      </w:r>
      <w:r w:rsidRPr="00C32B0D">
        <w:rPr>
          <w:rFonts w:hint="eastAsia"/>
        </w:rPr>
        <w:t>7s</w:t>
      </w:r>
      <w:r w:rsidRPr="00C32B0D">
        <w:rPr>
          <w:rFonts w:hint="eastAsia"/>
        </w:rPr>
        <w:t>共</w:t>
      </w:r>
      <w:r w:rsidRPr="00C32B0D">
        <w:rPr>
          <w:rFonts w:hint="eastAsia"/>
        </w:rPr>
        <w:t>15</w:t>
      </w:r>
      <w:r w:rsidRPr="00C32B0D">
        <w:rPr>
          <w:rFonts w:hint="eastAsia"/>
        </w:rPr>
        <w:t>个级别，</w:t>
      </w:r>
      <w:r w:rsidRPr="00C32B0D">
        <w:t>数字越小越先初始化。其中</w:t>
      </w:r>
      <w:r w:rsidRPr="00C32B0D">
        <w:t>module_init</w:t>
      </w:r>
      <w:r w:rsidRPr="00C32B0D">
        <w:rPr>
          <w:rFonts w:hint="eastAsia"/>
        </w:rPr>
        <w:t>是对</w:t>
      </w:r>
      <w:r w:rsidR="00A72497" w:rsidRPr="00C32B0D">
        <w:t>device_initcall</w:t>
      </w:r>
      <w:r w:rsidRPr="00C32B0D">
        <w:t>的宏定义，因此级别为</w:t>
      </w:r>
      <w:r w:rsidRPr="00C32B0D">
        <w:rPr>
          <w:rFonts w:hint="eastAsia"/>
        </w:rPr>
        <w:t>6</w:t>
      </w:r>
      <w:r w:rsidRPr="00C32B0D">
        <w:rPr>
          <w:rFonts w:hint="eastAsia"/>
        </w:rPr>
        <w:t>，很靠后了，红色部分为常用</w:t>
      </w:r>
      <w:r w:rsidR="000C6E6C">
        <w:rPr>
          <w:rFonts w:hint="eastAsia"/>
        </w:rPr>
        <w:t>的</w:t>
      </w:r>
      <w:r w:rsidRPr="00C32B0D">
        <w:rPr>
          <w:rFonts w:hint="eastAsia"/>
        </w:rPr>
        <w:t>。</w:t>
      </w:r>
      <w:r w:rsidRPr="00C32B0D">
        <w:rPr>
          <w:rFonts w:hint="eastAsia"/>
          <w:color w:val="FF0000"/>
        </w:rPr>
        <w:t>本章就是</w:t>
      </w:r>
      <w:r w:rsidR="004B5B0C" w:rsidRPr="00C32B0D">
        <w:rPr>
          <w:rFonts w:hint="eastAsia"/>
          <w:color w:val="FF0000"/>
        </w:rPr>
        <w:t>以</w:t>
      </w:r>
      <w:r w:rsidRPr="00C32B0D">
        <w:rPr>
          <w:rFonts w:hint="eastAsia"/>
          <w:color w:val="FF0000"/>
        </w:rPr>
        <w:t>这四种常用的入口进行分析。</w:t>
      </w:r>
    </w:p>
    <w:p w:rsidR="0037771E" w:rsidRPr="00D953CC" w:rsidRDefault="0037771E" w:rsidP="0037771E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953CC">
        <w:t>#define pure_initcall(fn)</w:t>
      </w:r>
      <w:r w:rsidRPr="00D953CC">
        <w:tab/>
      </w:r>
      <w:r w:rsidRPr="00D953CC">
        <w:tab/>
        <w:t>__define_initcall(fn, 0)</w:t>
      </w:r>
    </w:p>
    <w:p w:rsidR="0037771E" w:rsidRPr="00D953CC" w:rsidRDefault="0037771E" w:rsidP="0037771E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37771E" w:rsidRPr="00D953CC" w:rsidRDefault="0037771E" w:rsidP="0037771E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953CC">
        <w:t>#define core_initcall(fn)</w:t>
      </w:r>
      <w:r w:rsidRPr="00D953CC">
        <w:tab/>
      </w:r>
      <w:r w:rsidRPr="00D953CC">
        <w:tab/>
        <w:t>__define_initcall(fn, 1)</w:t>
      </w:r>
    </w:p>
    <w:p w:rsidR="0037771E" w:rsidRPr="00D953CC" w:rsidRDefault="0037771E" w:rsidP="0037771E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953CC">
        <w:t>#define core_initcall_sync(fn)</w:t>
      </w:r>
      <w:r w:rsidRPr="00D953CC">
        <w:tab/>
        <w:t>__define_initcall(fn, 1s)</w:t>
      </w:r>
    </w:p>
    <w:p w:rsidR="0037771E" w:rsidRPr="00D953CC" w:rsidRDefault="0037771E" w:rsidP="0037771E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#define </w:t>
      </w:r>
      <w:r w:rsidRPr="003741BD">
        <w:rPr>
          <w:color w:val="FF0000"/>
        </w:rPr>
        <w:t>postcore_initcall</w:t>
      </w:r>
      <w:r>
        <w:t>(fn)</w:t>
      </w:r>
      <w:r>
        <w:tab/>
      </w:r>
      <w:r w:rsidRPr="00D953CC">
        <w:t>__define_initcall(fn, 2)</w:t>
      </w:r>
      <w:r w:rsidR="008D600A">
        <w:rPr>
          <w:rFonts w:hint="eastAsia"/>
        </w:rPr>
        <w:tab/>
      </w:r>
      <w:r w:rsidR="008D600A">
        <w:rPr>
          <w:rFonts w:hint="eastAsia"/>
        </w:rPr>
        <w:tab/>
        <w:t>// pci-driver.c</w:t>
      </w:r>
      <w:r w:rsidR="00646112">
        <w:rPr>
          <w:rFonts w:hint="eastAsia"/>
        </w:rPr>
        <w:tab/>
      </w:r>
      <w:r w:rsidR="00646112">
        <w:rPr>
          <w:rFonts w:hint="eastAsia"/>
        </w:rPr>
        <w:tab/>
      </w:r>
      <w:r w:rsidR="00646112">
        <w:rPr>
          <w:rFonts w:hint="eastAsia"/>
        </w:rPr>
        <w:tab/>
      </w:r>
      <w:r w:rsidR="00646112">
        <w:rPr>
          <w:rFonts w:hint="eastAsia"/>
        </w:rPr>
        <w:tab/>
      </w:r>
      <w:r w:rsidR="0046241A">
        <w:rPr>
          <w:rFonts w:hint="eastAsia"/>
        </w:rPr>
        <w:tab/>
      </w:r>
      <w:r w:rsidR="0046241A">
        <w:rPr>
          <w:rFonts w:hint="eastAsia"/>
        </w:rPr>
        <w:tab/>
      </w:r>
      <w:r w:rsidR="00646112" w:rsidRPr="00646112">
        <w:t>pci_driver_init</w:t>
      </w:r>
      <w:r w:rsidR="00A72497">
        <w:rPr>
          <w:rFonts w:hint="eastAsia"/>
        </w:rPr>
        <w:tab/>
      </w:r>
      <w:r w:rsidR="0046241A">
        <w:rPr>
          <w:rFonts w:hint="eastAsia"/>
        </w:rPr>
        <w:tab/>
      </w:r>
      <w:r w:rsidR="000C6E6C">
        <w:rPr>
          <w:rFonts w:hint="eastAsia"/>
        </w:rPr>
        <w:tab/>
      </w:r>
      <w:r w:rsidR="00A72497">
        <w:rPr>
          <w:rFonts w:hint="eastAsia"/>
        </w:rPr>
        <w:t>bus</w:t>
      </w:r>
    </w:p>
    <w:p w:rsidR="0037771E" w:rsidRPr="00D953CC" w:rsidRDefault="0037771E" w:rsidP="0037771E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953CC">
        <w:t>#define postcore_initcall_sync(fn)</w:t>
      </w:r>
      <w:r w:rsidRPr="00D953CC">
        <w:tab/>
        <w:t>__define_initcall(fn, 2s)</w:t>
      </w:r>
    </w:p>
    <w:p w:rsidR="0037771E" w:rsidRPr="00D953CC" w:rsidRDefault="0037771E" w:rsidP="0037771E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953CC">
        <w:t xml:space="preserve">#define </w:t>
      </w:r>
      <w:r w:rsidRPr="0037771E">
        <w:rPr>
          <w:color w:val="FF0000"/>
        </w:rPr>
        <w:t>arch_initcall</w:t>
      </w:r>
      <w:r w:rsidRPr="00D953CC">
        <w:t>(fn)</w:t>
      </w:r>
      <w:r w:rsidRPr="00D953CC">
        <w:tab/>
      </w:r>
      <w:r w:rsidRPr="00D953CC">
        <w:tab/>
        <w:t>__define_initcall(fn, 3)</w:t>
      </w:r>
      <w:r w:rsidR="008D600A">
        <w:rPr>
          <w:rFonts w:hint="eastAsia"/>
        </w:rPr>
        <w:tab/>
      </w:r>
      <w:r w:rsidR="008D600A">
        <w:rPr>
          <w:rFonts w:hint="eastAsia"/>
        </w:rPr>
        <w:tab/>
        <w:t>// arch\x86\pci\init.c</w:t>
      </w:r>
      <w:r w:rsidR="00646112">
        <w:rPr>
          <w:rFonts w:hint="eastAsia"/>
        </w:rPr>
        <w:tab/>
      </w:r>
      <w:r w:rsidR="00646112">
        <w:rPr>
          <w:rFonts w:hint="eastAsia"/>
        </w:rPr>
        <w:tab/>
      </w:r>
      <w:r w:rsidR="0046241A">
        <w:rPr>
          <w:rFonts w:hint="eastAsia"/>
        </w:rPr>
        <w:tab/>
      </w:r>
      <w:r w:rsidR="0046241A">
        <w:rPr>
          <w:rFonts w:hint="eastAsia"/>
        </w:rPr>
        <w:tab/>
      </w:r>
      <w:r w:rsidR="0046241A">
        <w:rPr>
          <w:rFonts w:hint="eastAsia"/>
        </w:rPr>
        <w:tab/>
      </w:r>
      <w:r w:rsidR="00646112" w:rsidRPr="00646112">
        <w:t>pci_arch_init</w:t>
      </w:r>
      <w:r w:rsidR="00A72497">
        <w:rPr>
          <w:rFonts w:hint="eastAsia"/>
        </w:rPr>
        <w:tab/>
      </w:r>
      <w:r w:rsidR="00A72497">
        <w:rPr>
          <w:rFonts w:hint="eastAsia"/>
        </w:rPr>
        <w:tab/>
      </w:r>
      <w:r w:rsidR="0046241A">
        <w:rPr>
          <w:rFonts w:hint="eastAsia"/>
        </w:rPr>
        <w:tab/>
      </w:r>
      <w:r w:rsidR="000C6E6C">
        <w:rPr>
          <w:rFonts w:hint="eastAsia"/>
        </w:rPr>
        <w:tab/>
      </w:r>
      <w:r w:rsidR="00A72497">
        <w:rPr>
          <w:rFonts w:hint="eastAsia"/>
        </w:rPr>
        <w:t>dev</w:t>
      </w:r>
    </w:p>
    <w:p w:rsidR="0037771E" w:rsidRPr="00D953CC" w:rsidRDefault="0037771E" w:rsidP="0037771E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#define arch_initcall_sync(fn)</w:t>
      </w:r>
      <w:r>
        <w:tab/>
      </w:r>
      <w:r w:rsidRPr="00D953CC">
        <w:t>__define_initcall(fn, 3s)</w:t>
      </w:r>
    </w:p>
    <w:p w:rsidR="0037771E" w:rsidRPr="00D953CC" w:rsidRDefault="0037771E" w:rsidP="0037771E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953CC">
        <w:t xml:space="preserve">#define </w:t>
      </w:r>
      <w:r w:rsidRPr="0033778A">
        <w:rPr>
          <w:color w:val="FF0000"/>
        </w:rPr>
        <w:t>subsys_initcall</w:t>
      </w:r>
      <w:r w:rsidRPr="00D953CC">
        <w:t>(fn)</w:t>
      </w:r>
      <w:r w:rsidRPr="00D953CC">
        <w:tab/>
      </w:r>
      <w:r w:rsidRPr="00D953CC">
        <w:tab/>
        <w:t>__define_initcall(fn, 4)</w:t>
      </w:r>
      <w:r w:rsidR="008D600A">
        <w:rPr>
          <w:rFonts w:hint="eastAsia"/>
        </w:rPr>
        <w:tab/>
      </w:r>
      <w:r w:rsidR="008D600A">
        <w:rPr>
          <w:rFonts w:hint="eastAsia"/>
        </w:rPr>
        <w:tab/>
        <w:t>// hda_bus_type.c</w:t>
      </w:r>
      <w:r w:rsidR="00117415">
        <w:rPr>
          <w:rFonts w:hint="eastAsia"/>
        </w:rPr>
        <w:t xml:space="preserve"> / legacy.c</w:t>
      </w:r>
      <w:r w:rsidR="00117415">
        <w:rPr>
          <w:rFonts w:hint="eastAsia"/>
        </w:rPr>
        <w:tab/>
      </w:r>
      <w:r w:rsidR="009C49AD">
        <w:rPr>
          <w:rFonts w:hint="eastAsia"/>
        </w:rPr>
        <w:t xml:space="preserve"> </w:t>
      </w:r>
      <w:r w:rsidR="000C6E6C">
        <w:rPr>
          <w:rFonts w:hint="eastAsia"/>
        </w:rPr>
        <w:tab/>
      </w:r>
      <w:r w:rsidR="000C6E6C">
        <w:rPr>
          <w:rFonts w:hint="eastAsia"/>
        </w:rPr>
        <w:tab/>
      </w:r>
      <w:r w:rsidR="000C6E6C">
        <w:rPr>
          <w:rFonts w:hint="eastAsia"/>
        </w:rPr>
        <w:tab/>
      </w:r>
      <w:r w:rsidR="00646112" w:rsidRPr="00646112">
        <w:t>hda_bus_init</w:t>
      </w:r>
      <w:r w:rsidR="00FD7041">
        <w:rPr>
          <w:rFonts w:hint="eastAsia"/>
        </w:rPr>
        <w:t>/</w:t>
      </w:r>
      <w:r w:rsidR="00FD7041" w:rsidRPr="00FD7041">
        <w:t>pci_subsys_init</w:t>
      </w:r>
      <w:r w:rsidR="00A72497">
        <w:rPr>
          <w:rFonts w:hint="eastAsia"/>
        </w:rPr>
        <w:tab/>
        <w:t>bus</w:t>
      </w:r>
    </w:p>
    <w:p w:rsidR="0037771E" w:rsidRPr="00D953CC" w:rsidRDefault="0037771E" w:rsidP="0037771E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953CC">
        <w:t>#define subsys_initcall_sync(fn)</w:t>
      </w:r>
      <w:r w:rsidRPr="00D953CC">
        <w:tab/>
        <w:t>__define_initcall(fn, 4s)</w:t>
      </w:r>
    </w:p>
    <w:p w:rsidR="0037771E" w:rsidRPr="00D953CC" w:rsidRDefault="0037771E" w:rsidP="0037771E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#define fs_initcall(fn)</w:t>
      </w:r>
      <w:r>
        <w:tab/>
      </w:r>
      <w:r>
        <w:tab/>
      </w:r>
      <w:r w:rsidRPr="00D953CC">
        <w:t>__define_initcall(fn, 5)</w:t>
      </w:r>
    </w:p>
    <w:p w:rsidR="0037771E" w:rsidRPr="00D953CC" w:rsidRDefault="0037771E" w:rsidP="0037771E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953CC">
        <w:t>#define fs_initcall_sync(fn)</w:t>
      </w:r>
      <w:r w:rsidRPr="00D953CC">
        <w:tab/>
      </w:r>
      <w:r w:rsidRPr="00D953CC">
        <w:tab/>
        <w:t>__define_initcall(fn, 5s)</w:t>
      </w:r>
    </w:p>
    <w:p w:rsidR="0037771E" w:rsidRPr="00D953CC" w:rsidRDefault="0037771E" w:rsidP="0037771E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953CC">
        <w:t>#define rootfs_initcall(fn)</w:t>
      </w:r>
      <w:r w:rsidRPr="00D953CC">
        <w:tab/>
      </w:r>
      <w:r w:rsidRPr="00D953CC">
        <w:tab/>
        <w:t>__define_initcall(fn, rootfs)</w:t>
      </w:r>
    </w:p>
    <w:p w:rsidR="008D600A" w:rsidRPr="00D953CC" w:rsidRDefault="0037771E" w:rsidP="0037771E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953CC">
        <w:t xml:space="preserve">#define </w:t>
      </w:r>
      <w:r w:rsidRPr="0033778A">
        <w:rPr>
          <w:color w:val="FF0000"/>
        </w:rPr>
        <w:t>device_initcall</w:t>
      </w:r>
      <w:r w:rsidRPr="00D953CC">
        <w:t>(fn)</w:t>
      </w:r>
      <w:r w:rsidRPr="00D953CC">
        <w:tab/>
      </w:r>
      <w:r w:rsidRPr="00D953CC">
        <w:tab/>
        <w:t>__define_initcall(fn, 6)</w:t>
      </w:r>
      <w:r w:rsidR="008D600A">
        <w:rPr>
          <w:rFonts w:hint="eastAsia"/>
        </w:rPr>
        <w:tab/>
      </w:r>
      <w:r w:rsidR="008D600A">
        <w:rPr>
          <w:rFonts w:hint="eastAsia"/>
        </w:rPr>
        <w:tab/>
        <w:t>// sound\pci\hda\hda_intel.c</w:t>
      </w:r>
      <w:r w:rsidR="0046241A">
        <w:rPr>
          <w:rFonts w:hint="eastAsia"/>
        </w:rPr>
        <w:tab/>
      </w:r>
      <w:r w:rsidR="00646112">
        <w:rPr>
          <w:rFonts w:hint="eastAsia"/>
        </w:rPr>
        <w:tab/>
      </w:r>
      <w:r w:rsidR="0046241A">
        <w:rPr>
          <w:rFonts w:hint="eastAsia"/>
        </w:rPr>
        <w:tab/>
      </w:r>
      <w:r w:rsidR="0046241A">
        <w:rPr>
          <w:rFonts w:hint="eastAsia"/>
        </w:rPr>
        <w:tab/>
      </w:r>
      <w:r w:rsidR="00646112" w:rsidRPr="00646112">
        <w:t>azx_driver</w:t>
      </w:r>
      <w:r w:rsidR="00A72497">
        <w:rPr>
          <w:rFonts w:hint="eastAsia"/>
        </w:rPr>
        <w:tab/>
      </w:r>
      <w:r w:rsidR="00A72497">
        <w:rPr>
          <w:rFonts w:hint="eastAsia"/>
        </w:rPr>
        <w:tab/>
      </w:r>
      <w:r w:rsidR="0046241A">
        <w:rPr>
          <w:rFonts w:hint="eastAsia"/>
        </w:rPr>
        <w:tab/>
      </w:r>
      <w:r w:rsidR="000C6E6C">
        <w:rPr>
          <w:rFonts w:hint="eastAsia"/>
        </w:rPr>
        <w:tab/>
      </w:r>
      <w:r w:rsidR="003C072B">
        <w:rPr>
          <w:rFonts w:hint="eastAsia"/>
        </w:rPr>
        <w:t>driver</w:t>
      </w:r>
    </w:p>
    <w:p w:rsidR="0037771E" w:rsidRPr="00D953CC" w:rsidRDefault="0037771E" w:rsidP="0037771E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953CC">
        <w:t>#define device_initcall_sync(fn)</w:t>
      </w:r>
      <w:r w:rsidRPr="00D953CC">
        <w:tab/>
        <w:t>__define_initcall(fn, 6s)</w:t>
      </w:r>
    </w:p>
    <w:p w:rsidR="0037771E" w:rsidRPr="00D953CC" w:rsidRDefault="0037771E" w:rsidP="0037771E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953CC">
        <w:t>#define late_initcall(fn)</w:t>
      </w:r>
      <w:r w:rsidRPr="00D953CC">
        <w:tab/>
      </w:r>
      <w:r w:rsidRPr="00D953CC">
        <w:tab/>
        <w:t>__define_initcall(fn, 7)</w:t>
      </w:r>
    </w:p>
    <w:p w:rsidR="0037771E" w:rsidRPr="00D953CC" w:rsidRDefault="0037771E" w:rsidP="0037771E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#define late_initcall_sync(fn)</w:t>
      </w:r>
      <w:r>
        <w:tab/>
      </w:r>
      <w:r w:rsidRPr="00D953CC">
        <w:t>__define_initcall(fn, 7s)</w:t>
      </w:r>
    </w:p>
    <w:p w:rsidR="0037771E" w:rsidRPr="00D953CC" w:rsidRDefault="0037771E" w:rsidP="0037771E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37771E" w:rsidRPr="00D953CC" w:rsidRDefault="0037771E" w:rsidP="0037771E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953CC">
        <w:t>#define __initcall(fn) device_initcall(fn)</w:t>
      </w:r>
    </w:p>
    <w:p w:rsidR="00230775" w:rsidRPr="00C32B0D" w:rsidRDefault="00230775" w:rsidP="00F2518A">
      <w:r w:rsidRPr="00C32B0D">
        <w:rPr>
          <w:rFonts w:hint="eastAsia"/>
        </w:rPr>
        <w:t>1</w:t>
      </w:r>
      <w:r w:rsidRPr="00C32B0D">
        <w:rPr>
          <w:rFonts w:hint="eastAsia"/>
        </w:rPr>
        <w:t>）常见设备驱动模块的入口为</w:t>
      </w:r>
      <w:r w:rsidRPr="00C32B0D">
        <w:rPr>
          <w:rFonts w:hint="eastAsia"/>
        </w:rPr>
        <w:t>module_###_driver(***_driver);</w:t>
      </w:r>
      <w:r w:rsidRPr="00C32B0D">
        <w:rPr>
          <w:rFonts w:hint="eastAsia"/>
        </w:rPr>
        <w:t>其中</w:t>
      </w:r>
      <w:r w:rsidRPr="00C32B0D">
        <w:rPr>
          <w:rFonts w:hint="eastAsia"/>
        </w:rPr>
        <w:t>###</w:t>
      </w:r>
      <w:r w:rsidRPr="00C32B0D">
        <w:rPr>
          <w:rFonts w:hint="eastAsia"/>
        </w:rPr>
        <w:t>一般为</w:t>
      </w:r>
      <w:r w:rsidRPr="00C32B0D">
        <w:rPr>
          <w:rFonts w:hint="eastAsia"/>
        </w:rPr>
        <w:t>I2C</w:t>
      </w:r>
      <w:r w:rsidRPr="00C32B0D">
        <w:rPr>
          <w:rFonts w:hint="eastAsia"/>
        </w:rPr>
        <w:t>、</w:t>
      </w:r>
      <w:r w:rsidRPr="00C32B0D">
        <w:rPr>
          <w:rFonts w:hint="eastAsia"/>
        </w:rPr>
        <w:t>USB</w:t>
      </w:r>
      <w:r w:rsidRPr="00C32B0D">
        <w:rPr>
          <w:rFonts w:hint="eastAsia"/>
        </w:rPr>
        <w:t>、</w:t>
      </w:r>
      <w:r w:rsidRPr="00C32B0D">
        <w:rPr>
          <w:rFonts w:hint="eastAsia"/>
        </w:rPr>
        <w:t>PCI</w:t>
      </w:r>
      <w:r w:rsidRPr="00C32B0D">
        <w:rPr>
          <w:rFonts w:hint="eastAsia"/>
        </w:rPr>
        <w:t>、</w:t>
      </w:r>
      <w:r w:rsidRPr="00C32B0D">
        <w:rPr>
          <w:rFonts w:hint="eastAsia"/>
        </w:rPr>
        <w:t>Platform</w:t>
      </w:r>
      <w:r w:rsidRPr="00C32B0D">
        <w:rPr>
          <w:rFonts w:hint="eastAsia"/>
        </w:rPr>
        <w:t>等</w:t>
      </w:r>
    </w:p>
    <w:p w:rsidR="00230775" w:rsidRPr="00C32B0D" w:rsidRDefault="00230775" w:rsidP="00F2518A">
      <w:r w:rsidRPr="00C32B0D">
        <w:rPr>
          <w:rFonts w:hint="eastAsia"/>
        </w:rPr>
        <w:t>***</w:t>
      </w:r>
      <w:r w:rsidRPr="00C32B0D">
        <w:rPr>
          <w:rFonts w:hint="eastAsia"/>
        </w:rPr>
        <w:t>为具体设备相关名。</w:t>
      </w:r>
      <w:r w:rsidRPr="00C32B0D">
        <w:t>module_###_driver</w:t>
      </w:r>
      <w:r w:rsidRPr="00C32B0D">
        <w:t>的定义一般</w:t>
      </w:r>
      <w:r w:rsidRPr="00C32B0D">
        <w:rPr>
          <w:rFonts w:hint="eastAsia"/>
        </w:rPr>
        <w:t>来自系统路径</w:t>
      </w:r>
      <w:r w:rsidRPr="00C32B0D">
        <w:t>\include\linux</w:t>
      </w:r>
      <w:r w:rsidRPr="00C32B0D">
        <w:rPr>
          <w:rFonts w:hint="eastAsia"/>
        </w:rPr>
        <w:t>\###.h</w:t>
      </w:r>
      <w:r w:rsidRPr="00C32B0D">
        <w:rPr>
          <w:rFonts w:hint="eastAsia"/>
        </w:rPr>
        <w:t>对应文件。以</w:t>
      </w:r>
      <w:r w:rsidRPr="00C32B0D">
        <w:rPr>
          <w:rFonts w:hint="eastAsia"/>
        </w:rPr>
        <w:t>### = PCI</w:t>
      </w:r>
      <w:r w:rsidRPr="00C32B0D">
        <w:rPr>
          <w:rFonts w:hint="eastAsia"/>
        </w:rPr>
        <w:t>为例，对应定义在</w:t>
      </w:r>
      <w:r w:rsidRPr="00C32B0D">
        <w:rPr>
          <w:rFonts w:hint="eastAsia"/>
        </w:rPr>
        <w:t>linux/pci.h</w:t>
      </w:r>
      <w:r w:rsidRPr="00C32B0D">
        <w:rPr>
          <w:rFonts w:hint="eastAsia"/>
        </w:rPr>
        <w:t>文件中</w:t>
      </w:r>
      <w:r w:rsidRPr="00C32B0D">
        <w:rPr>
          <w:rFonts w:hint="eastAsia"/>
        </w:rPr>
        <w:t>:</w:t>
      </w:r>
    </w:p>
    <w:p w:rsidR="00230775" w:rsidRPr="001E4515" w:rsidRDefault="00230775" w:rsidP="00230775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5"/>
        </w:rPr>
      </w:pPr>
      <w:r w:rsidRPr="001E4515">
        <w:rPr>
          <w:szCs w:val="15"/>
        </w:rPr>
        <w:t>#define module_pci_driver(__pci_driver) \</w:t>
      </w:r>
    </w:p>
    <w:p w:rsidR="00230775" w:rsidRPr="001E4515" w:rsidRDefault="00230775" w:rsidP="00230775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5"/>
        </w:rPr>
      </w:pPr>
      <w:r w:rsidRPr="001E4515">
        <w:rPr>
          <w:szCs w:val="15"/>
        </w:rPr>
        <w:tab/>
        <w:t>module_driver(__pci_driver, pci_register_driver, \</w:t>
      </w:r>
    </w:p>
    <w:p w:rsidR="00230775" w:rsidRPr="001E4515" w:rsidRDefault="00230775" w:rsidP="00230775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5"/>
        </w:rPr>
      </w:pPr>
      <w:r w:rsidRPr="001E4515">
        <w:rPr>
          <w:szCs w:val="15"/>
        </w:rPr>
        <w:tab/>
      </w:r>
      <w:r w:rsidRPr="001E4515">
        <w:rPr>
          <w:szCs w:val="15"/>
        </w:rPr>
        <w:tab/>
        <w:t xml:space="preserve">       pci_unregister_driver)</w:t>
      </w:r>
    </w:p>
    <w:p w:rsidR="00230775" w:rsidRPr="00C32B0D" w:rsidRDefault="00230775" w:rsidP="00F2518A">
      <w:r w:rsidRPr="00C32B0D">
        <w:rPr>
          <w:rFonts w:hint="eastAsia"/>
        </w:rPr>
        <w:t>而</w:t>
      </w:r>
      <w:r w:rsidRPr="00C32B0D">
        <w:rPr>
          <w:rFonts w:hint="eastAsia"/>
        </w:rPr>
        <w:t>module_driver</w:t>
      </w:r>
      <w:r w:rsidRPr="00C32B0D">
        <w:rPr>
          <w:rFonts w:hint="eastAsia"/>
        </w:rPr>
        <w:t>的定义来自</w:t>
      </w:r>
      <w:r w:rsidRPr="00C32B0D">
        <w:t>\include\linux</w:t>
      </w:r>
      <w:r w:rsidRPr="00C32B0D">
        <w:rPr>
          <w:rFonts w:hint="eastAsia"/>
        </w:rPr>
        <w:t>\device.h</w:t>
      </w:r>
      <w:r w:rsidRPr="00C32B0D">
        <w:rPr>
          <w:rFonts w:hint="eastAsia"/>
        </w:rPr>
        <w:t>，定义内容为</w:t>
      </w:r>
    </w:p>
    <w:p w:rsidR="00230775" w:rsidRPr="001E4515" w:rsidRDefault="00230775" w:rsidP="00230775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5"/>
        </w:rPr>
      </w:pPr>
      <w:r w:rsidRPr="001E4515">
        <w:rPr>
          <w:szCs w:val="15"/>
        </w:rPr>
        <w:t>#define module_driver(__driver, __register, __unregister, ...) \</w:t>
      </w:r>
    </w:p>
    <w:p w:rsidR="00230775" w:rsidRPr="001E4515" w:rsidRDefault="00230775" w:rsidP="00230775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5"/>
        </w:rPr>
      </w:pPr>
      <w:r w:rsidRPr="001E4515">
        <w:rPr>
          <w:szCs w:val="15"/>
        </w:rPr>
        <w:t>static int __init __driver##_init(void) \</w:t>
      </w:r>
    </w:p>
    <w:p w:rsidR="00230775" w:rsidRPr="001E4515" w:rsidRDefault="00230775" w:rsidP="00230775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5"/>
        </w:rPr>
      </w:pPr>
      <w:r w:rsidRPr="001E4515">
        <w:rPr>
          <w:szCs w:val="15"/>
        </w:rPr>
        <w:t>{ \</w:t>
      </w:r>
    </w:p>
    <w:p w:rsidR="00230775" w:rsidRPr="001E4515" w:rsidRDefault="00230775" w:rsidP="00230775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5"/>
        </w:rPr>
      </w:pPr>
      <w:r w:rsidRPr="001E4515">
        <w:rPr>
          <w:szCs w:val="15"/>
        </w:rPr>
        <w:tab/>
        <w:t>return __register(&amp;(__driver) , ##__VA_ARGS__); \</w:t>
      </w:r>
    </w:p>
    <w:p w:rsidR="00230775" w:rsidRPr="001E4515" w:rsidRDefault="00230775" w:rsidP="00230775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5"/>
        </w:rPr>
      </w:pPr>
      <w:r w:rsidRPr="001E4515">
        <w:rPr>
          <w:szCs w:val="15"/>
        </w:rPr>
        <w:t>} \</w:t>
      </w:r>
    </w:p>
    <w:p w:rsidR="00230775" w:rsidRPr="001E4515" w:rsidRDefault="00230775" w:rsidP="00230775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5"/>
        </w:rPr>
      </w:pPr>
      <w:r w:rsidRPr="001E4515">
        <w:rPr>
          <w:szCs w:val="15"/>
        </w:rPr>
        <w:t>module_init(__driver##_init); \</w:t>
      </w:r>
    </w:p>
    <w:p w:rsidR="00230775" w:rsidRPr="001E4515" w:rsidRDefault="00230775" w:rsidP="00230775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5"/>
        </w:rPr>
      </w:pPr>
      <w:r w:rsidRPr="001E4515">
        <w:rPr>
          <w:szCs w:val="15"/>
        </w:rPr>
        <w:t>static void __exit __driver##_exit(void) \</w:t>
      </w:r>
    </w:p>
    <w:p w:rsidR="00230775" w:rsidRPr="001E4515" w:rsidRDefault="00230775" w:rsidP="00230775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5"/>
        </w:rPr>
      </w:pPr>
      <w:r w:rsidRPr="001E4515">
        <w:rPr>
          <w:szCs w:val="15"/>
        </w:rPr>
        <w:t>{ \</w:t>
      </w:r>
    </w:p>
    <w:p w:rsidR="00230775" w:rsidRPr="001E4515" w:rsidRDefault="00230775" w:rsidP="00230775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5"/>
        </w:rPr>
      </w:pPr>
      <w:r w:rsidRPr="001E4515">
        <w:rPr>
          <w:szCs w:val="15"/>
        </w:rPr>
        <w:tab/>
        <w:t>__unregister(&amp;(__driver) , ##__VA_ARGS__); \</w:t>
      </w:r>
    </w:p>
    <w:p w:rsidR="00230775" w:rsidRPr="001E4515" w:rsidRDefault="00230775" w:rsidP="00230775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5"/>
        </w:rPr>
      </w:pPr>
      <w:r w:rsidRPr="001E4515">
        <w:rPr>
          <w:szCs w:val="15"/>
        </w:rPr>
        <w:t>} \</w:t>
      </w:r>
    </w:p>
    <w:p w:rsidR="00230775" w:rsidRPr="001E4515" w:rsidRDefault="00230775" w:rsidP="00230775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5"/>
        </w:rPr>
      </w:pPr>
      <w:r w:rsidRPr="001E4515">
        <w:rPr>
          <w:szCs w:val="15"/>
        </w:rPr>
        <w:t>module_exit(__driver##_exit);</w:t>
      </w:r>
    </w:p>
    <w:p w:rsidR="00230775" w:rsidRPr="00C32B0D" w:rsidRDefault="00230775" w:rsidP="00F2518A">
      <w:r w:rsidRPr="00C32B0D">
        <w:rPr>
          <w:rFonts w:hint="eastAsia"/>
        </w:rPr>
        <w:t>由以上可以看出，已知驱动的注册入口为</w:t>
      </w:r>
      <w:r w:rsidRPr="00C32B0D">
        <w:t>module_init</w:t>
      </w:r>
      <w:r w:rsidRPr="00C32B0D">
        <w:t>宏</w:t>
      </w:r>
      <w:r w:rsidRPr="00C32B0D">
        <w:rPr>
          <w:rFonts w:hint="eastAsia"/>
        </w:rPr>
        <w:t>，因此调用</w:t>
      </w:r>
      <w:r w:rsidRPr="00C32B0D">
        <w:t>module_###_driver</w:t>
      </w:r>
      <w:r w:rsidRPr="00C32B0D">
        <w:rPr>
          <w:rFonts w:hint="eastAsia"/>
        </w:rPr>
        <w:t>同样完成了的设备模块的构造，</w:t>
      </w:r>
      <w:r w:rsidRPr="00C32B0D">
        <w:rPr>
          <w:rFonts w:hint="eastAsia"/>
          <w:color w:val="FF0000"/>
        </w:rPr>
        <w:t>驱动具体注册过程则由</w:t>
      </w:r>
      <w:r w:rsidRPr="00C32B0D">
        <w:rPr>
          <w:rFonts w:hint="eastAsia"/>
          <w:color w:val="FF0000"/>
        </w:rPr>
        <w:t>module_driver</w:t>
      </w:r>
      <w:r w:rsidRPr="00C32B0D">
        <w:rPr>
          <w:rFonts w:hint="eastAsia"/>
          <w:color w:val="FF0000"/>
        </w:rPr>
        <w:t>函数中的</w:t>
      </w:r>
      <w:r w:rsidRPr="00C32B0D">
        <w:rPr>
          <w:color w:val="FF0000"/>
        </w:rPr>
        <w:t>__register, __unregister</w:t>
      </w:r>
      <w:r w:rsidRPr="00C32B0D">
        <w:rPr>
          <w:rFonts w:hint="eastAsia"/>
          <w:color w:val="FF0000"/>
        </w:rPr>
        <w:t>实现。</w:t>
      </w:r>
    </w:p>
    <w:p w:rsidR="00230775" w:rsidRPr="00C32B0D" w:rsidRDefault="00A64E22" w:rsidP="00F2518A">
      <w:r>
        <w:rPr>
          <w:rFonts w:hint="eastAsia"/>
        </w:rPr>
        <w:t>2</w:t>
      </w:r>
      <w:r>
        <w:rPr>
          <w:rFonts w:hint="eastAsia"/>
        </w:rPr>
        <w:t>）</w:t>
      </w:r>
      <w:r w:rsidR="00230775" w:rsidRPr="00C32B0D">
        <w:t>***_driver</w:t>
      </w:r>
      <w:r w:rsidR="00230775" w:rsidRPr="00C32B0D">
        <w:rPr>
          <w:rFonts w:hint="eastAsia"/>
        </w:rPr>
        <w:t>为具体设备的驱动函数入口结构体，该结构体作为</w:t>
      </w:r>
      <w:r w:rsidR="00230775" w:rsidRPr="00C32B0D">
        <w:t>__register</w:t>
      </w:r>
      <w:r w:rsidR="00230775" w:rsidRPr="00C32B0D">
        <w:rPr>
          <w:rFonts w:hint="eastAsia"/>
        </w:rPr>
        <w:t>()</w:t>
      </w:r>
      <w:r w:rsidR="00230775" w:rsidRPr="00C32B0D">
        <w:rPr>
          <w:rFonts w:hint="eastAsia"/>
        </w:rPr>
        <w:t>的参数传入。以声卡驱动</w:t>
      </w:r>
      <w:r w:rsidR="00230775" w:rsidRPr="00C32B0D">
        <w:rPr>
          <w:rFonts w:hint="eastAsia"/>
        </w:rPr>
        <w:t>azx_driver</w:t>
      </w:r>
      <w:r w:rsidR="00230775" w:rsidRPr="00C32B0D">
        <w:rPr>
          <w:rFonts w:hint="eastAsia"/>
        </w:rPr>
        <w:t>为例，其定义为：</w:t>
      </w:r>
    </w:p>
    <w:p w:rsidR="00230775" w:rsidRPr="004D2131" w:rsidRDefault="00230775" w:rsidP="00230775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D2131">
        <w:t>/* pci_driver definition */</w:t>
      </w:r>
    </w:p>
    <w:p w:rsidR="00230775" w:rsidRPr="004D2131" w:rsidRDefault="00230775" w:rsidP="00230775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D2131">
        <w:t>static struct pci_driver azx_driver = {</w:t>
      </w:r>
    </w:p>
    <w:p w:rsidR="00230775" w:rsidRPr="004D2131" w:rsidRDefault="00230775" w:rsidP="00230775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D2131">
        <w:tab/>
        <w:t>.name = KBUILD_MODNAME,</w:t>
      </w:r>
    </w:p>
    <w:p w:rsidR="00230775" w:rsidRPr="004D2131" w:rsidRDefault="00230775" w:rsidP="00230775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D2131">
        <w:tab/>
        <w:t>.id_table = azx_ids,</w:t>
      </w:r>
    </w:p>
    <w:p w:rsidR="00230775" w:rsidRPr="004D2131" w:rsidRDefault="00230775" w:rsidP="00230775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D2131">
        <w:tab/>
        <w:t>.probe = azx_probe,</w:t>
      </w:r>
    </w:p>
    <w:p w:rsidR="00230775" w:rsidRPr="004D2131" w:rsidRDefault="00230775" w:rsidP="00230775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D2131">
        <w:tab/>
        <w:t>.remove = azx_remove,</w:t>
      </w:r>
    </w:p>
    <w:p w:rsidR="00230775" w:rsidRPr="004D2131" w:rsidRDefault="00230775" w:rsidP="00230775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D2131">
        <w:tab/>
        <w:t>.shutdown = azx_shutdown,</w:t>
      </w:r>
    </w:p>
    <w:p w:rsidR="00230775" w:rsidRPr="004D2131" w:rsidRDefault="00230775" w:rsidP="00230775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D2131">
        <w:tab/>
        <w:t>.driver = {</w:t>
      </w:r>
    </w:p>
    <w:p w:rsidR="00230775" w:rsidRPr="004D2131" w:rsidRDefault="00230775" w:rsidP="00230775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D2131">
        <w:tab/>
      </w:r>
      <w:r w:rsidRPr="004D2131">
        <w:tab/>
        <w:t>.pm = AZX_PM_OPS,</w:t>
      </w:r>
    </w:p>
    <w:p w:rsidR="00230775" w:rsidRPr="004D2131" w:rsidRDefault="00230775" w:rsidP="00230775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D2131">
        <w:tab/>
        <w:t>},</w:t>
      </w:r>
    </w:p>
    <w:p w:rsidR="00230775" w:rsidRPr="004D2131" w:rsidRDefault="00230775" w:rsidP="00230775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D2131">
        <w:t>};</w:t>
      </w:r>
    </w:p>
    <w:p w:rsidR="00230775" w:rsidRPr="00C32B0D" w:rsidRDefault="00230775" w:rsidP="00F2518A">
      <w:r w:rsidRPr="00C32B0D">
        <w:rPr>
          <w:rFonts w:hint="eastAsia"/>
        </w:rPr>
        <w:lastRenderedPageBreak/>
        <w:t>该结构体中分别定义了注册函数</w:t>
      </w:r>
      <w:r w:rsidRPr="00C32B0D">
        <w:rPr>
          <w:rFonts w:hint="eastAsia"/>
        </w:rPr>
        <w:t>azx_probe</w:t>
      </w:r>
      <w:r w:rsidRPr="00C32B0D">
        <w:rPr>
          <w:rFonts w:hint="eastAsia"/>
        </w:rPr>
        <w:t>、</w:t>
      </w:r>
      <w:r w:rsidRPr="00C32B0D">
        <w:rPr>
          <w:rFonts w:hint="eastAsia"/>
        </w:rPr>
        <w:t>azx_remove</w:t>
      </w:r>
      <w:r w:rsidRPr="00C32B0D">
        <w:rPr>
          <w:rFonts w:hint="eastAsia"/>
        </w:rPr>
        <w:t>、</w:t>
      </w:r>
      <w:r w:rsidRPr="00C32B0D">
        <w:rPr>
          <w:rFonts w:hint="eastAsia"/>
        </w:rPr>
        <w:t>azx_shutdown</w:t>
      </w:r>
      <w:r w:rsidRPr="00C32B0D">
        <w:rPr>
          <w:rFonts w:hint="eastAsia"/>
        </w:rPr>
        <w:t>和</w:t>
      </w:r>
      <w:r w:rsidRPr="00C32B0D">
        <w:rPr>
          <w:rFonts w:hint="eastAsia"/>
        </w:rPr>
        <w:t>pm</w:t>
      </w:r>
      <w:r w:rsidRPr="00C32B0D">
        <w:rPr>
          <w:rFonts w:hint="eastAsia"/>
        </w:rPr>
        <w:t>，其中的</w:t>
      </w:r>
      <w:r w:rsidRPr="00C32B0D">
        <w:rPr>
          <w:rFonts w:hint="eastAsia"/>
        </w:rPr>
        <w:t>pm</w:t>
      </w:r>
      <w:r w:rsidRPr="00C32B0D">
        <w:rPr>
          <w:rFonts w:hint="eastAsia"/>
        </w:rPr>
        <w:t>指向和</w:t>
      </w:r>
      <w:r w:rsidRPr="00C32B0D">
        <w:rPr>
          <w:rFonts w:hint="eastAsia"/>
        </w:rPr>
        <w:t xml:space="preserve">power manage </w:t>
      </w:r>
      <w:r w:rsidRPr="00C32B0D">
        <w:rPr>
          <w:rFonts w:hint="eastAsia"/>
        </w:rPr>
        <w:t>相关的</w:t>
      </w:r>
      <w:r w:rsidRPr="00C32B0D">
        <w:rPr>
          <w:rFonts w:hint="eastAsia"/>
        </w:rPr>
        <w:t>resume</w:t>
      </w:r>
      <w:r w:rsidRPr="00C32B0D">
        <w:rPr>
          <w:rFonts w:hint="eastAsia"/>
        </w:rPr>
        <w:t>和</w:t>
      </w:r>
      <w:r w:rsidRPr="00C32B0D">
        <w:rPr>
          <w:rFonts w:hint="eastAsia"/>
        </w:rPr>
        <w:t>suspend</w:t>
      </w:r>
      <w:r w:rsidRPr="00C32B0D">
        <w:rPr>
          <w:rFonts w:hint="eastAsia"/>
        </w:rPr>
        <w:t>相关的驱动函数。</w:t>
      </w:r>
      <w:r w:rsidRPr="00C32B0D">
        <w:rPr>
          <w:rFonts w:hint="eastAsia"/>
          <w:color w:val="FF0000"/>
        </w:rPr>
        <w:t>这些函数的实现在</w:t>
      </w:r>
      <w:r w:rsidRPr="00C32B0D">
        <w:rPr>
          <w:rFonts w:hint="eastAsia"/>
          <w:color w:val="FF0000"/>
        </w:rPr>
        <w:t>ALSA Driver</w:t>
      </w:r>
      <w:r w:rsidRPr="00C32B0D">
        <w:rPr>
          <w:rFonts w:hint="eastAsia"/>
          <w:color w:val="FF0000"/>
        </w:rPr>
        <w:t>一章展开</w:t>
      </w:r>
      <w:r w:rsidRPr="00C32B0D">
        <w:rPr>
          <w:color w:val="FF0000"/>
        </w:rPr>
        <w:t>。</w:t>
      </w:r>
    </w:p>
    <w:p w:rsidR="0037771E" w:rsidRPr="00C32B0D" w:rsidRDefault="00A64E22" w:rsidP="00F2518A">
      <w:r>
        <w:rPr>
          <w:rFonts w:hint="eastAsia"/>
        </w:rPr>
        <w:t>3</w:t>
      </w:r>
      <w:r w:rsidR="0037771E" w:rsidRPr="00C32B0D">
        <w:rPr>
          <w:rFonts w:hint="eastAsia"/>
        </w:rPr>
        <w:t>）常见总线驱动入口为</w:t>
      </w:r>
      <w:r w:rsidR="0037771E" w:rsidRPr="00C32B0D">
        <w:t>postcore_initcall</w:t>
      </w:r>
      <w:r w:rsidR="0037771E" w:rsidRPr="00C32B0D">
        <w:t>、</w:t>
      </w:r>
      <w:r w:rsidR="0037771E" w:rsidRPr="00C32B0D">
        <w:t>subsys_initcall</w:t>
      </w:r>
      <w:r w:rsidR="0037771E" w:rsidRPr="00C32B0D">
        <w:t>。</w:t>
      </w:r>
      <w:r w:rsidR="0037771E" w:rsidRPr="00C32B0D">
        <w:rPr>
          <w:rFonts w:hint="eastAsia"/>
        </w:rPr>
        <w:t>其初始化级别为</w:t>
      </w:r>
      <w:r w:rsidR="0037771E" w:rsidRPr="00C32B0D">
        <w:rPr>
          <w:rFonts w:hint="eastAsia"/>
        </w:rPr>
        <w:t>2</w:t>
      </w:r>
      <w:r w:rsidR="0037771E" w:rsidRPr="00C32B0D">
        <w:rPr>
          <w:rFonts w:hint="eastAsia"/>
        </w:rPr>
        <w:t>和</w:t>
      </w:r>
      <w:r w:rsidR="0037771E" w:rsidRPr="00C32B0D">
        <w:rPr>
          <w:rFonts w:hint="eastAsia"/>
        </w:rPr>
        <w:t>4</w:t>
      </w:r>
      <w:r w:rsidR="0037771E" w:rsidRPr="00C32B0D">
        <w:rPr>
          <w:rFonts w:hint="eastAsia"/>
        </w:rPr>
        <w:t>，比</w:t>
      </w:r>
      <w:r w:rsidRPr="00C32B0D">
        <w:t>级别</w:t>
      </w:r>
      <w:r w:rsidRPr="00C32B0D">
        <w:rPr>
          <w:rFonts w:hint="eastAsia"/>
        </w:rPr>
        <w:t>6</w:t>
      </w:r>
      <w:r>
        <w:rPr>
          <w:rFonts w:hint="eastAsia"/>
        </w:rPr>
        <w:t>的</w:t>
      </w:r>
      <w:r w:rsidR="0037771E" w:rsidRPr="00C32B0D">
        <w:rPr>
          <w:rFonts w:hint="eastAsia"/>
        </w:rPr>
        <w:t>具体设备</w:t>
      </w:r>
      <w:r w:rsidR="0037771E" w:rsidRPr="00C32B0D">
        <w:t>module_init</w:t>
      </w:r>
      <w:r w:rsidR="0037771E" w:rsidRPr="00C32B0D">
        <w:rPr>
          <w:rFonts w:hint="eastAsia"/>
        </w:rPr>
        <w:t>要先初始化。这两个函数入口一般都是直接调用</w:t>
      </w:r>
      <w:r w:rsidR="0037771E" w:rsidRPr="00C32B0D">
        <w:t>bus_register</w:t>
      </w:r>
      <w:r w:rsidR="0037771E" w:rsidRPr="00C32B0D">
        <w:rPr>
          <w:rFonts w:hint="eastAsia"/>
        </w:rPr>
        <w:t>()</w:t>
      </w:r>
      <w:r w:rsidR="0037771E" w:rsidRPr="00C32B0D">
        <w:rPr>
          <w:rFonts w:hint="eastAsia"/>
        </w:rPr>
        <w:t>函数进行初始化，因此</w:t>
      </w:r>
      <w:r w:rsidR="00230775" w:rsidRPr="00C32B0D">
        <w:rPr>
          <w:rFonts w:hint="eastAsia"/>
        </w:rPr>
        <w:t>本章</w:t>
      </w:r>
      <w:r w:rsidR="0037771E" w:rsidRPr="00C32B0D">
        <w:rPr>
          <w:rFonts w:hint="eastAsia"/>
        </w:rPr>
        <w:t>对于</w:t>
      </w:r>
      <w:r w:rsidR="0037771E" w:rsidRPr="00A64E22">
        <w:rPr>
          <w:rFonts w:hint="eastAsia"/>
          <w:color w:val="FF0000"/>
        </w:rPr>
        <w:t>总线的初始化就以</w:t>
      </w:r>
      <w:r w:rsidR="0037771E" w:rsidRPr="00A64E22">
        <w:rPr>
          <w:color w:val="FF0000"/>
        </w:rPr>
        <w:t>bus_register</w:t>
      </w:r>
      <w:r w:rsidR="0037771E" w:rsidRPr="00A64E22">
        <w:rPr>
          <w:color w:val="FF0000"/>
        </w:rPr>
        <w:t>函数展开</w:t>
      </w:r>
      <w:r w:rsidR="0037771E" w:rsidRPr="00C32B0D">
        <w:t>。</w:t>
      </w:r>
    </w:p>
    <w:p w:rsidR="00A72497" w:rsidRPr="00C32B0D" w:rsidRDefault="00A64E22" w:rsidP="00F2518A">
      <w:r>
        <w:rPr>
          <w:rFonts w:hint="eastAsia"/>
        </w:rPr>
        <w:t>4</w:t>
      </w:r>
      <w:r w:rsidR="0037771E" w:rsidRPr="00C32B0D">
        <w:rPr>
          <w:rFonts w:hint="eastAsia"/>
        </w:rPr>
        <w:t>）常见的设备检测程序入口为</w:t>
      </w:r>
      <w:r w:rsidR="0037771E" w:rsidRPr="00C32B0D">
        <w:t>arch_initcall</w:t>
      </w:r>
      <w:r w:rsidR="0037771E" w:rsidRPr="00C32B0D">
        <w:rPr>
          <w:rFonts w:hint="eastAsia"/>
        </w:rPr>
        <w:t>()</w:t>
      </w:r>
      <w:r w:rsidR="0037771E" w:rsidRPr="00C32B0D">
        <w:rPr>
          <w:rFonts w:hint="eastAsia"/>
        </w:rPr>
        <w:t>，其初始化级别为</w:t>
      </w:r>
      <w:r w:rsidR="0037771E" w:rsidRPr="00C32B0D">
        <w:rPr>
          <w:rFonts w:hint="eastAsia"/>
        </w:rPr>
        <w:t>3</w:t>
      </w:r>
      <w:r w:rsidR="0037771E" w:rsidRPr="00C32B0D">
        <w:rPr>
          <w:rFonts w:hint="eastAsia"/>
        </w:rPr>
        <w:t>，低于</w:t>
      </w:r>
      <w:r w:rsidR="0037771E" w:rsidRPr="00C32B0D">
        <w:t>postcore_initcall</w:t>
      </w:r>
      <w:r w:rsidR="0037771E" w:rsidRPr="00C32B0D">
        <w:t>但是</w:t>
      </w:r>
      <w:r w:rsidR="0037771E" w:rsidRPr="00C32B0D">
        <w:rPr>
          <w:rFonts w:hint="eastAsia"/>
        </w:rPr>
        <w:t>高于</w:t>
      </w:r>
      <w:r w:rsidR="0037771E" w:rsidRPr="00C32B0D">
        <w:t>subsys_initcall</w:t>
      </w:r>
      <w:r w:rsidR="0037771E" w:rsidRPr="00C32B0D">
        <w:t>和</w:t>
      </w:r>
      <w:r w:rsidR="0037771E" w:rsidRPr="00C32B0D">
        <w:t>module_init</w:t>
      </w:r>
      <w:r w:rsidR="007135BA" w:rsidRPr="00C32B0D">
        <w:t>。以</w:t>
      </w:r>
      <w:r w:rsidR="007135BA" w:rsidRPr="00C32B0D">
        <w:rPr>
          <w:rFonts w:hint="eastAsia"/>
        </w:rPr>
        <w:t>HDAC</w:t>
      </w:r>
      <w:r w:rsidR="007135BA" w:rsidRPr="00C32B0D">
        <w:rPr>
          <w:rFonts w:hint="eastAsia"/>
        </w:rPr>
        <w:t>为例说明实际应用中的分配，</w:t>
      </w:r>
      <w:r w:rsidR="007135BA" w:rsidRPr="00C32B0D">
        <w:rPr>
          <w:rFonts w:hint="eastAsia"/>
        </w:rPr>
        <w:t>HDAC</w:t>
      </w:r>
      <w:r w:rsidR="007135BA" w:rsidRPr="00C32B0D">
        <w:rPr>
          <w:rFonts w:hint="eastAsia"/>
        </w:rPr>
        <w:t>用到了这四种初始化，其中</w:t>
      </w:r>
      <w:r w:rsidR="007135BA" w:rsidRPr="00C32B0D">
        <w:rPr>
          <w:rFonts w:hint="eastAsia"/>
        </w:rPr>
        <w:t>HDA Controller</w:t>
      </w:r>
      <w:r w:rsidR="007135BA" w:rsidRPr="00C32B0D">
        <w:rPr>
          <w:rFonts w:hint="eastAsia"/>
        </w:rPr>
        <w:t>是</w:t>
      </w:r>
      <w:r w:rsidR="007135BA" w:rsidRPr="00C32B0D">
        <w:rPr>
          <w:rFonts w:hint="eastAsia"/>
        </w:rPr>
        <w:t>PCI_BUS</w:t>
      </w:r>
      <w:r w:rsidR="007135BA" w:rsidRPr="00C32B0D">
        <w:rPr>
          <w:rFonts w:hint="eastAsia"/>
        </w:rPr>
        <w:t>设备，</w:t>
      </w:r>
      <w:r w:rsidR="007135BA" w:rsidRPr="00C32B0D">
        <w:rPr>
          <w:rFonts w:hint="eastAsia"/>
        </w:rPr>
        <w:t>HDA Codec</w:t>
      </w:r>
      <w:r w:rsidR="007135BA" w:rsidRPr="00C32B0D">
        <w:rPr>
          <w:rFonts w:hint="eastAsia"/>
        </w:rPr>
        <w:t>是通过</w:t>
      </w:r>
      <w:r w:rsidR="007135BA" w:rsidRPr="00C32B0D">
        <w:rPr>
          <w:rFonts w:hint="eastAsia"/>
        </w:rPr>
        <w:t>HDA Link</w:t>
      </w:r>
      <w:r w:rsidR="007135BA" w:rsidRPr="00C32B0D">
        <w:rPr>
          <w:rFonts w:hint="eastAsia"/>
        </w:rPr>
        <w:t>挂接在</w:t>
      </w:r>
      <w:r w:rsidR="007135BA" w:rsidRPr="00C32B0D">
        <w:rPr>
          <w:rFonts w:hint="eastAsia"/>
        </w:rPr>
        <w:t>HDA Controller</w:t>
      </w:r>
      <w:r w:rsidR="007135BA" w:rsidRPr="00C32B0D">
        <w:rPr>
          <w:rFonts w:hint="eastAsia"/>
        </w:rPr>
        <w:t>上的下一级</w:t>
      </w:r>
      <w:r w:rsidR="007135BA" w:rsidRPr="00C32B0D">
        <w:rPr>
          <w:rFonts w:hint="eastAsia"/>
        </w:rPr>
        <w:t>HDA_BUS</w:t>
      </w:r>
      <w:r w:rsidR="007135BA" w:rsidRPr="00C32B0D">
        <w:rPr>
          <w:rFonts w:hint="eastAsia"/>
        </w:rPr>
        <w:t>设备。</w:t>
      </w:r>
    </w:p>
    <w:p w:rsidR="00A72497" w:rsidRPr="00C32B0D" w:rsidRDefault="00A72497" w:rsidP="00F2518A"/>
    <w:p w:rsidR="0037771E" w:rsidRPr="00C32B0D" w:rsidRDefault="003F4694" w:rsidP="00F2518A">
      <w:r w:rsidRPr="00C32B0D">
        <w:rPr>
          <w:rFonts w:hint="eastAsia"/>
        </w:rPr>
        <w:t>弄清初始化顺序对于理解设备是如何注册的前提，目前来看，几种</w:t>
      </w:r>
      <w:r w:rsidR="00CE4D7F" w:rsidRPr="00C32B0D">
        <w:rPr>
          <w:rFonts w:hint="eastAsia"/>
        </w:rPr>
        <w:t>设备对象的初始化顺序为：</w:t>
      </w:r>
      <w:r w:rsidR="00CE4D7F" w:rsidRPr="00C32B0D">
        <w:rPr>
          <w:rFonts w:hint="eastAsia"/>
        </w:rPr>
        <w:t>PCI_B</w:t>
      </w:r>
      <w:r w:rsidR="002B2F15" w:rsidRPr="00C32B0D">
        <w:rPr>
          <w:rFonts w:hint="eastAsia"/>
        </w:rPr>
        <w:t>us</w:t>
      </w:r>
      <w:r w:rsidR="00CE4D7F" w:rsidRPr="00C32B0D">
        <w:rPr>
          <w:rFonts w:hint="eastAsia"/>
        </w:rPr>
        <w:t xml:space="preserve"> </w:t>
      </w:r>
      <w:r w:rsidR="00CE4D7F" w:rsidRPr="00C32B0D">
        <w:rPr>
          <w:rFonts w:hint="eastAsia"/>
        </w:rPr>
        <w:t>→</w:t>
      </w:r>
      <w:r w:rsidR="00CE4D7F" w:rsidRPr="00C32B0D">
        <w:rPr>
          <w:rFonts w:hint="eastAsia"/>
        </w:rPr>
        <w:t xml:space="preserve"> PCI_D</w:t>
      </w:r>
      <w:r w:rsidR="002B2F15" w:rsidRPr="00C32B0D">
        <w:rPr>
          <w:rFonts w:hint="eastAsia"/>
        </w:rPr>
        <w:t>ev</w:t>
      </w:r>
      <w:r w:rsidR="00CE4D7F" w:rsidRPr="00C32B0D">
        <w:rPr>
          <w:rFonts w:hint="eastAsia"/>
        </w:rPr>
        <w:t xml:space="preserve"> </w:t>
      </w:r>
      <w:r w:rsidR="00CE4D7F" w:rsidRPr="00C32B0D">
        <w:rPr>
          <w:rFonts w:hint="eastAsia"/>
        </w:rPr>
        <w:t>→</w:t>
      </w:r>
      <w:r w:rsidR="00CE4D7F" w:rsidRPr="00C32B0D">
        <w:rPr>
          <w:rFonts w:hint="eastAsia"/>
        </w:rPr>
        <w:t xml:space="preserve"> HDA_B</w:t>
      </w:r>
      <w:r w:rsidR="002B2F15" w:rsidRPr="00C32B0D">
        <w:rPr>
          <w:rFonts w:hint="eastAsia"/>
        </w:rPr>
        <w:t>us</w:t>
      </w:r>
      <w:r w:rsidR="00CE4D7F" w:rsidRPr="00C32B0D">
        <w:rPr>
          <w:rFonts w:hint="eastAsia"/>
        </w:rPr>
        <w:t xml:space="preserve"> </w:t>
      </w:r>
      <w:r w:rsidR="00CE4D7F" w:rsidRPr="00C32B0D">
        <w:rPr>
          <w:rFonts w:hint="eastAsia"/>
        </w:rPr>
        <w:t>→</w:t>
      </w:r>
      <w:r w:rsidR="00CE4D7F" w:rsidRPr="00C32B0D">
        <w:rPr>
          <w:rFonts w:hint="eastAsia"/>
        </w:rPr>
        <w:t xml:space="preserve"> </w:t>
      </w:r>
      <w:r w:rsidR="00B51CF6" w:rsidRPr="00C32B0D">
        <w:rPr>
          <w:rFonts w:hint="eastAsia"/>
        </w:rPr>
        <w:t>PCI_Dev</w:t>
      </w:r>
      <w:r w:rsidR="002B2F15" w:rsidRPr="00C32B0D">
        <w:rPr>
          <w:rFonts w:hint="eastAsia"/>
        </w:rPr>
        <w:t>_Drv</w:t>
      </w:r>
      <w:r w:rsidR="00B51CF6" w:rsidRPr="00C32B0D">
        <w:rPr>
          <w:rFonts w:hint="eastAsia"/>
        </w:rPr>
        <w:t xml:space="preserve"> </w:t>
      </w:r>
      <w:r w:rsidR="000A5F93" w:rsidRPr="00C32B0D">
        <w:rPr>
          <w:rFonts w:hint="eastAsia"/>
        </w:rPr>
        <w:t xml:space="preserve">(controller </w:t>
      </w:r>
      <w:r w:rsidR="00B51CF6" w:rsidRPr="00C32B0D">
        <w:rPr>
          <w:rFonts w:hint="eastAsia"/>
        </w:rPr>
        <w:t xml:space="preserve">+ </w:t>
      </w:r>
      <w:r w:rsidR="000A5F93" w:rsidRPr="00C32B0D">
        <w:rPr>
          <w:rFonts w:hint="eastAsia"/>
        </w:rPr>
        <w:t>codec</w:t>
      </w:r>
      <w:r w:rsidR="00B51CF6" w:rsidRPr="00C32B0D">
        <w:rPr>
          <w:rFonts w:hint="eastAsia"/>
        </w:rPr>
        <w:t>)</w:t>
      </w:r>
      <w:r w:rsidR="00230775" w:rsidRPr="00C32B0D">
        <w:rPr>
          <w:rFonts w:hint="eastAsia"/>
        </w:rPr>
        <w:t>。</w:t>
      </w:r>
      <w:r w:rsidR="00F5356E" w:rsidRPr="00C32B0D">
        <w:rPr>
          <w:rFonts w:hint="eastAsia"/>
        </w:rPr>
        <w:t>其中</w:t>
      </w:r>
      <w:r w:rsidR="00F5356E" w:rsidRPr="00C32B0D">
        <w:rPr>
          <w:rFonts w:hint="eastAsia"/>
        </w:rPr>
        <w:t>PCI_Dev</w:t>
      </w:r>
      <w:r w:rsidR="00F5356E" w:rsidRPr="00C32B0D">
        <w:rPr>
          <w:rFonts w:hint="eastAsia"/>
        </w:rPr>
        <w:t>分为两步注册，</w:t>
      </w:r>
      <w:r w:rsidR="00F96F60" w:rsidRPr="00C32B0D">
        <w:rPr>
          <w:rFonts w:hint="eastAsia"/>
        </w:rPr>
        <w:t>一是通用部分注册</w:t>
      </w:r>
      <w:r w:rsidR="00DA6CB5" w:rsidRPr="00C32B0D">
        <w:rPr>
          <w:rFonts w:hint="eastAsia"/>
        </w:rPr>
        <w:t>PCI_Dev</w:t>
      </w:r>
      <w:r w:rsidR="00DA6CB5" w:rsidRPr="00C32B0D">
        <w:rPr>
          <w:rFonts w:hint="eastAsia"/>
        </w:rPr>
        <w:t>，二是私有部分注册</w:t>
      </w:r>
      <w:r w:rsidR="00DA6CB5" w:rsidRPr="00C32B0D">
        <w:rPr>
          <w:rFonts w:hint="eastAsia"/>
        </w:rPr>
        <w:t>controller</w:t>
      </w:r>
      <w:r w:rsidR="00DA6CB5" w:rsidRPr="00C32B0D">
        <w:rPr>
          <w:rFonts w:hint="eastAsia"/>
        </w:rPr>
        <w:t>。</w:t>
      </w:r>
    </w:p>
    <w:p w:rsidR="00CF7662" w:rsidRDefault="00CF7662" w:rsidP="00F2518A">
      <w:pPr>
        <w:pStyle w:val="2"/>
      </w:pPr>
      <w:bookmarkStart w:id="6" w:name="_Toc499108455"/>
      <w:r>
        <w:rPr>
          <w:rFonts w:hint="eastAsia"/>
        </w:rPr>
        <w:t>设备注册</w:t>
      </w:r>
      <w:bookmarkEnd w:id="6"/>
    </w:p>
    <w:p w:rsidR="006C4880" w:rsidRPr="00C32B0D" w:rsidRDefault="006C4880" w:rsidP="00F2518A">
      <w:r w:rsidRPr="00C32B0D">
        <w:rPr>
          <w:rFonts w:hint="eastAsia"/>
        </w:rPr>
        <w:t>主要来自这篇博客：</w:t>
      </w:r>
      <w:r w:rsidRPr="00C32B0D">
        <w:rPr>
          <w:rFonts w:hint="eastAsia"/>
        </w:rPr>
        <w:t xml:space="preserve"> </w:t>
      </w:r>
      <w:hyperlink r:id="rId9" w:history="1">
        <w:r w:rsidRPr="00C32B0D">
          <w:rPr>
            <w:rStyle w:val="ab"/>
          </w:rPr>
          <w:t>http://blog.csdn.net/lizuobin2/article/details/51828594</w:t>
        </w:r>
      </w:hyperlink>
    </w:p>
    <w:p w:rsidR="00CF7662" w:rsidRDefault="00CF7662" w:rsidP="00127905">
      <w:pPr>
        <w:pStyle w:val="3"/>
      </w:pPr>
      <w:bookmarkStart w:id="7" w:name="_Toc499108456"/>
      <w:r>
        <w:rPr>
          <w:rFonts w:hint="eastAsia"/>
        </w:rPr>
        <w:t>xxxxx</w:t>
      </w:r>
      <w:bookmarkEnd w:id="7"/>
    </w:p>
    <w:p w:rsidR="00CF7662" w:rsidRPr="00C32B0D" w:rsidRDefault="00230775" w:rsidP="00F2518A">
      <w:r w:rsidRPr="00C32B0D">
        <w:t>设备检测注册入口为</w:t>
      </w:r>
      <w:r w:rsidR="0037771E" w:rsidRPr="00C32B0D">
        <w:t>arch_initcall</w:t>
      </w:r>
      <w:r w:rsidRPr="00C32B0D">
        <w:rPr>
          <w:rFonts w:hint="eastAsia"/>
        </w:rPr>
        <w:t>()</w:t>
      </w:r>
      <w:r w:rsidRPr="00C32B0D">
        <w:rPr>
          <w:rFonts w:hint="eastAsia"/>
        </w:rPr>
        <w:t>，</w:t>
      </w:r>
    </w:p>
    <w:p w:rsidR="00CF7662" w:rsidRDefault="00CF7662" w:rsidP="00127905">
      <w:pPr>
        <w:pStyle w:val="3"/>
      </w:pPr>
      <w:bookmarkStart w:id="8" w:name="_Toc499108457"/>
      <w:r>
        <w:rPr>
          <w:rFonts w:hint="eastAsia"/>
        </w:rPr>
        <w:t>xxxxx</w:t>
      </w:r>
      <w:bookmarkEnd w:id="8"/>
    </w:p>
    <w:p w:rsidR="00086FEE" w:rsidRPr="00C32B0D" w:rsidRDefault="00086FEE" w:rsidP="00F2518A">
      <w:r w:rsidRPr="00C32B0D">
        <w:rPr>
          <w:rFonts w:hint="eastAsia"/>
        </w:rPr>
        <w:t>文本</w:t>
      </w:r>
    </w:p>
    <w:p w:rsidR="00086FEE" w:rsidRPr="00C32B0D" w:rsidRDefault="00086FEE" w:rsidP="00F2518A"/>
    <w:p w:rsidR="005E41BE" w:rsidRDefault="004D2131" w:rsidP="00F2518A">
      <w:pPr>
        <w:pStyle w:val="2"/>
      </w:pPr>
      <w:bookmarkStart w:id="9" w:name="_Toc499108458"/>
      <w:r>
        <w:rPr>
          <w:rFonts w:hint="eastAsia"/>
        </w:rPr>
        <w:t>驱动注册</w:t>
      </w:r>
      <w:bookmarkEnd w:id="9"/>
    </w:p>
    <w:p w:rsidR="00EB7751" w:rsidRPr="00EB7751" w:rsidRDefault="00EB7751" w:rsidP="00127905">
      <w:pPr>
        <w:pStyle w:val="3"/>
      </w:pPr>
      <w:bookmarkStart w:id="10" w:name="_Toc499108459"/>
      <w:r>
        <w:rPr>
          <w:rFonts w:hint="eastAsia"/>
        </w:rPr>
        <w:t>总线驱动注册</w:t>
      </w:r>
      <w:bookmarkEnd w:id="10"/>
    </w:p>
    <w:p w:rsidR="00EB7751" w:rsidRDefault="00EB7751" w:rsidP="00F2518A">
      <w:pPr>
        <w:pStyle w:val="4"/>
      </w:pPr>
      <w:r>
        <w:rPr>
          <w:rFonts w:hint="eastAsia"/>
        </w:rPr>
        <w:t>注册流程</w:t>
      </w:r>
    </w:p>
    <w:p w:rsidR="00EB7751" w:rsidRPr="00C32B0D" w:rsidRDefault="00EB7751" w:rsidP="00F2518A">
      <w:r w:rsidRPr="00C32B0D">
        <w:t>无论是</w:t>
      </w:r>
      <w:r w:rsidRPr="00C32B0D">
        <w:rPr>
          <w:rFonts w:hint="eastAsia"/>
        </w:rPr>
        <w:t>PCI</w:t>
      </w:r>
      <w:r w:rsidRPr="00C32B0D">
        <w:rPr>
          <w:rFonts w:hint="eastAsia"/>
        </w:rPr>
        <w:t>、</w:t>
      </w:r>
      <w:r w:rsidRPr="00C32B0D">
        <w:rPr>
          <w:rFonts w:hint="eastAsia"/>
        </w:rPr>
        <w:t>I2C</w:t>
      </w:r>
      <w:r w:rsidRPr="00C32B0D">
        <w:rPr>
          <w:rFonts w:hint="eastAsia"/>
        </w:rPr>
        <w:t>、</w:t>
      </w:r>
      <w:r w:rsidRPr="00C32B0D">
        <w:rPr>
          <w:rFonts w:hint="eastAsia"/>
        </w:rPr>
        <w:t>SPI</w:t>
      </w:r>
      <w:r w:rsidRPr="00C32B0D">
        <w:rPr>
          <w:rFonts w:hint="eastAsia"/>
        </w:rPr>
        <w:t>、</w:t>
      </w:r>
      <w:r w:rsidRPr="00C32B0D">
        <w:rPr>
          <w:rFonts w:hint="eastAsia"/>
        </w:rPr>
        <w:t>Platform</w:t>
      </w:r>
      <w:r w:rsidRPr="00C32B0D">
        <w:rPr>
          <w:rFonts w:hint="eastAsia"/>
        </w:rPr>
        <w:t>还是自定义的</w:t>
      </w:r>
      <w:r w:rsidRPr="00C32B0D">
        <w:t>总线，系统都将总线作为一个设备模型进行单独注册。</w:t>
      </w:r>
      <w:r w:rsidRPr="00C32B0D">
        <w:t>bus_type</w:t>
      </w:r>
      <w:r w:rsidRPr="00C32B0D">
        <w:t>是系统给出的一个通用</w:t>
      </w:r>
      <w:r w:rsidRPr="00C32B0D">
        <w:t>bus</w:t>
      </w:r>
      <w:r w:rsidRPr="00C32B0D">
        <w:rPr>
          <w:rFonts w:hint="eastAsia"/>
        </w:rPr>
        <w:t xml:space="preserve"> type</w:t>
      </w:r>
      <w:r w:rsidRPr="00C32B0D">
        <w:rPr>
          <w:rFonts w:hint="eastAsia"/>
        </w:rPr>
        <w:t>模型</w:t>
      </w:r>
      <w:r w:rsidRPr="00C32B0D">
        <w:t>，不同的</w:t>
      </w:r>
      <w:r w:rsidRPr="00C32B0D">
        <w:t>bus</w:t>
      </w:r>
      <w:r w:rsidRPr="00C32B0D">
        <w:t>根据需要初始化对应成员即可。</w:t>
      </w:r>
      <w:r w:rsidRPr="00C32B0D">
        <w:rPr>
          <w:color w:val="FF0000"/>
        </w:rPr>
        <w:t>总线的注册就是</w:t>
      </w:r>
      <w:r w:rsidR="00447262" w:rsidRPr="00C32B0D">
        <w:rPr>
          <w:color w:val="FF0000"/>
        </w:rPr>
        <w:t>初始化</w:t>
      </w:r>
      <w:r w:rsidRPr="00C32B0D">
        <w:rPr>
          <w:color w:val="FF0000"/>
        </w:rPr>
        <w:t>一个总线对应该结构的实例。</w:t>
      </w:r>
      <w:r w:rsidR="00447262" w:rsidRPr="00C32B0D">
        <w:t>初始化过程</w:t>
      </w:r>
      <w:r w:rsidRPr="00C32B0D">
        <w:t>会调用一个通用函数</w:t>
      </w:r>
      <w:r w:rsidRPr="00C32B0D">
        <w:t>bus_register</w:t>
      </w:r>
      <w:r w:rsidRPr="00C32B0D">
        <w:rPr>
          <w:rFonts w:hint="eastAsia"/>
        </w:rPr>
        <w:t>()</w:t>
      </w:r>
      <w:r w:rsidRPr="00C32B0D">
        <w:t>，源码如下：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>int bus_register(struct bus_type *bus)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>{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  <w:t>int retval;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  <w:t>struct subsys_private *priv;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  <w:t>struct lock_class_key *key = &amp;bus-&gt;lock_key;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  <w:t>priv = kzalloc(sizeof(struct subsys_private), GFP_KERNEL);</w:t>
      </w:r>
      <w:r>
        <w:rPr>
          <w:rFonts w:hint="eastAsia"/>
        </w:rPr>
        <w:t>//</w:t>
      </w:r>
      <w:r>
        <w:rPr>
          <w:rFonts w:hint="eastAsia"/>
        </w:rPr>
        <w:t>分配私有数据，</w:t>
      </w:r>
      <w:r w:rsidRPr="00571523">
        <w:rPr>
          <w:rFonts w:hint="eastAsia"/>
          <w:color w:val="FF0000"/>
        </w:rPr>
        <w:t>重要！重要！重要！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  <w:t>if (!priv)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</w:r>
      <w:r w:rsidRPr="00E14D6F">
        <w:tab/>
        <w:t>return -ENOMEM;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  <w:t>priv-&gt;bus = bus;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  <w:t>bus-&gt;p = priv;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  <w:t>BLOCKING_INIT_NOTIFIER_HEAD(&amp;priv-&gt;bus_notifier);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  <w:t xml:space="preserve">retval = </w:t>
      </w:r>
      <w:r w:rsidRPr="00DC313B">
        <w:rPr>
          <w:color w:val="FF0000"/>
        </w:rPr>
        <w:t>kobject_set_name</w:t>
      </w:r>
      <w:r w:rsidRPr="00E14D6F">
        <w:t>(&amp;priv-&gt;subsys.kobj, "%s", bus-&gt;name);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lastRenderedPageBreak/>
        <w:tab/>
        <w:t>if (retval)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</w:r>
      <w:r w:rsidRPr="00E14D6F">
        <w:tab/>
        <w:t>goto out;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  <w:t>priv-&gt;subsys.kobj.kset = bus_kset;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  <w:t>priv-&gt;subsys.kobj.ktype = &amp;bus_ktype;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  <w:t>priv-&gt;drivers_autoprobe = 1;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  <w:t xml:space="preserve">retval = </w:t>
      </w:r>
      <w:r w:rsidRPr="00DC313B">
        <w:rPr>
          <w:color w:val="FF0000"/>
        </w:rPr>
        <w:t>kset_register</w:t>
      </w:r>
      <w:r w:rsidRPr="00E14D6F">
        <w:t>(&amp;priv-&gt;subsys);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  <w:t>if (retval)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</w:r>
      <w:r w:rsidRPr="00E14D6F">
        <w:tab/>
        <w:t>goto out;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  <w:t xml:space="preserve">retval = </w:t>
      </w:r>
      <w:r w:rsidRPr="00DC313B">
        <w:rPr>
          <w:color w:val="FF0000"/>
        </w:rPr>
        <w:t>bus_create_file</w:t>
      </w:r>
      <w:r w:rsidRPr="00E14D6F">
        <w:t>(bus, &amp;bus_attr_uevent);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  <w:t>if (retval)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</w:r>
      <w:r w:rsidRPr="00E14D6F">
        <w:tab/>
        <w:t>goto bus_uevent_fail;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  <w:t xml:space="preserve">priv-&gt;devices_kset = </w:t>
      </w:r>
      <w:r w:rsidRPr="00DC313B">
        <w:rPr>
          <w:color w:val="FF0000"/>
        </w:rPr>
        <w:t>kset_create_and_add</w:t>
      </w:r>
      <w:r w:rsidRPr="00E14D6F">
        <w:t>("devices", NULL,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</w:r>
      <w:r w:rsidRPr="00E14D6F">
        <w:tab/>
      </w:r>
      <w:r w:rsidRPr="00E14D6F">
        <w:tab/>
      </w:r>
      <w:r w:rsidRPr="00E14D6F">
        <w:tab/>
      </w:r>
      <w:r w:rsidRPr="00E14D6F">
        <w:tab/>
      </w:r>
      <w:r w:rsidRPr="00E14D6F">
        <w:tab/>
        <w:t xml:space="preserve"> &amp;priv-&gt;subsys.kobj);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  <w:t>if (!priv-&gt;devices_kset) {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</w:r>
      <w:r w:rsidRPr="00E14D6F">
        <w:tab/>
        <w:t>retval = -ENOMEM;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</w:r>
      <w:r w:rsidRPr="00E14D6F">
        <w:tab/>
        <w:t>goto bus_devices_fail;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  <w:t>}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  <w:t xml:space="preserve">priv-&gt;drivers_kset </w:t>
      </w:r>
      <w:r w:rsidRPr="00DC313B">
        <w:rPr>
          <w:color w:val="FF0000"/>
        </w:rPr>
        <w:t>= kset_create_and_add</w:t>
      </w:r>
      <w:r w:rsidRPr="00E14D6F">
        <w:t>("drivers", NULL,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</w:r>
      <w:r w:rsidRPr="00E14D6F">
        <w:tab/>
      </w:r>
      <w:r w:rsidRPr="00E14D6F">
        <w:tab/>
      </w:r>
      <w:r w:rsidRPr="00E14D6F">
        <w:tab/>
      </w:r>
      <w:r w:rsidRPr="00E14D6F">
        <w:tab/>
      </w:r>
      <w:r w:rsidRPr="00E14D6F">
        <w:tab/>
        <w:t xml:space="preserve"> &amp;priv-&gt;subsys.kobj);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  <w:t>if (!priv-&gt;drivers_kset) {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</w:r>
      <w:r w:rsidRPr="00E14D6F">
        <w:tab/>
        <w:t>retval = -ENOMEM;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</w:r>
      <w:r w:rsidRPr="00E14D6F">
        <w:tab/>
        <w:t>goto bus_drivers_fail;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  <w:t>}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  <w:t>INIT_LIST_HEAD(&amp;priv-&gt;interfaces);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  <w:t>__mutex_init(&amp;priv-&gt;mutex, "subsys mutex", key);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  <w:t>klist_init(&amp;priv-&gt;klist_devices, klist_devices_get, klist_devices_put);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  <w:t>klist_init(&amp;priv-&gt;klist_drivers, NULL, NULL);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  <w:t xml:space="preserve">retval = </w:t>
      </w:r>
      <w:r w:rsidRPr="00DC313B">
        <w:rPr>
          <w:color w:val="FF0000"/>
        </w:rPr>
        <w:t>add_probe_files</w:t>
      </w:r>
      <w:r w:rsidRPr="00E14D6F">
        <w:t>(bus);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  <w:t>if (retval)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</w:r>
      <w:r w:rsidRPr="00E14D6F">
        <w:tab/>
        <w:t>goto bus_probe_files_fail;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  <w:t xml:space="preserve">retval = </w:t>
      </w:r>
      <w:r w:rsidRPr="00DC313B">
        <w:rPr>
          <w:color w:val="FF0000"/>
        </w:rPr>
        <w:t>bus_add_groups</w:t>
      </w:r>
      <w:r w:rsidRPr="00E14D6F">
        <w:t>(bus, bus-&gt;bus_groups);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  <w:t>if (retval)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</w:r>
      <w:r w:rsidRPr="00E14D6F">
        <w:tab/>
        <w:t>goto bus_groups_fail;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  <w:t>pr_debug("bus: '%s': registered\n", bus-&gt;name);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  <w:t>return 0;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>bus_groups_fail: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  <w:t>remove_probe_files(bus);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>bus_probe_files_fail: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  <w:t>kset_unregister(bus-&gt;p-&gt;drivers_kset);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>bus_drivers_fail: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  <w:t>kset_unregister(bus-&gt;p-&gt;devices_kset);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>bus_devices_fail: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  <w:t>bus_remove_file(bus, &amp;bus_attr_uevent);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>bus_uevent_fail: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  <w:t>kset_unregister(&amp;bus-&gt;p-&gt;subsys);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>out: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  <w:t>kfree(bus-&gt;p);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  <w:t>bus-&gt;p = NULL;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ab/>
        <w:t>return retval;</w:t>
      </w:r>
    </w:p>
    <w:p w:rsidR="00EB7751" w:rsidRPr="00E14D6F" w:rsidRDefault="00EB7751" w:rsidP="00EB7751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14D6F">
        <w:t>}</w:t>
      </w:r>
    </w:p>
    <w:p w:rsidR="00EB7751" w:rsidRPr="00C32B0D" w:rsidRDefault="00EB7751" w:rsidP="00F2518A"/>
    <w:p w:rsidR="00EB7751" w:rsidRDefault="00EB7751" w:rsidP="00F2518A">
      <w:pPr>
        <w:pStyle w:val="4"/>
      </w:pPr>
      <w:r w:rsidRPr="00A92B82">
        <w:rPr>
          <w:rFonts w:hint="eastAsia"/>
        </w:rPr>
        <w:t>###_bus_type模块</w:t>
      </w:r>
    </w:p>
    <w:p w:rsidR="00EB7751" w:rsidRPr="00C32B0D" w:rsidRDefault="00EB7751" w:rsidP="00F2518A">
      <w:r w:rsidRPr="00C32B0D">
        <w:t>对任意一种总线实例，都需要驱动编写着提供一个</w:t>
      </w:r>
      <w:r w:rsidRPr="00C32B0D">
        <w:t>bus</w:t>
      </w:r>
      <w:r w:rsidRPr="00C32B0D">
        <w:rPr>
          <w:rFonts w:hint="eastAsia"/>
        </w:rPr>
        <w:t xml:space="preserve"> type</w:t>
      </w:r>
      <w:r w:rsidRPr="00C32B0D">
        <w:rPr>
          <w:rFonts w:hint="eastAsia"/>
        </w:rPr>
        <w:t>的</w:t>
      </w:r>
      <w:r w:rsidRPr="00C32B0D">
        <w:t>基本实例，仍以</w:t>
      </w:r>
      <w:r w:rsidRPr="00C32B0D">
        <w:t>pci_bus_type</w:t>
      </w:r>
      <w:r w:rsidRPr="00C32B0D">
        <w:t>这个结构体为例，该实例提供了一部分总线驱动函数，如下：</w:t>
      </w:r>
    </w:p>
    <w:p w:rsidR="00EB7751" w:rsidRPr="00FD3AE7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3AE7">
        <w:t>struct bus_type pci_bus_type = {</w:t>
      </w:r>
    </w:p>
    <w:p w:rsidR="00EB7751" w:rsidRPr="00FD3AE7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3AE7">
        <w:tab/>
        <w:t>.name</w:t>
      </w:r>
      <w:r w:rsidRPr="00FD3AE7">
        <w:tab/>
      </w:r>
      <w:r w:rsidRPr="00FD3AE7">
        <w:tab/>
        <w:t>= "pci",</w:t>
      </w:r>
    </w:p>
    <w:p w:rsidR="00EB7751" w:rsidRPr="00FD3AE7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3AE7">
        <w:tab/>
        <w:t>.match</w:t>
      </w:r>
      <w:r w:rsidRPr="00FD3AE7">
        <w:tab/>
      </w:r>
      <w:r w:rsidRPr="00FD3AE7">
        <w:tab/>
        <w:t>= pci_bus_match,</w:t>
      </w:r>
    </w:p>
    <w:p w:rsidR="00EB7751" w:rsidRPr="00FD3AE7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3AE7">
        <w:tab/>
        <w:t>.uevent</w:t>
      </w:r>
      <w:r w:rsidRPr="00FD3AE7">
        <w:tab/>
        <w:t>= pci_uevent,</w:t>
      </w:r>
    </w:p>
    <w:p w:rsidR="00EB7751" w:rsidRPr="00FD3AE7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3AE7">
        <w:tab/>
        <w:t>.probe</w:t>
      </w:r>
      <w:r w:rsidRPr="00FD3AE7">
        <w:tab/>
      </w:r>
      <w:r w:rsidRPr="00FD3AE7">
        <w:tab/>
        <w:t>= pci_device_probe,</w:t>
      </w:r>
    </w:p>
    <w:p w:rsidR="00EB7751" w:rsidRPr="00FD3AE7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.remove</w:t>
      </w:r>
      <w:r>
        <w:tab/>
      </w:r>
      <w:r w:rsidRPr="00FD3AE7">
        <w:t>= pci_device_remove,</w:t>
      </w:r>
    </w:p>
    <w:p w:rsidR="00EB7751" w:rsidRPr="00FD3AE7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3AE7">
        <w:tab/>
        <w:t>.shutdown</w:t>
      </w:r>
      <w:r w:rsidRPr="00FD3AE7">
        <w:tab/>
        <w:t>= pci_device_shutdown,</w:t>
      </w:r>
    </w:p>
    <w:p w:rsidR="00EB7751" w:rsidRPr="00FD3AE7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3AE7">
        <w:tab/>
        <w:t>.dev_groups</w:t>
      </w:r>
      <w:r w:rsidRPr="00FD3AE7">
        <w:tab/>
        <w:t>= pci_dev_groups,</w:t>
      </w:r>
    </w:p>
    <w:p w:rsidR="00EB7751" w:rsidRPr="00FD3AE7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3AE7">
        <w:tab/>
        <w:t>.bus_groups</w:t>
      </w:r>
      <w:r w:rsidRPr="00FD3AE7">
        <w:tab/>
        <w:t>= pci_bus_groups,</w:t>
      </w:r>
    </w:p>
    <w:p w:rsidR="00EB7751" w:rsidRPr="00FD3AE7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3AE7">
        <w:tab/>
        <w:t>.drv_groups</w:t>
      </w:r>
      <w:r w:rsidRPr="00FD3AE7">
        <w:tab/>
        <w:t>= pci_drv_groups,</w:t>
      </w:r>
    </w:p>
    <w:p w:rsidR="00EB7751" w:rsidRPr="00FD3AE7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3AE7">
        <w:tab/>
        <w:t>.pm</w:t>
      </w:r>
      <w:r w:rsidRPr="00FD3AE7">
        <w:tab/>
      </w:r>
      <w:r w:rsidRPr="00FD3AE7">
        <w:tab/>
        <w:t>= PCI_PM_OPS_PTR,</w:t>
      </w:r>
    </w:p>
    <w:p w:rsidR="00EB7751" w:rsidRPr="00FD3AE7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3AE7">
        <w:t>};</w:t>
      </w:r>
    </w:p>
    <w:p w:rsidR="00EB7751" w:rsidRDefault="00EB7751" w:rsidP="000430CF">
      <w:r w:rsidRPr="0016673B">
        <w:lastRenderedPageBreak/>
        <w:t>pci_bus_type</w:t>
      </w:r>
      <w:r>
        <w:t>的设备模型是以</w:t>
      </w:r>
      <w:r w:rsidRPr="00E14D6F">
        <w:t>postcore_initcall(pci_driver_init);</w:t>
      </w:r>
      <w:r>
        <w:t>为入口开始注册的</w:t>
      </w:r>
      <w:r w:rsidR="008D600A">
        <w:t>（</w:t>
      </w:r>
      <w:r w:rsidR="008D600A">
        <w:t>pci</w:t>
      </w:r>
      <w:r w:rsidR="008D600A">
        <w:rPr>
          <w:rFonts w:hint="eastAsia"/>
        </w:rPr>
        <w:t>-driver.c</w:t>
      </w:r>
      <w:r w:rsidR="008D600A">
        <w:t>）</w:t>
      </w:r>
      <w:r>
        <w:t>，</w:t>
      </w:r>
      <w:r w:rsidRPr="008E2890">
        <w:t>_bus_type</w:t>
      </w:r>
      <w:r>
        <w:rPr>
          <w:rFonts w:hint="eastAsia"/>
        </w:rPr>
        <w:t>结构体给出了</w:t>
      </w:r>
      <w:r>
        <w:rPr>
          <w:rFonts w:hint="eastAsia"/>
        </w:rPr>
        <w:t>pci_bus</w:t>
      </w:r>
      <w:r>
        <w:rPr>
          <w:rFonts w:hint="eastAsia"/>
        </w:rPr>
        <w:t>的驱动注册函数，</w:t>
      </w:r>
      <w:r w:rsidR="00C3489C">
        <w:rPr>
          <w:rFonts w:hint="eastAsia"/>
        </w:rPr>
        <w:t>pci</w:t>
      </w:r>
      <w:r w:rsidR="00C3489C">
        <w:rPr>
          <w:rFonts w:hint="eastAsia"/>
        </w:rPr>
        <w:t>总线的注册主要是完成这些函数的绑定而非调用。</w:t>
      </w:r>
      <w:r w:rsidR="00C3489C">
        <w:rPr>
          <w:rFonts w:hint="eastAsia"/>
        </w:rPr>
        <w:t>pci</w:t>
      </w:r>
      <w:r w:rsidR="00C3489C">
        <w:rPr>
          <w:rFonts w:hint="eastAsia"/>
        </w:rPr>
        <w:t>设备注册到总线时则是调用该结构体的成员函数。</w:t>
      </w:r>
      <w:r>
        <w:rPr>
          <w:rFonts w:hint="eastAsia"/>
        </w:rPr>
        <w:t>结合目前需要，主要分析一下</w:t>
      </w:r>
      <w:r>
        <w:rPr>
          <w:rFonts w:hint="eastAsia"/>
        </w:rPr>
        <w:t>.match</w:t>
      </w:r>
      <w:r>
        <w:rPr>
          <w:rFonts w:hint="eastAsia"/>
        </w:rPr>
        <w:t>和</w:t>
      </w:r>
      <w:r>
        <w:rPr>
          <w:rFonts w:hint="eastAsia"/>
        </w:rPr>
        <w:t>.probe</w:t>
      </w:r>
      <w:r>
        <w:rPr>
          <w:rFonts w:hint="eastAsia"/>
        </w:rPr>
        <w:t>成员。</w:t>
      </w:r>
    </w:p>
    <w:p w:rsidR="00EB7751" w:rsidRDefault="00EB7751" w:rsidP="000430CF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.match</w:t>
      </w:r>
      <w:r>
        <w:rPr>
          <w:rFonts w:hint="eastAsia"/>
        </w:rPr>
        <w:t>对应的函数</w:t>
      </w:r>
      <w:r w:rsidRPr="00232CD6">
        <w:t>pci_bus_match</w:t>
      </w:r>
      <w:r>
        <w:t>，其原型如下：</w:t>
      </w:r>
    </w:p>
    <w:p w:rsidR="00EB7751" w:rsidRPr="00FD3AE7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3AE7">
        <w:t>static int pci_bus_match(struct device *dev, struct device_driver *drv)</w:t>
      </w:r>
    </w:p>
    <w:p w:rsidR="00EB7751" w:rsidRPr="00FD3AE7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3AE7">
        <w:t>{</w:t>
      </w:r>
    </w:p>
    <w:p w:rsidR="00EB7751" w:rsidRPr="00FD3AE7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3AE7">
        <w:tab/>
        <w:t>struct pci_dev *pci_dev = to_pci_dev(dev);</w:t>
      </w:r>
    </w:p>
    <w:p w:rsidR="00EB7751" w:rsidRPr="00FD3AE7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3AE7">
        <w:tab/>
        <w:t>struct pci_driver *pci_drv;</w:t>
      </w:r>
    </w:p>
    <w:p w:rsidR="00EB7751" w:rsidRPr="00FD3AE7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3AE7">
        <w:tab/>
        <w:t>const struct pci_device_id *found_id;</w:t>
      </w:r>
    </w:p>
    <w:p w:rsidR="00EB7751" w:rsidRPr="00FD3AE7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B7751" w:rsidRPr="00FD3AE7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3AE7">
        <w:tab/>
        <w:t>if (!pci_dev-&gt;match_driver)</w:t>
      </w:r>
    </w:p>
    <w:p w:rsidR="00EB7751" w:rsidRPr="00FD3AE7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3AE7">
        <w:tab/>
      </w:r>
      <w:r w:rsidRPr="00FD3AE7">
        <w:tab/>
        <w:t>return 0;</w:t>
      </w:r>
    </w:p>
    <w:p w:rsidR="00EB7751" w:rsidRPr="00FD3AE7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B7751" w:rsidRPr="00FD3AE7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3AE7">
        <w:tab/>
        <w:t>pci_drv = to_pci_driver(drv);</w:t>
      </w:r>
    </w:p>
    <w:p w:rsidR="00EB7751" w:rsidRPr="00FD3AE7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3AE7">
        <w:tab/>
        <w:t xml:space="preserve">found_id = </w:t>
      </w:r>
      <w:r w:rsidRPr="00C212AC">
        <w:rPr>
          <w:color w:val="FF0000"/>
        </w:rPr>
        <w:t>pci_match_device</w:t>
      </w:r>
      <w:r w:rsidRPr="00FD3AE7">
        <w:t>(pci_drv, pci_dev);</w:t>
      </w:r>
    </w:p>
    <w:p w:rsidR="00EB7751" w:rsidRPr="00FD3AE7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3AE7">
        <w:tab/>
        <w:t>if (found_id)</w:t>
      </w:r>
    </w:p>
    <w:p w:rsidR="00EB7751" w:rsidRPr="00FD3AE7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3AE7">
        <w:tab/>
      </w:r>
      <w:r w:rsidRPr="00FD3AE7">
        <w:tab/>
        <w:t>return 1;</w:t>
      </w:r>
    </w:p>
    <w:p w:rsidR="00EB7751" w:rsidRPr="00FD3AE7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B7751" w:rsidRPr="00FD3AE7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3AE7">
        <w:tab/>
        <w:t>return 0;</w:t>
      </w:r>
    </w:p>
    <w:p w:rsidR="00EB7751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3AE7">
        <w:t>}</w:t>
      </w:r>
    </w:p>
    <w:p w:rsidR="00EB7751" w:rsidRPr="00C212AC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212AC">
        <w:t>static const struct pci_device_id *</w:t>
      </w:r>
      <w:r w:rsidRPr="00C212AC">
        <w:rPr>
          <w:color w:val="FF0000"/>
        </w:rPr>
        <w:t>pci_match_device</w:t>
      </w:r>
      <w:r w:rsidRPr="00C212AC">
        <w:t>(struct pci_driver *drv,</w:t>
      </w:r>
    </w:p>
    <w:p w:rsidR="00EB7751" w:rsidRPr="00C212AC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212AC">
        <w:tab/>
      </w:r>
      <w:r w:rsidRPr="00C212AC">
        <w:tab/>
      </w:r>
      <w:r w:rsidRPr="00C212AC">
        <w:tab/>
      </w:r>
      <w:r w:rsidRPr="00C212AC">
        <w:tab/>
      </w:r>
      <w:r w:rsidRPr="00C212AC">
        <w:tab/>
      </w:r>
      <w:r w:rsidRPr="00C212AC">
        <w:tab/>
        <w:t xml:space="preserve">    struct pci_dev *dev)</w:t>
      </w:r>
    </w:p>
    <w:p w:rsidR="00EB7751" w:rsidRPr="00C212AC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212AC">
        <w:t>{</w:t>
      </w:r>
    </w:p>
    <w:p w:rsidR="00EB7751" w:rsidRPr="00C212AC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212AC">
        <w:tab/>
        <w:t>struct pci_dynid *dynid;</w:t>
      </w:r>
    </w:p>
    <w:p w:rsidR="00EB7751" w:rsidRPr="00C212AC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212AC">
        <w:tab/>
        <w:t>const struct pci_device_id *found_id = NULL;</w:t>
      </w:r>
    </w:p>
    <w:p w:rsidR="00EB7751" w:rsidRPr="00C212AC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B7751" w:rsidRPr="00C212AC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212AC">
        <w:tab/>
        <w:t>/* When driver_override is set, only bind to the matching driver */</w:t>
      </w:r>
    </w:p>
    <w:p w:rsidR="00EB7751" w:rsidRPr="00C212AC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212AC">
        <w:tab/>
        <w:t>if (dev-&gt;driver_override &amp;&amp; strcmp(dev-&gt;driver_override, drv-&gt;name))</w:t>
      </w:r>
    </w:p>
    <w:p w:rsidR="00EB7751" w:rsidRPr="00C212AC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212AC">
        <w:tab/>
      </w:r>
      <w:r w:rsidRPr="00C212AC">
        <w:tab/>
        <w:t>return NULL;</w:t>
      </w:r>
    </w:p>
    <w:p w:rsidR="00EB7751" w:rsidRPr="00C212AC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B7751" w:rsidRPr="00C212AC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212AC">
        <w:tab/>
        <w:t>/* Look at the dynamic ids first, before the static ones */</w:t>
      </w:r>
      <w:r>
        <w:rPr>
          <w:rFonts w:hint="eastAsia"/>
        </w:rPr>
        <w:t xml:space="preserve"> //</w:t>
      </w:r>
      <w:r>
        <w:rPr>
          <w:rFonts w:hint="eastAsia"/>
        </w:rPr>
        <w:t>首先通过</w:t>
      </w:r>
      <w:r w:rsidRPr="00C212AC">
        <w:t>dynid</w:t>
      </w:r>
      <w:r>
        <w:t>来匹配</w:t>
      </w:r>
    </w:p>
    <w:p w:rsidR="00EB7751" w:rsidRPr="00C212AC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212AC">
        <w:tab/>
        <w:t>spin_lock(&amp;drv-&gt;dynids.lock);</w:t>
      </w:r>
    </w:p>
    <w:p w:rsidR="00EB7751" w:rsidRPr="00C212AC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212AC">
        <w:tab/>
        <w:t>list_for_each_entry(dynid, &amp;drv-&gt;dynids.list, node) {</w:t>
      </w:r>
    </w:p>
    <w:p w:rsidR="00EB7751" w:rsidRPr="00C212AC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212AC">
        <w:tab/>
      </w:r>
      <w:r w:rsidRPr="00C212AC">
        <w:tab/>
        <w:t>if (</w:t>
      </w:r>
      <w:r w:rsidRPr="007A4496">
        <w:rPr>
          <w:color w:val="FF0000"/>
        </w:rPr>
        <w:t>pci_match_one_device</w:t>
      </w:r>
      <w:r w:rsidRPr="00C212AC">
        <w:t>(&amp;dynid-&gt;id, dev)) {</w:t>
      </w:r>
    </w:p>
    <w:p w:rsidR="00EB7751" w:rsidRPr="00C212AC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212AC">
        <w:tab/>
      </w:r>
      <w:r w:rsidRPr="00C212AC">
        <w:tab/>
      </w:r>
      <w:r w:rsidRPr="00C212AC">
        <w:tab/>
        <w:t>found_id = &amp;dynid-&gt;id;</w:t>
      </w:r>
    </w:p>
    <w:p w:rsidR="00EB7751" w:rsidRPr="00C212AC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212AC">
        <w:tab/>
      </w:r>
      <w:r w:rsidRPr="00C212AC">
        <w:tab/>
      </w:r>
      <w:r w:rsidRPr="00C212AC">
        <w:tab/>
        <w:t>break;</w:t>
      </w:r>
    </w:p>
    <w:p w:rsidR="00EB7751" w:rsidRPr="00C212AC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212AC">
        <w:tab/>
      </w:r>
      <w:r w:rsidRPr="00C212AC">
        <w:tab/>
        <w:t>}</w:t>
      </w:r>
    </w:p>
    <w:p w:rsidR="00EB7751" w:rsidRPr="00C212AC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212AC">
        <w:tab/>
        <w:t>}</w:t>
      </w:r>
    </w:p>
    <w:p w:rsidR="00EB7751" w:rsidRPr="00C212AC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212AC">
        <w:tab/>
        <w:t>spin_unlock(&amp;drv-&gt;dynids.lock);</w:t>
      </w:r>
    </w:p>
    <w:p w:rsidR="00EB7751" w:rsidRPr="00C212AC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B7751" w:rsidRPr="00C212AC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212AC">
        <w:tab/>
        <w:t>if (!found_id)</w:t>
      </w:r>
    </w:p>
    <w:p w:rsidR="00EB7751" w:rsidRPr="00C212AC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212AC">
        <w:tab/>
      </w:r>
      <w:r w:rsidRPr="00C212AC">
        <w:tab/>
        <w:t xml:space="preserve">found_id = </w:t>
      </w:r>
      <w:r w:rsidRPr="00C212AC">
        <w:rPr>
          <w:color w:val="FF0000"/>
        </w:rPr>
        <w:t>pci_match_id</w:t>
      </w:r>
      <w:r w:rsidRPr="00C212AC">
        <w:t>(drv-&gt;id_table, dev);</w:t>
      </w:r>
      <w:r>
        <w:rPr>
          <w:rFonts w:hint="eastAsia"/>
        </w:rPr>
        <w:t>//</w:t>
      </w:r>
      <w:r>
        <w:rPr>
          <w:rFonts w:hint="eastAsia"/>
        </w:rPr>
        <w:t>此处传入了</w:t>
      </w:r>
      <w:r>
        <w:rPr>
          <w:rFonts w:hint="eastAsia"/>
        </w:rPr>
        <w:t>device</w:t>
      </w:r>
      <w:r>
        <w:rPr>
          <w:rFonts w:hint="eastAsia"/>
        </w:rPr>
        <w:t>设备和</w:t>
      </w:r>
      <w:r>
        <w:rPr>
          <w:rFonts w:hint="eastAsia"/>
        </w:rPr>
        <w:t>pci_driver</w:t>
      </w:r>
      <w:r>
        <w:rPr>
          <w:rFonts w:hint="eastAsia"/>
        </w:rPr>
        <w:t>的</w:t>
      </w:r>
      <w:r>
        <w:rPr>
          <w:rFonts w:hint="eastAsia"/>
        </w:rPr>
        <w:t>id_table</w:t>
      </w:r>
      <w:r>
        <w:rPr>
          <w:rFonts w:hint="eastAsia"/>
        </w:rPr>
        <w:t>，此处就是</w:t>
      </w:r>
      <w:r w:rsidRPr="009E2700">
        <w:t>azx_ids</w:t>
      </w:r>
    </w:p>
    <w:p w:rsidR="00EB7751" w:rsidRPr="00C212AC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B7751" w:rsidRPr="00C212AC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212AC">
        <w:tab/>
        <w:t>/* driver_override will always match, send a dummy id */</w:t>
      </w:r>
    </w:p>
    <w:p w:rsidR="00EB7751" w:rsidRPr="00C212AC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212AC">
        <w:tab/>
        <w:t>if (!found_id &amp;&amp; dev-&gt;driver_override)</w:t>
      </w:r>
    </w:p>
    <w:p w:rsidR="00EB7751" w:rsidRPr="00C212AC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212AC">
        <w:tab/>
      </w:r>
      <w:r w:rsidRPr="00C212AC">
        <w:tab/>
        <w:t>found_id = &amp;pci_device_id_any;</w:t>
      </w:r>
    </w:p>
    <w:p w:rsidR="00EB7751" w:rsidRPr="00C212AC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B7751" w:rsidRPr="00C212AC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212AC">
        <w:tab/>
        <w:t>return found_id;</w:t>
      </w:r>
    </w:p>
    <w:p w:rsidR="00EB7751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212AC">
        <w:t>}</w:t>
      </w:r>
    </w:p>
    <w:p w:rsidR="00EB7751" w:rsidRPr="00C212AC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212AC">
        <w:t>const struct pci_device_id *</w:t>
      </w:r>
      <w:r w:rsidRPr="00C212AC">
        <w:rPr>
          <w:color w:val="FF0000"/>
        </w:rPr>
        <w:t>pci_match_id</w:t>
      </w:r>
      <w:r w:rsidRPr="00C212AC">
        <w:t>(const struct pci_device_id *ids,</w:t>
      </w:r>
    </w:p>
    <w:p w:rsidR="00EB7751" w:rsidRPr="00C212AC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212AC">
        <w:tab/>
      </w:r>
      <w:r w:rsidRPr="00C212AC">
        <w:tab/>
      </w:r>
      <w:r w:rsidRPr="00C212AC">
        <w:tab/>
      </w:r>
      <w:r w:rsidRPr="00C212AC">
        <w:tab/>
      </w:r>
      <w:r w:rsidRPr="00C212AC">
        <w:tab/>
        <w:t xml:space="preserve"> struct pci_dev *dev)</w:t>
      </w:r>
    </w:p>
    <w:p w:rsidR="00EB7751" w:rsidRPr="00C212AC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212AC">
        <w:t>{</w:t>
      </w:r>
    </w:p>
    <w:p w:rsidR="00EB7751" w:rsidRPr="00C212AC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212AC">
        <w:tab/>
        <w:t>if (ids) {</w:t>
      </w:r>
    </w:p>
    <w:p w:rsidR="00EB7751" w:rsidRPr="00C212AC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212AC">
        <w:tab/>
      </w:r>
      <w:r w:rsidRPr="00C212AC">
        <w:tab/>
        <w:t>while (ids-&gt;vendor || ids-&gt;subvendor || ids-&gt;class_mask) {</w:t>
      </w:r>
    </w:p>
    <w:p w:rsidR="00EB7751" w:rsidRPr="00C212AC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212AC">
        <w:tab/>
      </w:r>
      <w:r w:rsidRPr="00C212AC">
        <w:tab/>
      </w:r>
      <w:r w:rsidRPr="00C212AC">
        <w:tab/>
        <w:t>if (</w:t>
      </w:r>
      <w:r w:rsidRPr="00C212AC">
        <w:rPr>
          <w:color w:val="FF0000"/>
        </w:rPr>
        <w:t>pci_match_one_device</w:t>
      </w:r>
      <w:r w:rsidRPr="00C212AC">
        <w:t>(ids, dev))</w:t>
      </w:r>
      <w:r>
        <w:rPr>
          <w:rFonts w:hint="eastAsia"/>
        </w:rPr>
        <w:t>//</w:t>
      </w:r>
      <w:r>
        <w:rPr>
          <w:rFonts w:hint="eastAsia"/>
        </w:rPr>
        <w:t>匹配成功则返回</w:t>
      </w:r>
    </w:p>
    <w:p w:rsidR="00EB7751" w:rsidRPr="00C212AC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212AC">
        <w:tab/>
      </w:r>
      <w:r w:rsidRPr="00C212AC">
        <w:tab/>
      </w:r>
      <w:r w:rsidRPr="00C212AC">
        <w:tab/>
      </w:r>
      <w:r w:rsidRPr="00C212AC">
        <w:tab/>
        <w:t>return ids;</w:t>
      </w:r>
    </w:p>
    <w:p w:rsidR="00EB7751" w:rsidRPr="00C212AC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212AC">
        <w:tab/>
      </w:r>
      <w:r w:rsidRPr="00C212AC">
        <w:tab/>
      </w:r>
      <w:r w:rsidRPr="00C212AC">
        <w:tab/>
        <w:t>ids++;</w:t>
      </w:r>
    </w:p>
    <w:p w:rsidR="00EB7751" w:rsidRPr="00C212AC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212AC">
        <w:tab/>
      </w:r>
      <w:r w:rsidRPr="00C212AC">
        <w:tab/>
        <w:t>}</w:t>
      </w:r>
    </w:p>
    <w:p w:rsidR="00EB7751" w:rsidRPr="00C212AC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212AC">
        <w:tab/>
        <w:t>}</w:t>
      </w:r>
    </w:p>
    <w:p w:rsidR="00EB7751" w:rsidRPr="00C212AC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212AC">
        <w:tab/>
        <w:t>return NULL;</w:t>
      </w:r>
    </w:p>
    <w:p w:rsidR="00EB7751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212AC">
        <w:t>}</w:t>
      </w:r>
    </w:p>
    <w:p w:rsidR="00EB7751" w:rsidRPr="00C212AC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212AC">
        <w:t>static inline const struct pci_device_id *</w:t>
      </w:r>
    </w:p>
    <w:p w:rsidR="00EB7751" w:rsidRPr="00C212AC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212AC">
        <w:rPr>
          <w:color w:val="FF0000"/>
        </w:rPr>
        <w:t>pci_match_one_device</w:t>
      </w:r>
      <w:r w:rsidRPr="00C212AC">
        <w:t>(const struct pci_device_id *id, const struct pci_dev *dev)</w:t>
      </w:r>
    </w:p>
    <w:p w:rsidR="00EB7751" w:rsidRPr="00C212AC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212AC">
        <w:t>{</w:t>
      </w:r>
    </w:p>
    <w:p w:rsidR="00EB7751" w:rsidRPr="00C212AC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212AC">
        <w:tab/>
        <w:t>if ((id-&gt;vendor == PCI_ANY_ID || id-&gt;vendor == dev-&gt;vendor) &amp;&amp;</w:t>
      </w:r>
    </w:p>
    <w:p w:rsidR="00EB7751" w:rsidRPr="00C212AC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212AC">
        <w:tab/>
        <w:t xml:space="preserve">    (id-&gt;device == PCI_ANY_ID || id-&gt;device == dev-&gt;device) &amp;&amp;</w:t>
      </w:r>
    </w:p>
    <w:p w:rsidR="00EB7751" w:rsidRPr="00C212AC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212AC">
        <w:tab/>
        <w:t xml:space="preserve">    (id-&gt;subvendor == PCI_ANY_ID || id-&gt;subvendor == dev-&gt;subsystem_vendor) &amp;&amp;</w:t>
      </w:r>
    </w:p>
    <w:p w:rsidR="00EB7751" w:rsidRPr="00C212AC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212AC">
        <w:tab/>
        <w:t xml:space="preserve">    (id-&gt;subdevice == PCI_ANY_ID || id-&gt;subdevice == dev-&gt;subsystem_device) &amp;&amp;</w:t>
      </w:r>
    </w:p>
    <w:p w:rsidR="00EB7751" w:rsidRPr="00C212AC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212AC">
        <w:tab/>
        <w:t xml:space="preserve">    !((id-&gt;class ^ dev-&gt;class) &amp; id-&gt;class_mask))</w:t>
      </w:r>
    </w:p>
    <w:p w:rsidR="00EB7751" w:rsidRPr="00C212AC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212AC">
        <w:tab/>
      </w:r>
      <w:r w:rsidRPr="00C212AC">
        <w:tab/>
        <w:t>return id;</w:t>
      </w:r>
    </w:p>
    <w:p w:rsidR="00EB7751" w:rsidRPr="00C212AC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212AC">
        <w:tab/>
        <w:t>return NULL;</w:t>
      </w:r>
    </w:p>
    <w:p w:rsidR="00EB7751" w:rsidRPr="00FD3AE7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212AC">
        <w:t>}</w:t>
      </w:r>
    </w:p>
    <w:p w:rsidR="00EB7751" w:rsidRPr="00C32B0D" w:rsidRDefault="00EB7751" w:rsidP="00F2518A">
      <w:r w:rsidRPr="00C32B0D">
        <w:rPr>
          <w:rFonts w:hint="eastAsia"/>
        </w:rPr>
        <w:t>该</w:t>
      </w:r>
      <w:r w:rsidR="00AE79DC" w:rsidRPr="00C32B0D">
        <w:rPr>
          <w:rFonts w:hint="eastAsia"/>
        </w:rPr>
        <w:t>函数的功能是实现设备与驱动之间的匹配。</w:t>
      </w:r>
      <w:r w:rsidRPr="00C32B0D">
        <w:rPr>
          <w:rFonts w:hint="eastAsia"/>
        </w:rPr>
        <w:t>函数的传入参数为</w:t>
      </w:r>
      <w:r w:rsidRPr="00C32B0D">
        <w:t>device</w:t>
      </w:r>
      <w:r w:rsidRPr="00C32B0D">
        <w:t>和</w:t>
      </w:r>
      <w:r w:rsidRPr="00C32B0D">
        <w:t>device_driver</w:t>
      </w:r>
      <w:r w:rsidRPr="00C32B0D">
        <w:t>两个结构体，从名字可以看出，其与具体的总线（</w:t>
      </w:r>
      <w:r w:rsidRPr="00C32B0D">
        <w:rPr>
          <w:rFonts w:hint="eastAsia"/>
        </w:rPr>
        <w:t>PCI</w:t>
      </w:r>
      <w:r w:rsidRPr="00C32B0D">
        <w:rPr>
          <w:rFonts w:hint="eastAsia"/>
        </w:rPr>
        <w:t>、</w:t>
      </w:r>
      <w:r w:rsidRPr="00C32B0D">
        <w:rPr>
          <w:rFonts w:hint="eastAsia"/>
        </w:rPr>
        <w:t>I2C</w:t>
      </w:r>
      <w:r w:rsidRPr="00C32B0D">
        <w:rPr>
          <w:rFonts w:hint="eastAsia"/>
        </w:rPr>
        <w:t>、</w:t>
      </w:r>
      <w:r w:rsidRPr="00C32B0D">
        <w:rPr>
          <w:rFonts w:hint="eastAsia"/>
        </w:rPr>
        <w:t>SPI</w:t>
      </w:r>
      <w:r w:rsidRPr="00C32B0D">
        <w:t>…</w:t>
      </w:r>
      <w:r w:rsidRPr="00C32B0D">
        <w:t>）无关。但是其内部则利用</w:t>
      </w:r>
      <w:r w:rsidRPr="00C32B0D">
        <w:t>to_pci_dev(dev);</w:t>
      </w:r>
      <w:r w:rsidRPr="00C32B0D">
        <w:t>和</w:t>
      </w:r>
      <w:r w:rsidRPr="00C32B0D">
        <w:t>to_pci_driver(drv);</w:t>
      </w:r>
      <w:r w:rsidRPr="00C32B0D">
        <w:t>两个函数索引到了</w:t>
      </w:r>
      <w:r w:rsidRPr="00C32B0D">
        <w:t>pci_dev</w:t>
      </w:r>
      <w:r w:rsidRPr="00C32B0D">
        <w:lastRenderedPageBreak/>
        <w:t>和</w:t>
      </w:r>
      <w:r w:rsidRPr="00C32B0D">
        <w:t>pci_driver</w:t>
      </w:r>
      <w:r w:rsidRPr="00C32B0D">
        <w:t>两个结构体，而这两个结构体则是我们编写</w:t>
      </w:r>
      <w:r w:rsidRPr="00C32B0D">
        <w:t>pci</w:t>
      </w:r>
      <w:r w:rsidR="005B1A56" w:rsidRPr="00C32B0D">
        <w:t>设备</w:t>
      </w:r>
      <w:r w:rsidRPr="00C32B0D">
        <w:t>驱动时注册函数的入口参数</w:t>
      </w:r>
      <w:r w:rsidR="005B1A56" w:rsidRPr="00C32B0D">
        <w:rPr>
          <w:rFonts w:hint="eastAsia"/>
        </w:rPr>
        <w:t>(dev&amp;drv)</w:t>
      </w:r>
      <w:r w:rsidRPr="00C32B0D">
        <w:t>。最后通过比较驱动和设备的</w:t>
      </w:r>
      <w:r w:rsidRPr="00C32B0D">
        <w:rPr>
          <w:rFonts w:hint="eastAsia"/>
        </w:rPr>
        <w:t xml:space="preserve">vendor </w:t>
      </w:r>
      <w:r w:rsidRPr="00C32B0D">
        <w:rPr>
          <w:rFonts w:hint="eastAsia"/>
        </w:rPr>
        <w:t>、</w:t>
      </w:r>
      <w:r w:rsidRPr="00C32B0D">
        <w:rPr>
          <w:rFonts w:hint="eastAsia"/>
        </w:rPr>
        <w:t xml:space="preserve">subvendor </w:t>
      </w:r>
      <w:r w:rsidRPr="00C32B0D">
        <w:rPr>
          <w:rFonts w:hint="eastAsia"/>
        </w:rPr>
        <w:t>、</w:t>
      </w:r>
      <w:r w:rsidRPr="00C32B0D">
        <w:rPr>
          <w:rFonts w:hint="eastAsia"/>
        </w:rPr>
        <w:t xml:space="preserve">device </w:t>
      </w:r>
      <w:r w:rsidRPr="00C32B0D">
        <w:rPr>
          <w:rFonts w:hint="eastAsia"/>
        </w:rPr>
        <w:t>、</w:t>
      </w:r>
      <w:r w:rsidRPr="00C32B0D">
        <w:rPr>
          <w:rFonts w:hint="eastAsia"/>
        </w:rPr>
        <w:t xml:space="preserve">subdevice </w:t>
      </w:r>
      <w:r w:rsidRPr="00C32B0D">
        <w:rPr>
          <w:rFonts w:hint="eastAsia"/>
        </w:rPr>
        <w:t>来匹配，匹配成功则</w:t>
      </w:r>
      <w:r w:rsidRPr="00C32B0D">
        <w:t>返回设备匹配到的驱动</w:t>
      </w:r>
      <w:r w:rsidRPr="00C32B0D">
        <w:t>id</w:t>
      </w:r>
      <w:r w:rsidRPr="00C32B0D">
        <w:t>。</w:t>
      </w:r>
    </w:p>
    <w:p w:rsidR="00EB7751" w:rsidRPr="00C32B0D" w:rsidRDefault="00EB7751" w:rsidP="00F2518A">
      <w:r w:rsidRPr="00C32B0D">
        <w:rPr>
          <w:rFonts w:hint="eastAsia"/>
        </w:rPr>
        <w:t>2</w:t>
      </w:r>
      <w:r w:rsidRPr="00C32B0D">
        <w:rPr>
          <w:rFonts w:hint="eastAsia"/>
        </w:rPr>
        <w:t>）</w:t>
      </w:r>
      <w:r w:rsidRPr="00C32B0D">
        <w:rPr>
          <w:rFonts w:hint="eastAsia"/>
        </w:rPr>
        <w:t>.probe</w:t>
      </w:r>
      <w:r w:rsidRPr="00C32B0D">
        <w:rPr>
          <w:rFonts w:hint="eastAsia"/>
        </w:rPr>
        <w:t>对应的</w:t>
      </w:r>
      <w:r w:rsidRPr="00C32B0D">
        <w:t>pci_device_probe</w:t>
      </w:r>
      <w:r w:rsidRPr="00C32B0D">
        <w:rPr>
          <w:rFonts w:hint="eastAsia"/>
        </w:rPr>
        <w:t>()</w:t>
      </w:r>
      <w:r w:rsidRPr="00C32B0D">
        <w:rPr>
          <w:rFonts w:hint="eastAsia"/>
        </w:rPr>
        <w:t>，原型如下：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>static int pci_device_probe(struct device *dev)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>{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  <w:t>int error;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  <w:t>struct pci_dev *pci_dev = to_pci_dev(dev);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  <w:t>struct pci_driver *drv = to_pci_driver(dev-&gt;driver);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  <w:t>error = pcibios_alloc_irq(pci_dev);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  <w:t>if (error &lt; 0)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</w:r>
      <w:r w:rsidRPr="00514866">
        <w:tab/>
        <w:t>return error;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  <w:t>pci_dev_get(pci_dev);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  <w:t xml:space="preserve">error = </w:t>
      </w:r>
      <w:r w:rsidRPr="00514866">
        <w:rPr>
          <w:color w:val="FF0000"/>
        </w:rPr>
        <w:t>__pci_device_probe</w:t>
      </w:r>
      <w:r w:rsidRPr="00514866">
        <w:t>(drv, pci_dev);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  <w:t>if (error) {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</w:r>
      <w:r w:rsidRPr="00514866">
        <w:tab/>
        <w:t>pcibios_free_irq(pci_dev);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</w:r>
      <w:r w:rsidRPr="00514866">
        <w:tab/>
        <w:t>pci_dev_put(pci_dev);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  <w:t>}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  <w:t>return error;</w:t>
      </w:r>
    </w:p>
    <w:p w:rsidR="00EB7751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>}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 xml:space="preserve">static int </w:t>
      </w:r>
      <w:r w:rsidRPr="00514866">
        <w:rPr>
          <w:color w:val="FF0000"/>
        </w:rPr>
        <w:t>__pci_device_probe</w:t>
      </w:r>
      <w:r w:rsidRPr="00514866">
        <w:t>(struct pci_driver *drv, struct pci_dev *pci_dev)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>{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  <w:t>const struct pci_device_id *id;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  <w:t>int error = 0;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  <w:t>if (!pci_dev-&gt;driver &amp;&amp; drv-&gt;probe) {</w:t>
      </w:r>
      <w:r>
        <w:rPr>
          <w:rFonts w:hint="eastAsia"/>
        </w:rPr>
        <w:t>//</w:t>
      </w:r>
      <w:r w:rsidRPr="00787A40">
        <w:t xml:space="preserve"> </w:t>
      </w:r>
      <w:r w:rsidRPr="00514866">
        <w:t>pci_dev-&gt;driver</w:t>
      </w:r>
      <w:r>
        <w:t>为空（说明该设备的驱动未注册）并且</w:t>
      </w:r>
      <w:r w:rsidRPr="00514866">
        <w:t>drv-&gt;probe</w:t>
      </w:r>
      <w:r>
        <w:t>不空（说明</w:t>
      </w:r>
      <w:r>
        <w:t>pci</w:t>
      </w:r>
      <w:r>
        <w:t>设备必须给出</w:t>
      </w:r>
      <w:r>
        <w:t>probe</w:t>
      </w:r>
      <w:r>
        <w:t>成员）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</w:r>
      <w:r w:rsidRPr="00514866">
        <w:tab/>
        <w:t>error = -ENODEV;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B7751" w:rsidRPr="00547FC1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B050"/>
        </w:rPr>
      </w:pPr>
      <w:r w:rsidRPr="00514866">
        <w:tab/>
      </w:r>
      <w:r w:rsidRPr="00514866">
        <w:tab/>
        <w:t xml:space="preserve">id = </w:t>
      </w:r>
      <w:r w:rsidRPr="00547FC1">
        <w:rPr>
          <w:color w:val="00B050"/>
        </w:rPr>
        <w:t>pci_match_device</w:t>
      </w:r>
      <w:r w:rsidRPr="00514866">
        <w:t>(drv, pci_dev);</w:t>
      </w:r>
      <w:r w:rsidRPr="00547FC1">
        <w:rPr>
          <w:rFonts w:hint="eastAsia"/>
          <w:color w:val="00B050"/>
        </w:rPr>
        <w:t>//</w:t>
      </w:r>
      <w:r w:rsidRPr="00547FC1">
        <w:rPr>
          <w:rFonts w:hint="eastAsia"/>
          <w:color w:val="00B050"/>
        </w:rPr>
        <w:t>在</w:t>
      </w:r>
      <w:r w:rsidRPr="00547FC1">
        <w:rPr>
          <w:rFonts w:hint="eastAsia"/>
          <w:color w:val="00B050"/>
        </w:rPr>
        <w:t>.match</w:t>
      </w:r>
      <w:r>
        <w:rPr>
          <w:rFonts w:hint="eastAsia"/>
          <w:color w:val="00B050"/>
        </w:rPr>
        <w:t>部分</w:t>
      </w:r>
      <w:r w:rsidRPr="00547FC1">
        <w:rPr>
          <w:rFonts w:hint="eastAsia"/>
          <w:color w:val="00B050"/>
        </w:rPr>
        <w:t>中已分析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</w:r>
      <w:r w:rsidRPr="00514866">
        <w:tab/>
        <w:t>if (id)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</w:r>
      <w:r w:rsidRPr="00514866">
        <w:tab/>
      </w:r>
      <w:r w:rsidRPr="00514866">
        <w:tab/>
        <w:t xml:space="preserve">error = </w:t>
      </w:r>
      <w:r w:rsidRPr="00514866">
        <w:rPr>
          <w:color w:val="FF0000"/>
        </w:rPr>
        <w:t>pci_call_probe</w:t>
      </w:r>
      <w:r w:rsidRPr="00514866">
        <w:t>(drv, pci_dev, id);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</w:r>
      <w:r w:rsidRPr="00514866">
        <w:tab/>
        <w:t>if (error &gt;= 0)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</w:r>
      <w:r w:rsidRPr="00514866">
        <w:tab/>
      </w:r>
      <w:r w:rsidRPr="00514866">
        <w:tab/>
        <w:t>error = 0;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  <w:t>}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  <w:t>return error;</w:t>
      </w:r>
    </w:p>
    <w:p w:rsidR="00EB7751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>}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 xml:space="preserve">static int </w:t>
      </w:r>
      <w:r w:rsidRPr="00514866">
        <w:rPr>
          <w:color w:val="FF0000"/>
        </w:rPr>
        <w:t>pci_call_probe</w:t>
      </w:r>
      <w:r w:rsidRPr="00514866">
        <w:t>(struct pci_driver *drv, struct pci_dev *dev,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</w:r>
      <w:r w:rsidRPr="00514866">
        <w:tab/>
      </w:r>
      <w:r w:rsidRPr="00514866">
        <w:tab/>
        <w:t xml:space="preserve">  const struct pci_device_id *id)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>{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  <w:t>int error, node;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  <w:t>struct drv_dev_and_id ddi = { drv, dev, id };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  <w:t>/*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  <w:t xml:space="preserve"> * Execute driver initialization on node where the device is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  <w:t xml:space="preserve"> * attached.  This way the driver likely allocates its local memory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  <w:t xml:space="preserve"> * on the right node.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  <w:t xml:space="preserve"> */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  <w:t>node = dev_to_node(&amp;dev-&gt;dev);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  <w:t>if (node &gt;= 0 &amp;&amp; node != numa_node_id()) {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</w:r>
      <w:r w:rsidRPr="00514866">
        <w:tab/>
        <w:t>int cpu;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</w:r>
      <w:r w:rsidRPr="00514866">
        <w:tab/>
        <w:t>get_online_cpus();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</w:r>
      <w:r w:rsidRPr="00514866">
        <w:tab/>
        <w:t>cpu = cpumask_any_and(cpumask_of_node(node), cpu_online_mask);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</w:r>
      <w:r w:rsidRPr="00514866">
        <w:tab/>
        <w:t>if (cpu &lt; nr_cpu_ids)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</w:r>
      <w:r w:rsidRPr="00514866">
        <w:tab/>
      </w:r>
      <w:r w:rsidRPr="00514866">
        <w:tab/>
        <w:t>error = work_on_cpu(cpu, local_pci_probe, &amp;ddi);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</w:r>
      <w:r w:rsidRPr="00514866">
        <w:tab/>
        <w:t>else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</w:r>
      <w:r w:rsidRPr="00514866">
        <w:tab/>
      </w:r>
      <w:r w:rsidRPr="00514866">
        <w:tab/>
        <w:t xml:space="preserve">error = </w:t>
      </w:r>
      <w:r w:rsidRPr="00514866">
        <w:rPr>
          <w:color w:val="FF0000"/>
        </w:rPr>
        <w:t>local_pci_probe</w:t>
      </w:r>
      <w:r w:rsidRPr="00514866">
        <w:t>(&amp;ddi);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</w:r>
      <w:r w:rsidRPr="00514866">
        <w:tab/>
        <w:t>put_online_cpus();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  <w:t>} else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</w:r>
      <w:r w:rsidRPr="00514866">
        <w:tab/>
        <w:t>error = local_pci_probe(&amp;ddi);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  <w:t>return error;</w:t>
      </w:r>
    </w:p>
    <w:p w:rsidR="00EB7751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>}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 xml:space="preserve">static long </w:t>
      </w:r>
      <w:r w:rsidRPr="00514866">
        <w:rPr>
          <w:color w:val="FF0000"/>
        </w:rPr>
        <w:t>local_pci_probe</w:t>
      </w:r>
      <w:r w:rsidRPr="00514866">
        <w:t>(void *_ddi)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>{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  <w:t>struct drv_dev_and_id *ddi = _ddi;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  <w:t>struct pci_dev *pci_dev = ddi-&gt;dev;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  <w:t>struct pci_driver *pci_drv = ddi-&gt;drv;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  <w:t>struct device *dev = &amp;pci_dev-&gt;dev;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  <w:t>int rc;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  <w:t>pm_runtime_get_sync(dev);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  <w:t>pci_dev-&gt;driver = pci_drv;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  <w:t xml:space="preserve">rc = </w:t>
      </w:r>
      <w:r w:rsidRPr="00514866">
        <w:rPr>
          <w:color w:val="FF0000"/>
        </w:rPr>
        <w:t>pci_drv-&gt;probe</w:t>
      </w:r>
      <w:r w:rsidRPr="00514866">
        <w:t>(pci_dev, ddi-&gt;id);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lastRenderedPageBreak/>
        <w:tab/>
        <w:t>if (!rc)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</w:r>
      <w:r w:rsidRPr="00514866">
        <w:tab/>
        <w:t>return rc;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  <w:t>if (rc &lt; 0) {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</w:r>
      <w:r w:rsidRPr="00514866">
        <w:tab/>
        <w:t>pci_dev-&gt;driver = NULL;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</w:r>
      <w:r w:rsidRPr="00514866">
        <w:tab/>
        <w:t>pm_runtime_put_sync(dev);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</w:r>
      <w:r w:rsidRPr="00514866">
        <w:tab/>
        <w:t>return rc;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  <w:t>}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  <w:t>dev_warn(dev, "Driver probe function unexpectedly returned %d\n", rc);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ab/>
        <w:t>return 0;</w:t>
      </w:r>
    </w:p>
    <w:p w:rsidR="00EB7751" w:rsidRPr="00514866" w:rsidRDefault="00EB7751" w:rsidP="00EB775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4866">
        <w:t>}</w:t>
      </w:r>
    </w:p>
    <w:p w:rsidR="00EB7751" w:rsidRPr="00C32B0D" w:rsidRDefault="00EB7751" w:rsidP="00F2518A">
      <w:r w:rsidRPr="00C32B0D">
        <w:rPr>
          <w:rFonts w:hint="eastAsia"/>
        </w:rPr>
        <w:t>最终调用的</w:t>
      </w:r>
      <w:r w:rsidRPr="00C32B0D">
        <w:t>pci_drv-&gt;probe(pci_dev, ddi-&gt;id);</w:t>
      </w:r>
      <w:r w:rsidRPr="00C32B0D">
        <w:t>就是</w:t>
      </w:r>
      <w:r w:rsidR="00DC313B" w:rsidRPr="00C32B0D">
        <w:t>hda</w:t>
      </w:r>
      <w:r w:rsidR="00DC313B" w:rsidRPr="00C32B0D">
        <w:rPr>
          <w:rFonts w:hint="eastAsia"/>
        </w:rPr>
        <w:t>_intel.c</w:t>
      </w:r>
      <w:r w:rsidRPr="00C32B0D">
        <w:t>文件中提供的入口函数</w:t>
      </w:r>
      <w:r w:rsidR="00DC313B" w:rsidRPr="00C32B0D">
        <w:t>static int azx_probe(struct pci_dev *pci,const struct pci_device_id *pci_id)</w:t>
      </w:r>
      <w:r w:rsidRPr="00C32B0D">
        <w:t>。</w:t>
      </w:r>
    </w:p>
    <w:p w:rsidR="00EB7751" w:rsidRPr="00C32B0D" w:rsidRDefault="00EB7751" w:rsidP="00F2518A"/>
    <w:p w:rsidR="00EB7751" w:rsidRDefault="00EB7751" w:rsidP="00127905">
      <w:pPr>
        <w:pStyle w:val="3"/>
      </w:pPr>
      <w:bookmarkStart w:id="11" w:name="_Toc499108460"/>
      <w:r>
        <w:rPr>
          <w:rFonts w:hint="eastAsia"/>
        </w:rPr>
        <w:t>设备驱动注册</w:t>
      </w:r>
      <w:bookmarkEnd w:id="11"/>
    </w:p>
    <w:p w:rsidR="00EB7751" w:rsidRPr="00C32B0D" w:rsidRDefault="00FF0E20" w:rsidP="00F2518A">
      <w:r w:rsidRPr="00C32B0D">
        <w:rPr>
          <w:rFonts w:hint="eastAsia"/>
        </w:rPr>
        <w:t>由</w:t>
      </w:r>
      <w:r w:rsidRPr="00C32B0D">
        <w:rPr>
          <w:rFonts w:hint="eastAsia"/>
        </w:rPr>
        <w:t>2.1</w:t>
      </w:r>
      <w:r w:rsidRPr="00C32B0D">
        <w:rPr>
          <w:rFonts w:hint="eastAsia"/>
        </w:rPr>
        <w:t>节已知驱动具体注册过程则由</w:t>
      </w:r>
      <w:r w:rsidRPr="00C32B0D">
        <w:rPr>
          <w:rFonts w:hint="eastAsia"/>
        </w:rPr>
        <w:t>module_driver</w:t>
      </w:r>
      <w:r w:rsidRPr="00C32B0D">
        <w:rPr>
          <w:rFonts w:hint="eastAsia"/>
        </w:rPr>
        <w:t>函数中的</w:t>
      </w:r>
      <w:r w:rsidRPr="00C32B0D">
        <w:rPr>
          <w:rFonts w:hint="eastAsia"/>
        </w:rPr>
        <w:t>__register, __unregister</w:t>
      </w:r>
      <w:r w:rsidRPr="00C32B0D">
        <w:rPr>
          <w:rFonts w:hint="eastAsia"/>
        </w:rPr>
        <w:t>实现。本节关于设备驱动注册就从</w:t>
      </w:r>
      <w:r w:rsidRPr="00C32B0D">
        <w:rPr>
          <w:rFonts w:hint="eastAsia"/>
        </w:rPr>
        <w:t>__register</w:t>
      </w:r>
      <w:r w:rsidRPr="00C32B0D">
        <w:rPr>
          <w:rFonts w:hint="eastAsia"/>
        </w:rPr>
        <w:t>对应函数开始分析。</w:t>
      </w:r>
    </w:p>
    <w:p w:rsidR="004D2131" w:rsidRDefault="002A0A34" w:rsidP="00F2518A">
      <w:pPr>
        <w:pStyle w:val="4"/>
      </w:pPr>
      <w:r>
        <w:t>###</w:t>
      </w:r>
      <w:r w:rsidRPr="004D2131">
        <w:t>_register_driver</w:t>
      </w:r>
      <w:r>
        <w:t>分析</w:t>
      </w:r>
    </w:p>
    <w:p w:rsidR="005E41BE" w:rsidRPr="00C32B0D" w:rsidRDefault="002A0A34" w:rsidP="00F2518A">
      <w:r w:rsidRPr="00C32B0D">
        <w:t>仍以</w:t>
      </w:r>
      <w:r w:rsidRPr="00C32B0D">
        <w:t>pci</w:t>
      </w:r>
      <w:r w:rsidRPr="00C32B0D">
        <w:rPr>
          <w:rFonts w:hint="eastAsia"/>
        </w:rPr>
        <w:t>_register_driver</w:t>
      </w:r>
      <w:r w:rsidR="008E2890" w:rsidRPr="00C32B0D">
        <w:rPr>
          <w:rFonts w:hint="eastAsia"/>
        </w:rPr>
        <w:t>(</w:t>
      </w:r>
      <w:r w:rsidRPr="00C32B0D">
        <w:t>azx_driver</w:t>
      </w:r>
      <w:r w:rsidR="008E2890" w:rsidRPr="00C32B0D">
        <w:rPr>
          <w:rFonts w:hint="eastAsia"/>
        </w:rPr>
        <w:t>)</w:t>
      </w:r>
      <w:r w:rsidRPr="00C32B0D">
        <w:rPr>
          <w:rFonts w:hint="eastAsia"/>
        </w:rPr>
        <w:t>为例，</w:t>
      </w:r>
      <w:r w:rsidR="00FF0E20" w:rsidRPr="00C32B0D">
        <w:rPr>
          <w:rFonts w:hint="eastAsia"/>
        </w:rPr>
        <w:t>__register</w:t>
      </w:r>
      <w:r w:rsidR="00FF0E20" w:rsidRPr="00C32B0D">
        <w:t xml:space="preserve"> </w:t>
      </w:r>
      <w:r w:rsidR="00FF0E20" w:rsidRPr="00C32B0D">
        <w:t>对应的</w:t>
      </w:r>
      <w:r w:rsidR="008E2890" w:rsidRPr="00C32B0D">
        <w:t>__pci_register_driver</w:t>
      </w:r>
      <w:r w:rsidR="008E2890" w:rsidRPr="00C32B0D">
        <w:t>源码为：</w:t>
      </w:r>
    </w:p>
    <w:p w:rsidR="002A0A34" w:rsidRPr="002A0A34" w:rsidRDefault="002A0A34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2A0A34">
        <w:rPr>
          <w:sz w:val="16"/>
          <w:szCs w:val="16"/>
        </w:rPr>
        <w:t>int __pci_register_driver(struct pci_driver *drv, struct module *owner,</w:t>
      </w:r>
    </w:p>
    <w:p w:rsidR="002A0A34" w:rsidRPr="002A0A34" w:rsidRDefault="002A0A34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2A0A34">
        <w:rPr>
          <w:sz w:val="16"/>
          <w:szCs w:val="16"/>
        </w:rPr>
        <w:tab/>
      </w:r>
      <w:r w:rsidRPr="002A0A34">
        <w:rPr>
          <w:sz w:val="16"/>
          <w:szCs w:val="16"/>
        </w:rPr>
        <w:tab/>
      </w:r>
      <w:r w:rsidRPr="002A0A34">
        <w:rPr>
          <w:sz w:val="16"/>
          <w:szCs w:val="16"/>
        </w:rPr>
        <w:tab/>
        <w:t xml:space="preserve">  const char *mod_name)</w:t>
      </w:r>
    </w:p>
    <w:p w:rsidR="002A0A34" w:rsidRPr="002A0A34" w:rsidRDefault="002A0A34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2A0A34">
        <w:rPr>
          <w:sz w:val="16"/>
          <w:szCs w:val="16"/>
        </w:rPr>
        <w:t>{</w:t>
      </w:r>
    </w:p>
    <w:p w:rsidR="002A0A34" w:rsidRPr="002A0A34" w:rsidRDefault="002A0A34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2A0A34">
        <w:rPr>
          <w:sz w:val="16"/>
          <w:szCs w:val="16"/>
        </w:rPr>
        <w:tab/>
        <w:t>/* initialize common driver fields */</w:t>
      </w:r>
    </w:p>
    <w:p w:rsidR="002A0A34" w:rsidRPr="002A0A34" w:rsidRDefault="002A0A34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2A0A34">
        <w:rPr>
          <w:sz w:val="16"/>
          <w:szCs w:val="16"/>
        </w:rPr>
        <w:tab/>
        <w:t>drv-&gt;driver.name = drv</w:t>
      </w:r>
      <w:r w:rsidR="0016673B">
        <w:rPr>
          <w:rFonts w:hint="eastAsia"/>
          <w:sz w:val="16"/>
          <w:szCs w:val="16"/>
        </w:rPr>
        <w:t xml:space="preserve"> </w:t>
      </w:r>
      <w:r w:rsidRPr="002A0A34">
        <w:rPr>
          <w:sz w:val="16"/>
          <w:szCs w:val="16"/>
        </w:rPr>
        <w:t>-&gt;</w:t>
      </w:r>
      <w:r w:rsidR="0016673B">
        <w:rPr>
          <w:rFonts w:hint="eastAsia"/>
          <w:sz w:val="16"/>
          <w:szCs w:val="16"/>
        </w:rPr>
        <w:t xml:space="preserve"> </w:t>
      </w:r>
      <w:r w:rsidRPr="002A0A34">
        <w:rPr>
          <w:sz w:val="16"/>
          <w:szCs w:val="16"/>
        </w:rPr>
        <w:t>name;</w:t>
      </w:r>
    </w:p>
    <w:p w:rsidR="002A0A34" w:rsidRPr="002A0A34" w:rsidRDefault="002A0A34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2A0A34">
        <w:rPr>
          <w:sz w:val="16"/>
          <w:szCs w:val="16"/>
        </w:rPr>
        <w:tab/>
      </w:r>
      <w:r w:rsidRPr="004B5B0C">
        <w:rPr>
          <w:color w:val="FF0000"/>
          <w:sz w:val="16"/>
          <w:szCs w:val="16"/>
        </w:rPr>
        <w:t>drv-&gt;driver.bus = &amp;pci_bus_type;</w:t>
      </w:r>
    </w:p>
    <w:p w:rsidR="002A0A34" w:rsidRPr="002A0A34" w:rsidRDefault="002A0A34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2A0A34">
        <w:rPr>
          <w:sz w:val="16"/>
          <w:szCs w:val="16"/>
        </w:rPr>
        <w:tab/>
        <w:t>drv-&gt;driver.owner = owner;</w:t>
      </w:r>
    </w:p>
    <w:p w:rsidR="002A0A34" w:rsidRPr="002A0A34" w:rsidRDefault="002A0A34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2A0A34">
        <w:rPr>
          <w:sz w:val="16"/>
          <w:szCs w:val="16"/>
        </w:rPr>
        <w:tab/>
        <w:t>drv-&gt;driver.mod_name = mod_name;</w:t>
      </w:r>
    </w:p>
    <w:p w:rsidR="002A0A34" w:rsidRPr="002A0A34" w:rsidRDefault="002A0A34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2A0A34" w:rsidRPr="002A0A34" w:rsidRDefault="002A0A34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2A0A34">
        <w:rPr>
          <w:sz w:val="16"/>
          <w:szCs w:val="16"/>
        </w:rPr>
        <w:tab/>
        <w:t>spin_lock_init(&amp;drv-&gt;dynids.lock);</w:t>
      </w:r>
    </w:p>
    <w:p w:rsidR="002A0A34" w:rsidRPr="002A0A34" w:rsidRDefault="002A0A34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2A0A34">
        <w:rPr>
          <w:sz w:val="16"/>
          <w:szCs w:val="16"/>
        </w:rPr>
        <w:tab/>
        <w:t>INIT_LIST_HEAD(&amp;drv-&gt;dynids.list);</w:t>
      </w:r>
    </w:p>
    <w:p w:rsidR="002A0A34" w:rsidRPr="002A0A34" w:rsidRDefault="002A0A34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2A0A34" w:rsidRPr="002A0A34" w:rsidRDefault="002A0A34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2A0A34">
        <w:rPr>
          <w:sz w:val="16"/>
          <w:szCs w:val="16"/>
        </w:rPr>
        <w:tab/>
        <w:t>/* register with core */</w:t>
      </w:r>
    </w:p>
    <w:p w:rsidR="002A0A34" w:rsidRPr="002A0A34" w:rsidRDefault="002A0A34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2A0A34">
        <w:rPr>
          <w:sz w:val="16"/>
          <w:szCs w:val="16"/>
        </w:rPr>
        <w:tab/>
        <w:t xml:space="preserve">return </w:t>
      </w:r>
      <w:r w:rsidRPr="004B5B0C">
        <w:rPr>
          <w:color w:val="FF0000"/>
          <w:sz w:val="16"/>
          <w:szCs w:val="16"/>
        </w:rPr>
        <w:t>driver_register</w:t>
      </w:r>
      <w:r w:rsidRPr="002A0A34">
        <w:rPr>
          <w:sz w:val="16"/>
          <w:szCs w:val="16"/>
        </w:rPr>
        <w:t>(&amp;drv-&gt;driver);</w:t>
      </w:r>
    </w:p>
    <w:p w:rsidR="002A0A34" w:rsidRDefault="002A0A34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2A0A34">
        <w:rPr>
          <w:sz w:val="16"/>
          <w:szCs w:val="16"/>
        </w:rPr>
        <w:t>}</w:t>
      </w:r>
    </w:p>
    <w:p w:rsidR="00232CD6" w:rsidRPr="00C32B0D" w:rsidRDefault="0016673B" w:rsidP="00F2518A">
      <w:r w:rsidRPr="00C32B0D">
        <w:rPr>
          <w:rFonts w:hint="eastAsia"/>
        </w:rPr>
        <w:t>该函数主要分为对</w:t>
      </w:r>
      <w:r w:rsidRPr="00C32B0D">
        <w:t>drv-&gt;driver</w:t>
      </w:r>
      <w:r w:rsidRPr="00C32B0D">
        <w:t>的赋值和注册两部分</w:t>
      </w:r>
      <w:r w:rsidRPr="00C32B0D">
        <w:rPr>
          <w:rFonts w:hint="eastAsia"/>
        </w:rPr>
        <w:t>，比较重要的是</w:t>
      </w:r>
      <w:r w:rsidRPr="00C32B0D">
        <w:t>drv-&gt;driver.bus = &amp;pci_bus_type;</w:t>
      </w:r>
      <w:r w:rsidRPr="00C32B0D">
        <w:t>和</w:t>
      </w:r>
      <w:r w:rsidRPr="00C32B0D">
        <w:t>driver_register(&amp;drv-&gt;driver);</w:t>
      </w:r>
      <w:r w:rsidRPr="00C32B0D">
        <w:t>这两句。</w:t>
      </w:r>
    </w:p>
    <w:p w:rsidR="00514866" w:rsidRPr="00C32B0D" w:rsidRDefault="00AB6432" w:rsidP="00F2518A">
      <w:r w:rsidRPr="00C32B0D">
        <w:t>###</w:t>
      </w:r>
      <w:r w:rsidR="00232CD6" w:rsidRPr="00C32B0D">
        <w:t>_bus_type</w:t>
      </w:r>
      <w:r w:rsidR="004B5B0C" w:rsidRPr="00C32B0D">
        <w:t>参见</w:t>
      </w:r>
      <w:r w:rsidR="004B5B0C" w:rsidRPr="00C32B0D">
        <w:rPr>
          <w:rFonts w:hint="eastAsia"/>
        </w:rPr>
        <w:t>2.3.1.2</w:t>
      </w:r>
      <w:r w:rsidR="004B5B0C" w:rsidRPr="00C32B0D">
        <w:rPr>
          <w:rFonts w:hint="eastAsia"/>
        </w:rPr>
        <w:t>节。</w:t>
      </w:r>
    </w:p>
    <w:p w:rsidR="00232CD6" w:rsidRPr="00C32B0D" w:rsidRDefault="00232CD6" w:rsidP="00F2518A">
      <w:r w:rsidRPr="00C32B0D">
        <w:t>driver_register()</w:t>
      </w:r>
    </w:p>
    <w:p w:rsidR="00232CD6" w:rsidRPr="00C32B0D" w:rsidRDefault="00DD4D53" w:rsidP="00F2518A">
      <w:r w:rsidRPr="00C32B0D">
        <w:rPr>
          <w:rFonts w:hint="eastAsia"/>
        </w:rPr>
        <w:t>通过查看</w:t>
      </w:r>
      <w:r w:rsidRPr="00C32B0D">
        <w:rPr>
          <w:rFonts w:hint="eastAsia"/>
        </w:rPr>
        <w:t>pci</w:t>
      </w:r>
      <w:r w:rsidRPr="00C32B0D">
        <w:rPr>
          <w:rFonts w:hint="eastAsia"/>
        </w:rPr>
        <w:t>、</w:t>
      </w:r>
      <w:r w:rsidRPr="00C32B0D">
        <w:rPr>
          <w:rFonts w:hint="eastAsia"/>
        </w:rPr>
        <w:t>i2c</w:t>
      </w:r>
      <w:r w:rsidRPr="00C32B0D">
        <w:rPr>
          <w:rFonts w:hint="eastAsia"/>
        </w:rPr>
        <w:t>、</w:t>
      </w:r>
      <w:r w:rsidRPr="00C32B0D">
        <w:rPr>
          <w:rFonts w:hint="eastAsia"/>
        </w:rPr>
        <w:t>spi</w:t>
      </w:r>
      <w:r w:rsidRPr="00C32B0D">
        <w:rPr>
          <w:rFonts w:hint="eastAsia"/>
        </w:rPr>
        <w:t>等不同总线的驱动注册函数</w:t>
      </w:r>
      <w:r w:rsidRPr="00C32B0D">
        <w:t>###_register_driver</w:t>
      </w:r>
      <w:r w:rsidRPr="00C32B0D">
        <w:rPr>
          <w:rFonts w:hint="eastAsia"/>
        </w:rPr>
        <w:t>()</w:t>
      </w:r>
      <w:r w:rsidRPr="00C32B0D">
        <w:rPr>
          <w:rFonts w:hint="eastAsia"/>
        </w:rPr>
        <w:t>，可以看到，最后都是调用了</w:t>
      </w:r>
      <w:r w:rsidRPr="00C32B0D">
        <w:t>driver_register</w:t>
      </w:r>
      <w:r w:rsidRPr="00C32B0D">
        <w:t>函数，</w:t>
      </w:r>
      <w:r w:rsidR="00045F13" w:rsidRPr="00C32B0D">
        <w:t>顾名思义，注册带有总线的驱动（还有不带总线了喽？），</w:t>
      </w:r>
      <w:r w:rsidR="00B43FC8" w:rsidRPr="00C32B0D">
        <w:t>源码</w:t>
      </w:r>
      <w:r w:rsidRPr="00C32B0D">
        <w:t>如下：</w:t>
      </w:r>
    </w:p>
    <w:p w:rsidR="00DD4D53" w:rsidRPr="00FD3AE7" w:rsidRDefault="00DD4D53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</w:pPr>
      <w:r w:rsidRPr="00FD3AE7">
        <w:t>/**</w:t>
      </w:r>
    </w:p>
    <w:p w:rsidR="00DD4D53" w:rsidRPr="00FD3AE7" w:rsidRDefault="00DD4D53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</w:pPr>
      <w:r w:rsidRPr="00FD3AE7">
        <w:t xml:space="preserve"> * driver_register - register driver with bus</w:t>
      </w:r>
    </w:p>
    <w:p w:rsidR="00DD4D53" w:rsidRPr="00FD3AE7" w:rsidRDefault="00DD4D53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</w:pPr>
      <w:r w:rsidRPr="00FD3AE7">
        <w:t xml:space="preserve"> * @drv: driver to register</w:t>
      </w:r>
    </w:p>
    <w:p w:rsidR="00DD4D53" w:rsidRPr="00FD3AE7" w:rsidRDefault="00DD4D53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</w:pPr>
      <w:r w:rsidRPr="00FD3AE7">
        <w:t xml:space="preserve"> *</w:t>
      </w:r>
    </w:p>
    <w:p w:rsidR="00DD4D53" w:rsidRPr="00FD3AE7" w:rsidRDefault="00DD4D53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</w:pPr>
      <w:r w:rsidRPr="00FD3AE7">
        <w:t xml:space="preserve"> * We pass off most of the work to the bus_add_driver() call,</w:t>
      </w:r>
    </w:p>
    <w:p w:rsidR="00DD4D53" w:rsidRPr="00FD3AE7" w:rsidRDefault="00DD4D53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</w:pPr>
      <w:r w:rsidRPr="00FD3AE7">
        <w:t xml:space="preserve"> * since most of the things we have to do deal with the bus</w:t>
      </w:r>
    </w:p>
    <w:p w:rsidR="00DD4D53" w:rsidRPr="00FD3AE7" w:rsidRDefault="00DD4D53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</w:pPr>
      <w:r w:rsidRPr="00FD3AE7">
        <w:t xml:space="preserve"> * structures.</w:t>
      </w:r>
    </w:p>
    <w:p w:rsidR="00DD4D53" w:rsidRPr="00FD3AE7" w:rsidRDefault="00DD4D53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</w:pPr>
      <w:r w:rsidRPr="00FD3AE7">
        <w:t xml:space="preserve"> */</w:t>
      </w:r>
    </w:p>
    <w:p w:rsidR="00DD4D53" w:rsidRPr="00FD3AE7" w:rsidRDefault="00DD4D53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</w:pPr>
      <w:r w:rsidRPr="00FD3AE7">
        <w:t>int driver_register(struct device_driver *drv)</w:t>
      </w:r>
    </w:p>
    <w:p w:rsidR="00DD4D53" w:rsidRPr="00FD3AE7" w:rsidRDefault="00DD4D53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</w:pPr>
      <w:r w:rsidRPr="00FD3AE7">
        <w:t>{</w:t>
      </w:r>
    </w:p>
    <w:p w:rsidR="00DD4D53" w:rsidRPr="00FD3AE7" w:rsidRDefault="00DD4D53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</w:pPr>
      <w:r w:rsidRPr="00FD3AE7">
        <w:tab/>
        <w:t>int ret;</w:t>
      </w:r>
    </w:p>
    <w:p w:rsidR="00DD4D53" w:rsidRDefault="00DD4D53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</w:pPr>
      <w:r w:rsidRPr="00FD3AE7">
        <w:tab/>
        <w:t>struct device_driver *other;</w:t>
      </w:r>
    </w:p>
    <w:p w:rsidR="00C20DDD" w:rsidRDefault="00C20DDD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</w:pPr>
    </w:p>
    <w:p w:rsidR="00C20DDD" w:rsidRPr="00FD3AE7" w:rsidRDefault="00C20DDD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</w:pPr>
    </w:p>
    <w:p w:rsidR="00DD4D53" w:rsidRPr="00FD3AE7" w:rsidRDefault="00C20DDD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</w:pPr>
      <w:r>
        <w:rPr>
          <w:rFonts w:hint="eastAsia"/>
        </w:rPr>
        <w:t>//</w:t>
      </w:r>
      <w:r w:rsidR="00947305">
        <w:rPr>
          <w:rFonts w:hint="eastAsia"/>
        </w:rPr>
        <w:t>私有数据是在总线初始化时分配，而总线初始化级别高于设备，因此此处私有数据是</w:t>
      </w:r>
      <w:r w:rsidR="008111CC">
        <w:rPr>
          <w:rFonts w:hint="eastAsia"/>
        </w:rPr>
        <w:t>必然</w:t>
      </w:r>
      <w:r w:rsidR="00947305">
        <w:rPr>
          <w:rFonts w:hint="eastAsia"/>
        </w:rPr>
        <w:t>存在的，，</w:t>
      </w:r>
      <w:r w:rsidR="009F3893">
        <w:rPr>
          <w:rFonts w:hint="eastAsia"/>
        </w:rPr>
        <w:t>否则</w:t>
      </w:r>
      <w:r w:rsidR="00947305">
        <w:rPr>
          <w:rFonts w:hint="eastAsia"/>
        </w:rPr>
        <w:t>应该报个错的。。。</w:t>
      </w:r>
      <w:r w:rsidR="008111CC" w:rsidRPr="00962D90">
        <w:rPr>
          <w:rFonts w:hint="eastAsia"/>
          <w:color w:val="FF0000"/>
        </w:rPr>
        <w:t>难道有例外？</w:t>
      </w:r>
    </w:p>
    <w:p w:rsidR="00DD4D53" w:rsidRDefault="00DD4D53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</w:pPr>
      <w:r w:rsidRPr="00FD3AE7">
        <w:tab/>
        <w:t>BUG_ON(!drv-&gt;bus-&gt;p);</w:t>
      </w:r>
      <w:r w:rsidR="00C20DDD">
        <w:rPr>
          <w:rFonts w:hint="eastAsia"/>
        </w:rPr>
        <w:t xml:space="preserve"> </w:t>
      </w:r>
    </w:p>
    <w:p w:rsidR="00A171B5" w:rsidRPr="00FD3AE7" w:rsidRDefault="00A171B5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</w:pPr>
    </w:p>
    <w:p w:rsidR="00DD4D53" w:rsidRPr="00FD3AE7" w:rsidRDefault="00A171B5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</w:pPr>
      <w:r>
        <w:rPr>
          <w:rFonts w:hint="eastAsia"/>
        </w:rPr>
        <w:t>//</w:t>
      </w:r>
      <w:r>
        <w:rPr>
          <w:rFonts w:hint="eastAsia"/>
        </w:rPr>
        <w:t>这个我理解的比较复杂，</w:t>
      </w:r>
      <w:r w:rsidRPr="00A171B5">
        <w:t>drv-&gt;bus-&gt;probe</w:t>
      </w:r>
      <w:r>
        <w:t>其实和</w:t>
      </w:r>
      <w:r>
        <w:t>dev</w:t>
      </w:r>
      <w:r w:rsidRPr="00A171B5">
        <w:t>-&gt;bus-&gt;probe</w:t>
      </w:r>
      <w:r>
        <w:rPr>
          <w:rFonts w:hint="eastAsia"/>
        </w:rPr>
        <w:t>对应的，一般在设备注册的时候已经给</w:t>
      </w:r>
      <w:r>
        <w:t>dev</w:t>
      </w:r>
      <w:r w:rsidRPr="00A171B5">
        <w:t>-&gt;bus</w:t>
      </w:r>
      <w:r>
        <w:t>赋了</w:t>
      </w:r>
      <w:r w:rsidRPr="00A171B5">
        <w:t>probe</w:t>
      </w:r>
      <w:r>
        <w:t>等值</w:t>
      </w:r>
      <w:r w:rsidR="00024666">
        <w:t>。</w:t>
      </w:r>
      <w:r>
        <w:t>在本程序后续的判断中会有一个</w:t>
      </w:r>
      <w:r>
        <w:t>dev</w:t>
      </w:r>
      <w:r w:rsidRPr="00A171B5">
        <w:t>-&gt;bus-&gt;probe</w:t>
      </w:r>
      <w:r>
        <w:t>和</w:t>
      </w:r>
      <w:r w:rsidRPr="00FD3AE7">
        <w:t>drv-&gt;probe</w:t>
      </w:r>
      <w:r>
        <w:t>二选一的过程，而且是优先选择</w:t>
      </w:r>
      <w:r>
        <w:t>dev</w:t>
      </w:r>
      <w:r w:rsidRPr="00A171B5">
        <w:t>-&gt;bus-&gt;probe</w:t>
      </w:r>
      <w:r w:rsidR="006F7B14">
        <w:t>。</w:t>
      </w:r>
      <w:r w:rsidR="00024666">
        <w:t>如果</w:t>
      </w:r>
      <w:r w:rsidR="00024666">
        <w:t>dev</w:t>
      </w:r>
      <w:r w:rsidR="00024666" w:rsidRPr="00A171B5">
        <w:t>-&gt;bus-&gt;probe</w:t>
      </w:r>
      <w:r w:rsidR="00024666">
        <w:t>存在，而</w:t>
      </w:r>
      <w:r w:rsidR="00024666" w:rsidRPr="00FD3AE7">
        <w:t>drv-&gt;probe</w:t>
      </w:r>
      <w:r w:rsidR="00024666">
        <w:t>又存在，</w:t>
      </w:r>
      <w:r w:rsidR="006F7B14">
        <w:t>这</w:t>
      </w:r>
      <w:r w:rsidR="00024666">
        <w:t>说明写驱动人不想用</w:t>
      </w:r>
      <w:r w:rsidR="00024666">
        <w:t>dev</w:t>
      </w:r>
      <w:r w:rsidR="00024666" w:rsidRPr="00A171B5">
        <w:t>-&gt;bus-&gt;probe</w:t>
      </w:r>
      <w:r w:rsidR="00024666">
        <w:t>而是想使用自定义的</w:t>
      </w:r>
      <w:r w:rsidR="00024666" w:rsidRPr="00FD3AE7">
        <w:t>drv-&gt;probe</w:t>
      </w:r>
      <w:r w:rsidR="00024666">
        <w:t>，</w:t>
      </w:r>
      <w:r w:rsidR="006F7B14">
        <w:t>但实际上</w:t>
      </w:r>
      <w:r w:rsidR="00024666">
        <w:t>后续的优先选择机制又不让你用</w:t>
      </w:r>
      <w:r w:rsidR="00024666">
        <w:t>……</w:t>
      </w:r>
      <w:r w:rsidR="00024666">
        <w:t>所以这里给出了一个警告，就是说如果你不用我给你提供的默认</w:t>
      </w:r>
      <w:r w:rsidR="00024666">
        <w:lastRenderedPageBreak/>
        <w:t>probe</w:t>
      </w:r>
      <w:r w:rsidR="00024666">
        <w:t>，就说明你想更新旧的，那我建议你还是采用修改</w:t>
      </w:r>
      <w:r w:rsidR="00024666" w:rsidRPr="00FD3AE7">
        <w:t>bus_type</w:t>
      </w:r>
      <w:r w:rsidR="00024666">
        <w:t>的方式吧，，，否则，</w:t>
      </w:r>
      <w:r w:rsidR="00E14BE8">
        <w:t>发现没变化时，</w:t>
      </w:r>
      <w:r w:rsidR="00024666">
        <w:t>别</w:t>
      </w:r>
      <w:r w:rsidR="000054C0">
        <w:t>怪</w:t>
      </w:r>
      <w:r w:rsidR="00024666">
        <w:t>我没给你警告！</w:t>
      </w:r>
    </w:p>
    <w:p w:rsidR="00DD4D53" w:rsidRPr="00FD3AE7" w:rsidRDefault="00DD4D53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</w:pPr>
      <w:r w:rsidRPr="00FD3AE7">
        <w:tab/>
        <w:t>if ((drv-&gt;bus-&gt;probe &amp;&amp; drv-&gt;probe) ||</w:t>
      </w:r>
      <w:r w:rsidR="00A171B5" w:rsidRPr="00FD3AE7">
        <w:t xml:space="preserve"> </w:t>
      </w:r>
    </w:p>
    <w:p w:rsidR="00DD4D53" w:rsidRPr="00FD3AE7" w:rsidRDefault="00DD4D53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</w:pPr>
      <w:r w:rsidRPr="00FD3AE7">
        <w:tab/>
        <w:t xml:space="preserve">    (drv-&gt;bus-&gt;remove &amp;&amp; drv-&gt;remove) ||</w:t>
      </w:r>
    </w:p>
    <w:p w:rsidR="00DD4D53" w:rsidRPr="00FD3AE7" w:rsidRDefault="00DD4D53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</w:pPr>
      <w:r w:rsidRPr="00FD3AE7">
        <w:tab/>
        <w:t xml:space="preserve">    (drv-&gt;bus-&gt;shutdown &amp;&amp; drv-&gt;shutdown))</w:t>
      </w:r>
    </w:p>
    <w:p w:rsidR="00DD4D53" w:rsidRPr="00FD3AE7" w:rsidRDefault="00DD4D53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</w:pPr>
      <w:r w:rsidRPr="00FD3AE7">
        <w:tab/>
      </w:r>
      <w:r w:rsidRPr="00FD3AE7">
        <w:tab/>
        <w:t>printk(KERN_WARNING "Driver '%s' needs updating - please use "</w:t>
      </w:r>
    </w:p>
    <w:p w:rsidR="00846E97" w:rsidRDefault="00DD4D53" w:rsidP="00846E97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</w:pPr>
      <w:r w:rsidRPr="00FD3AE7">
        <w:tab/>
      </w:r>
      <w:r w:rsidRPr="00FD3AE7">
        <w:tab/>
      </w:r>
      <w:r w:rsidRPr="00FD3AE7">
        <w:tab/>
        <w:t>"bus_type methods\n", drv-&gt;name);</w:t>
      </w:r>
      <w:r w:rsidR="00846E97" w:rsidRPr="00846E97">
        <w:t xml:space="preserve"> </w:t>
      </w:r>
    </w:p>
    <w:p w:rsidR="00D95E84" w:rsidRPr="00FD3AE7" w:rsidRDefault="00D95E84" w:rsidP="00846E97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</w:pPr>
    </w:p>
    <w:p w:rsidR="00DD4D53" w:rsidRPr="00FD3AE7" w:rsidRDefault="00D95E84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</w:pPr>
      <w:r>
        <w:rPr>
          <w:rFonts w:hint="eastAsia"/>
        </w:rPr>
        <w:t>//</w:t>
      </w:r>
      <w:r>
        <w:rPr>
          <w:rFonts w:hint="eastAsia"/>
        </w:rPr>
        <w:t>每注册一个驱动，会在</w:t>
      </w:r>
      <w:r>
        <w:rPr>
          <w:rFonts w:hint="eastAsia"/>
        </w:rPr>
        <w:t>bus</w:t>
      </w:r>
      <w:r>
        <w:rPr>
          <w:rFonts w:hint="eastAsia"/>
        </w:rPr>
        <w:t>结构的私有数据上添加一个以名字为记的索引。对比，如已注册则中断，并给出错误。问题在于为什么是给出错误而不是警告？</w:t>
      </w:r>
      <w:r w:rsidR="00192DBE">
        <w:rPr>
          <w:rFonts w:hint="eastAsia"/>
        </w:rPr>
        <w:t>再猜一下，这个不像前面的更新驱动，实际中如果发生这种情况，说明不同模块采用了相同的名字</w:t>
      </w:r>
      <w:r w:rsidR="00D26C0E">
        <w:rPr>
          <w:rFonts w:hint="eastAsia"/>
        </w:rPr>
        <w:t>（或重复加载？）</w:t>
      </w:r>
      <w:r w:rsidR="00192DBE">
        <w:rPr>
          <w:rFonts w:hint="eastAsia"/>
        </w:rPr>
        <w:t>这</w:t>
      </w:r>
      <w:r w:rsidR="00192DBE">
        <w:t>……</w:t>
      </w:r>
      <w:r w:rsidR="00192DBE">
        <w:rPr>
          <w:rFonts w:hint="eastAsia"/>
        </w:rPr>
        <w:t>多么明显的一个错误</w:t>
      </w:r>
      <w:r w:rsidR="00C20DDD">
        <w:rPr>
          <w:rFonts w:hint="eastAsia"/>
        </w:rPr>
        <w:t>。</w:t>
      </w:r>
    </w:p>
    <w:p w:rsidR="00DD4D53" w:rsidRPr="00FD3AE7" w:rsidRDefault="00DD4D53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</w:pPr>
      <w:r w:rsidRPr="00FD3AE7">
        <w:tab/>
        <w:t>other = driver_find(drv-&gt;name, drv-&gt;bus);</w:t>
      </w:r>
      <w:r w:rsidR="00D95E84" w:rsidRPr="00FD3AE7">
        <w:t xml:space="preserve"> </w:t>
      </w:r>
    </w:p>
    <w:p w:rsidR="00DD4D53" w:rsidRPr="00FD3AE7" w:rsidRDefault="00DD4D53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</w:pPr>
      <w:r w:rsidRPr="00FD3AE7">
        <w:tab/>
        <w:t>if (other) {</w:t>
      </w:r>
    </w:p>
    <w:p w:rsidR="00DD4D53" w:rsidRPr="00FD3AE7" w:rsidRDefault="00DD4D53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</w:pPr>
      <w:r w:rsidRPr="00FD3AE7">
        <w:tab/>
      </w:r>
      <w:r w:rsidRPr="00FD3AE7">
        <w:tab/>
        <w:t>printk(KERN_ERR "Error: Driver '%s' is already registered, "</w:t>
      </w:r>
    </w:p>
    <w:p w:rsidR="00DD4D53" w:rsidRPr="00FD3AE7" w:rsidRDefault="00DD4D53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</w:pPr>
      <w:r w:rsidRPr="00FD3AE7">
        <w:tab/>
      </w:r>
      <w:r w:rsidRPr="00FD3AE7">
        <w:tab/>
      </w:r>
      <w:r w:rsidRPr="00FD3AE7">
        <w:tab/>
        <w:t>"aborting...\n", drv-&gt;name);</w:t>
      </w:r>
    </w:p>
    <w:p w:rsidR="00DD4D53" w:rsidRPr="00FD3AE7" w:rsidRDefault="00DD4D53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</w:pPr>
      <w:r w:rsidRPr="00FD3AE7">
        <w:tab/>
      </w:r>
      <w:r w:rsidRPr="00FD3AE7">
        <w:tab/>
        <w:t>return -EBUSY;</w:t>
      </w:r>
    </w:p>
    <w:p w:rsidR="00DD4D53" w:rsidRPr="00FD3AE7" w:rsidRDefault="00DD4D53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</w:pPr>
      <w:r w:rsidRPr="00FD3AE7">
        <w:tab/>
        <w:t>}</w:t>
      </w:r>
    </w:p>
    <w:p w:rsidR="00DD4D53" w:rsidRPr="00FD3AE7" w:rsidRDefault="00DD4D53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</w:pPr>
    </w:p>
    <w:p w:rsidR="00DD4D53" w:rsidRPr="00FD3AE7" w:rsidRDefault="00DD4D53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</w:pPr>
      <w:r w:rsidRPr="00FD3AE7">
        <w:tab/>
        <w:t xml:space="preserve">ret = </w:t>
      </w:r>
      <w:r w:rsidRPr="007C171A">
        <w:rPr>
          <w:color w:val="FF0000"/>
        </w:rPr>
        <w:t>bus_add_driver</w:t>
      </w:r>
      <w:r w:rsidRPr="00FD3AE7">
        <w:t>(drv);</w:t>
      </w:r>
      <w:r w:rsidR="009D1E50">
        <w:rPr>
          <w:rFonts w:hint="eastAsia"/>
        </w:rPr>
        <w:t>//</w:t>
      </w:r>
      <w:r w:rsidR="00F87B84">
        <w:rPr>
          <w:rFonts w:hint="eastAsia"/>
        </w:rPr>
        <w:t>将</w:t>
      </w:r>
      <w:r w:rsidR="00F87B84">
        <w:rPr>
          <w:rFonts w:hint="eastAsia"/>
        </w:rPr>
        <w:t>driver</w:t>
      </w:r>
      <w:r w:rsidR="00F87B84">
        <w:rPr>
          <w:rFonts w:hint="eastAsia"/>
        </w:rPr>
        <w:t>添加到一个</w:t>
      </w:r>
      <w:r w:rsidR="00F87B84">
        <w:rPr>
          <w:rFonts w:hint="eastAsia"/>
        </w:rPr>
        <w:t>bus</w:t>
      </w:r>
      <w:r w:rsidR="00F87B84">
        <w:rPr>
          <w:rFonts w:hint="eastAsia"/>
        </w:rPr>
        <w:t>上</w:t>
      </w:r>
      <w:r w:rsidR="009D1E50">
        <w:rPr>
          <w:rFonts w:hint="eastAsia"/>
        </w:rPr>
        <w:t>，下面会主要分析</w:t>
      </w:r>
    </w:p>
    <w:p w:rsidR="00DD4D53" w:rsidRPr="00FD3AE7" w:rsidRDefault="00DD4D53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</w:pPr>
      <w:r w:rsidRPr="00FD3AE7">
        <w:tab/>
        <w:t>if (ret)</w:t>
      </w:r>
    </w:p>
    <w:p w:rsidR="00DD4D53" w:rsidRPr="00FD3AE7" w:rsidRDefault="00DD4D53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</w:pPr>
      <w:r w:rsidRPr="00FD3AE7">
        <w:tab/>
      </w:r>
      <w:r w:rsidRPr="00FD3AE7">
        <w:tab/>
        <w:t>return ret;</w:t>
      </w:r>
    </w:p>
    <w:p w:rsidR="00DD4D53" w:rsidRPr="00FD3AE7" w:rsidRDefault="00DD4D53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</w:pPr>
      <w:r w:rsidRPr="00FD3AE7">
        <w:tab/>
        <w:t>ret = driver_add_groups(drv, drv-&gt;groups);</w:t>
      </w:r>
      <w:r w:rsidR="009D1E50" w:rsidRPr="009D1E50">
        <w:rPr>
          <w:rFonts w:hint="eastAsia"/>
        </w:rPr>
        <w:t xml:space="preserve"> //</w:t>
      </w:r>
      <w:r w:rsidR="009D1E50" w:rsidRPr="009D1E50">
        <w:rPr>
          <w:rFonts w:hint="eastAsia"/>
        </w:rPr>
        <w:t>如果</w:t>
      </w:r>
      <w:r w:rsidR="009D1E50" w:rsidRPr="009D1E50">
        <w:rPr>
          <w:rFonts w:hint="eastAsia"/>
        </w:rPr>
        <w:t>grop</w:t>
      </w:r>
      <w:r w:rsidR="009D1E50" w:rsidRPr="009D1E50">
        <w:rPr>
          <w:rFonts w:hint="eastAsia"/>
        </w:rPr>
        <w:t>不为空的话，将在驱动文件夹下创建以</w:t>
      </w:r>
      <w:r w:rsidR="009D1E50" w:rsidRPr="009D1E50">
        <w:rPr>
          <w:rFonts w:hint="eastAsia"/>
        </w:rPr>
        <w:t>group</w:t>
      </w:r>
      <w:r w:rsidR="009D1E50" w:rsidRPr="009D1E50">
        <w:rPr>
          <w:rFonts w:hint="eastAsia"/>
        </w:rPr>
        <w:t>名字的子文件夹，然后在子文件夹下添加</w:t>
      </w:r>
      <w:r w:rsidR="009D1E50" w:rsidRPr="009D1E50">
        <w:rPr>
          <w:rFonts w:hint="eastAsia"/>
        </w:rPr>
        <w:t>group</w:t>
      </w:r>
      <w:r w:rsidR="009D1E50" w:rsidRPr="009D1E50">
        <w:rPr>
          <w:rFonts w:hint="eastAsia"/>
        </w:rPr>
        <w:t>的属性文件</w:t>
      </w:r>
    </w:p>
    <w:p w:rsidR="00DD4D53" w:rsidRPr="00FD3AE7" w:rsidRDefault="00DD4D53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</w:pPr>
      <w:r w:rsidRPr="00FD3AE7">
        <w:tab/>
        <w:t>if (ret) {</w:t>
      </w:r>
    </w:p>
    <w:p w:rsidR="00DD4D53" w:rsidRPr="00FD3AE7" w:rsidRDefault="00DD4D53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</w:pPr>
      <w:r w:rsidRPr="00FD3AE7">
        <w:tab/>
      </w:r>
      <w:r w:rsidRPr="00FD3AE7">
        <w:tab/>
        <w:t>bus_remove_driver(drv);</w:t>
      </w:r>
    </w:p>
    <w:p w:rsidR="00DD4D53" w:rsidRPr="00FD3AE7" w:rsidRDefault="00DD4D53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</w:pPr>
      <w:r w:rsidRPr="00FD3AE7">
        <w:tab/>
      </w:r>
      <w:r w:rsidRPr="00FD3AE7">
        <w:tab/>
        <w:t>return ret;</w:t>
      </w:r>
    </w:p>
    <w:p w:rsidR="00DD4D53" w:rsidRPr="00FD3AE7" w:rsidRDefault="00DD4D53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</w:pPr>
      <w:r w:rsidRPr="00FD3AE7">
        <w:tab/>
        <w:t>}</w:t>
      </w:r>
    </w:p>
    <w:p w:rsidR="00DD4D53" w:rsidRPr="00FD3AE7" w:rsidRDefault="00DD4D53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</w:pPr>
      <w:r w:rsidRPr="00FD3AE7">
        <w:tab/>
        <w:t>kobject_uevent(&amp;drv-&gt;p-&gt;kobj, KOBJ_ADD);</w:t>
      </w:r>
    </w:p>
    <w:p w:rsidR="00DD4D53" w:rsidRPr="00FD3AE7" w:rsidRDefault="00DD4D53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</w:pPr>
    </w:p>
    <w:p w:rsidR="00DD4D53" w:rsidRPr="00FD3AE7" w:rsidRDefault="00DD4D53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</w:pPr>
      <w:r w:rsidRPr="00FD3AE7">
        <w:tab/>
        <w:t>return ret;</w:t>
      </w:r>
    </w:p>
    <w:p w:rsidR="00DD4D53" w:rsidRPr="00FD3AE7" w:rsidRDefault="00DD4D53" w:rsidP="00DD4D53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</w:pPr>
      <w:r w:rsidRPr="00FD3AE7">
        <w:t>}</w:t>
      </w:r>
    </w:p>
    <w:p w:rsidR="009D1E50" w:rsidRPr="00C32B0D" w:rsidRDefault="009D1E50" w:rsidP="00F2518A">
      <w:r w:rsidRPr="00C32B0D">
        <w:rPr>
          <w:rFonts w:hint="eastAsia"/>
        </w:rPr>
        <w:t>分析</w:t>
      </w:r>
      <w:r w:rsidRPr="00C32B0D">
        <w:t>bus_add_driver</w:t>
      </w:r>
      <w:r w:rsidRPr="00C32B0D">
        <w:t>函数</w:t>
      </w:r>
      <w:r w:rsidR="00547FC1" w:rsidRPr="00C32B0D">
        <w:t>，</w:t>
      </w:r>
      <w:r w:rsidRPr="00C32B0D">
        <w:rPr>
          <w:rFonts w:hint="eastAsia"/>
        </w:rPr>
        <w:t>该函数的原形如下：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 xml:space="preserve">int </w:t>
      </w:r>
      <w:r w:rsidRPr="007C171A">
        <w:rPr>
          <w:color w:val="FF0000"/>
        </w:rPr>
        <w:t>bus_add_driver</w:t>
      </w:r>
      <w:r w:rsidRPr="00CF401E">
        <w:t>(struct device_driver *drv)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>{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  <w:t>struct bus_type *bus;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  <w:t>struct driver_private *priv;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  <w:t>int error = 0;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  <w:t>bus = bus_get(drv-&gt;bus);</w:t>
      </w:r>
      <w:r w:rsidR="00DC6914" w:rsidRPr="00DC6914">
        <w:rPr>
          <w:rFonts w:hint="eastAsia"/>
        </w:rPr>
        <w:t xml:space="preserve"> //</w:t>
      </w:r>
      <w:r w:rsidR="00DC6914" w:rsidRPr="00DC6914">
        <w:rPr>
          <w:rFonts w:hint="eastAsia"/>
        </w:rPr>
        <w:t>增加该</w:t>
      </w:r>
      <w:r w:rsidR="00DC6914" w:rsidRPr="00DC6914">
        <w:rPr>
          <w:rFonts w:hint="eastAsia"/>
        </w:rPr>
        <w:t>bus-&gt;p-&gt;subsys-&gt;kobject-&gt;kref</w:t>
      </w:r>
      <w:r w:rsidR="00DC6914" w:rsidRPr="00DC6914">
        <w:rPr>
          <w:rFonts w:hint="eastAsia"/>
        </w:rPr>
        <w:t>的引用计数</w:t>
      </w:r>
      <w:r w:rsidR="00C20DDD">
        <w:rPr>
          <w:rFonts w:hint="eastAsia"/>
        </w:rPr>
        <w:t>，</w:t>
      </w:r>
      <w:r w:rsidR="00C20DDD">
        <w:rPr>
          <w:rFonts w:hint="eastAsia"/>
        </w:rPr>
        <w:t>bus</w:t>
      </w:r>
      <w:r w:rsidR="00C20DDD">
        <w:rPr>
          <w:rFonts w:hint="eastAsia"/>
        </w:rPr>
        <w:t>还是那个</w:t>
      </w:r>
      <w:r w:rsidR="00C20DDD">
        <w:rPr>
          <w:rFonts w:hint="eastAsia"/>
        </w:rPr>
        <w:t>bus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  <w:t>if (!bus)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</w:r>
      <w:r w:rsidRPr="00CF401E">
        <w:tab/>
        <w:t>return -EINVAL;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  <w:t>pr_debug("bus: '%s': add driver %s\n", bus-&gt;name, drv-&gt;name);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  <w:t>priv = kzalloc(sizeof(*priv), GFP_KERNEL);</w:t>
      </w:r>
      <w:r w:rsidR="00DC6914" w:rsidRPr="00DC6914">
        <w:rPr>
          <w:rFonts w:hint="eastAsia"/>
        </w:rPr>
        <w:t xml:space="preserve"> //</w:t>
      </w:r>
      <w:r w:rsidR="00DC6914" w:rsidRPr="00DC6914">
        <w:rPr>
          <w:rFonts w:hint="eastAsia"/>
        </w:rPr>
        <w:t>分配</w:t>
      </w:r>
      <w:r w:rsidR="00DC6914" w:rsidRPr="00DC6914">
        <w:rPr>
          <w:rFonts w:hint="eastAsia"/>
        </w:rPr>
        <w:t>driver_private</w:t>
      </w:r>
      <w:r w:rsidR="00DC6914" w:rsidRPr="00DC6914">
        <w:rPr>
          <w:rFonts w:hint="eastAsia"/>
        </w:rPr>
        <w:t>结构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  <w:t>if (!priv) {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</w:r>
      <w:r w:rsidRPr="00CF401E">
        <w:tab/>
        <w:t>error = -ENOMEM;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</w:r>
      <w:r w:rsidRPr="00CF401E">
        <w:tab/>
        <w:t>goto out_put_bus;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  <w:t>}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  <w:t>klist_init(&amp;priv-&gt;klist_devices, NULL, NULL);</w:t>
      </w:r>
      <w:r w:rsidR="00DC6914" w:rsidRPr="00DC6914">
        <w:rPr>
          <w:rFonts w:hint="eastAsia"/>
        </w:rPr>
        <w:t xml:space="preserve"> </w:t>
      </w:r>
      <w:r w:rsidR="00086610" w:rsidRPr="00086610">
        <w:rPr>
          <w:rFonts w:hint="eastAsia"/>
        </w:rPr>
        <w:t>//</w:t>
      </w:r>
      <w:r w:rsidR="00086610" w:rsidRPr="00086610">
        <w:rPr>
          <w:rFonts w:hint="eastAsia"/>
        </w:rPr>
        <w:t>初始化</w:t>
      </w:r>
      <w:r w:rsidR="00086610" w:rsidRPr="00086610">
        <w:rPr>
          <w:rFonts w:hint="eastAsia"/>
        </w:rPr>
        <w:t>priv-&gt;klist_devices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  <w:t>priv-&gt;driver = drv;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  <w:t>drv-&gt;p = priv;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  <w:t>priv-&gt;kobj.kset = bus-&gt;p-&gt;drivers_kset;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  <w:t>error = kobject_init_and_add(&amp;priv-&gt;kobj, &amp;driver_ktype, NULL,</w:t>
      </w:r>
      <w:r w:rsidR="00DC6914" w:rsidRPr="00DC6914">
        <w:rPr>
          <w:rFonts w:hint="eastAsia"/>
        </w:rPr>
        <w:t xml:space="preserve"> //</w:t>
      </w:r>
      <w:r w:rsidR="00DC6914" w:rsidRPr="00DC6914">
        <w:rPr>
          <w:rFonts w:hint="eastAsia"/>
        </w:rPr>
        <w:t>驱动的</w:t>
      </w:r>
      <w:r w:rsidR="00DC6914" w:rsidRPr="00DC6914">
        <w:rPr>
          <w:rFonts w:hint="eastAsia"/>
        </w:rPr>
        <w:t>kobject</w:t>
      </w:r>
      <w:r w:rsidR="00DC6914" w:rsidRPr="00DC6914">
        <w:rPr>
          <w:rFonts w:hint="eastAsia"/>
        </w:rPr>
        <w:t>初始化和添加</w:t>
      </w:r>
      <w:r w:rsidR="00DC6914" w:rsidRPr="00DC6914">
        <w:rPr>
          <w:rFonts w:hint="eastAsia"/>
        </w:rPr>
        <w:t>dir</w:t>
      </w:r>
      <w:r w:rsidR="00DC6914" w:rsidRPr="00DC6914">
        <w:rPr>
          <w:rFonts w:hint="eastAsia"/>
        </w:rPr>
        <w:t>到</w:t>
      </w:r>
      <w:r w:rsidR="00DC6914" w:rsidRPr="00DC6914">
        <w:rPr>
          <w:rFonts w:hint="eastAsia"/>
        </w:rPr>
        <w:t>sysfs</w:t>
      </w:r>
      <w:r w:rsidR="00DC6914" w:rsidRPr="00DC6914">
        <w:rPr>
          <w:rFonts w:hint="eastAsia"/>
        </w:rPr>
        <w:t>中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</w:r>
      <w:r w:rsidRPr="00CF401E">
        <w:tab/>
      </w:r>
      <w:r w:rsidRPr="00CF401E">
        <w:tab/>
      </w:r>
      <w:r w:rsidRPr="00CF401E">
        <w:tab/>
        <w:t xml:space="preserve">     "%s", drv-&gt;name);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  <w:t>if (error)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</w:r>
      <w:r w:rsidRPr="00CF401E">
        <w:tab/>
        <w:t>goto out_unregister;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  <w:t>klist_add_tail(&amp;priv-&gt;knode_bus, &amp;bus-&gt;p-&gt;klist_drivers);</w:t>
      </w:r>
      <w:r w:rsidR="00DC6914" w:rsidRPr="00DC6914">
        <w:rPr>
          <w:rFonts w:hint="eastAsia"/>
        </w:rPr>
        <w:t xml:space="preserve"> //</w:t>
      </w:r>
      <w:r w:rsidR="00DC6914" w:rsidRPr="00DC6914">
        <w:rPr>
          <w:rFonts w:hint="eastAsia"/>
        </w:rPr>
        <w:t>将</w:t>
      </w:r>
      <w:r w:rsidR="00DC6914" w:rsidRPr="00DC6914">
        <w:rPr>
          <w:rFonts w:hint="eastAsia"/>
        </w:rPr>
        <w:t>priv-&gt;knode_bus</w:t>
      </w:r>
      <w:r w:rsidR="00DC6914" w:rsidRPr="00DC6914">
        <w:rPr>
          <w:rFonts w:hint="eastAsia"/>
        </w:rPr>
        <w:t>添加到</w:t>
      </w:r>
      <w:r w:rsidR="00DC6914" w:rsidRPr="00DC6914">
        <w:rPr>
          <w:rFonts w:hint="eastAsia"/>
        </w:rPr>
        <w:t>bus-&gt;p-&gt;klist_drivers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  <w:t>if (drv-&gt;bus-&gt;p-&gt;drivers_autoprobe) {</w:t>
      </w:r>
      <w:r w:rsidR="009006FF">
        <w:rPr>
          <w:rFonts w:hint="eastAsia"/>
        </w:rPr>
        <w:t>//</w:t>
      </w:r>
      <w:r w:rsidR="009006FF">
        <w:rPr>
          <w:rFonts w:hint="eastAsia"/>
        </w:rPr>
        <w:t>看来要弄清楚这个</w:t>
      </w:r>
      <w:r w:rsidR="009006FF">
        <w:rPr>
          <w:rFonts w:hint="eastAsia"/>
        </w:rPr>
        <w:t>p</w:t>
      </w:r>
      <w:r w:rsidR="009006FF">
        <w:rPr>
          <w:rFonts w:hint="eastAsia"/>
        </w:rPr>
        <w:t>是哪里来的了</w:t>
      </w:r>
      <w:r w:rsidR="005F56C9">
        <w:rPr>
          <w:rFonts w:hint="eastAsia"/>
        </w:rPr>
        <w:t>，即使</w:t>
      </w:r>
      <w:r w:rsidR="005F56C9">
        <w:rPr>
          <w:rFonts w:hint="eastAsia"/>
        </w:rPr>
        <w:t>else</w:t>
      </w:r>
      <w:r w:rsidR="005F56C9">
        <w:rPr>
          <w:rFonts w:hint="eastAsia"/>
        </w:rPr>
        <w:t>了居然也没报错</w:t>
      </w:r>
      <w:r w:rsidR="00C31310">
        <w:rPr>
          <w:rFonts w:hint="eastAsia"/>
        </w:rPr>
        <w:t>，看来是特殊驱动才有，保证不会出错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</w:r>
      <w:r w:rsidRPr="00CF401E">
        <w:tab/>
        <w:t>if (driver_allows_async_probing(drv)) {</w:t>
      </w:r>
      <w:r w:rsidR="00A34A9D">
        <w:rPr>
          <w:rFonts w:hint="eastAsia"/>
        </w:rPr>
        <w:t>//</w:t>
      </w:r>
      <w:r w:rsidR="00A34A9D">
        <w:rPr>
          <w:rFonts w:hint="eastAsia"/>
        </w:rPr>
        <w:t>这个放在</w:t>
      </w:r>
      <w:r w:rsidR="00A34A9D">
        <w:rPr>
          <w:rFonts w:hint="eastAsia"/>
        </w:rPr>
        <w:t>if</w:t>
      </w:r>
      <w:r w:rsidR="00A34A9D">
        <w:rPr>
          <w:rFonts w:hint="eastAsia"/>
        </w:rPr>
        <w:t>位没也要弄清楚才行，先分析</w:t>
      </w:r>
      <w:r w:rsidR="00A34A9D">
        <w:rPr>
          <w:rFonts w:hint="eastAsia"/>
        </w:rPr>
        <w:t>else</w:t>
      </w:r>
      <w:r w:rsidR="00A34A9D">
        <w:rPr>
          <w:rFonts w:hint="eastAsia"/>
        </w:rPr>
        <w:t>位吧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</w:r>
      <w:r w:rsidRPr="00CF401E">
        <w:tab/>
      </w:r>
      <w:r w:rsidRPr="00CF401E">
        <w:tab/>
        <w:t>pr_debug("bus: '%s': probing driver %s asynchronously\n",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</w:r>
      <w:r w:rsidRPr="00CF401E">
        <w:tab/>
      </w:r>
      <w:r w:rsidRPr="00CF401E">
        <w:tab/>
      </w:r>
      <w:r w:rsidRPr="00CF401E">
        <w:tab/>
        <w:t>drv-&gt;bus-&gt;name, drv-&gt;name);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</w:r>
      <w:r w:rsidRPr="00CF401E">
        <w:tab/>
      </w:r>
      <w:r w:rsidRPr="00CF401E">
        <w:tab/>
        <w:t>async_schedule(driver_attach_async, drv);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</w:r>
      <w:r w:rsidRPr="00CF401E">
        <w:tab/>
        <w:t>} else {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</w:r>
      <w:r w:rsidRPr="00CF401E">
        <w:tab/>
      </w:r>
      <w:r w:rsidRPr="00CF401E">
        <w:tab/>
        <w:t xml:space="preserve">error </w:t>
      </w:r>
      <w:r w:rsidRPr="00DC6914">
        <w:rPr>
          <w:color w:val="FF0000"/>
        </w:rPr>
        <w:t>= driver_attach</w:t>
      </w:r>
      <w:r w:rsidRPr="00CF401E">
        <w:t>(drv);</w:t>
      </w:r>
      <w:r w:rsidR="009E098F">
        <w:rPr>
          <w:rFonts w:hint="eastAsia"/>
        </w:rPr>
        <w:t>//</w:t>
      </w:r>
      <w:r w:rsidR="009E098F">
        <w:rPr>
          <w:rFonts w:hint="eastAsia"/>
        </w:rPr>
        <w:t>此行的重点函数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</w:r>
      <w:r w:rsidRPr="00CF401E">
        <w:tab/>
      </w:r>
      <w:r w:rsidRPr="00CF401E">
        <w:tab/>
        <w:t>if (error)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</w:r>
      <w:r w:rsidRPr="00CF401E">
        <w:tab/>
      </w:r>
      <w:r w:rsidRPr="00CF401E">
        <w:tab/>
      </w:r>
      <w:r w:rsidRPr="00CF401E">
        <w:tab/>
        <w:t>goto out_unregister;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</w:r>
      <w:r w:rsidRPr="00CF401E">
        <w:tab/>
        <w:t>}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  <w:t>}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  <w:t>module_add_driver(drv-&gt;owner, drv);</w:t>
      </w:r>
      <w:r w:rsidR="00DC6914" w:rsidRPr="00DC6914">
        <w:rPr>
          <w:rFonts w:hint="eastAsia"/>
        </w:rPr>
        <w:t xml:space="preserve"> //</w:t>
      </w:r>
      <w:r w:rsidR="00DC6914" w:rsidRPr="00DC6914">
        <w:rPr>
          <w:rFonts w:hint="eastAsia"/>
        </w:rPr>
        <w:t>添加</w:t>
      </w:r>
      <w:r w:rsidR="00DC6914" w:rsidRPr="00DC6914">
        <w:rPr>
          <w:rFonts w:hint="eastAsia"/>
        </w:rPr>
        <w:t>drv</w:t>
      </w:r>
      <w:r w:rsidR="00DC6914" w:rsidRPr="00DC6914">
        <w:rPr>
          <w:rFonts w:hint="eastAsia"/>
        </w:rPr>
        <w:t>的</w:t>
      </w:r>
      <w:r w:rsidR="00DC6914" w:rsidRPr="00DC6914">
        <w:rPr>
          <w:rFonts w:hint="eastAsia"/>
        </w:rPr>
        <w:t>module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  <w:t>error = driver_create_file(drv, &amp;driver_attr_uevent);</w:t>
      </w:r>
      <w:r w:rsidR="00DC6914" w:rsidRPr="00DC6914">
        <w:rPr>
          <w:rFonts w:hint="eastAsia"/>
        </w:rPr>
        <w:t xml:space="preserve"> //</w:t>
      </w:r>
      <w:r w:rsidR="00DC6914" w:rsidRPr="00DC6914">
        <w:rPr>
          <w:rFonts w:hint="eastAsia"/>
        </w:rPr>
        <w:t>在</w:t>
      </w:r>
      <w:r w:rsidR="00DC6914" w:rsidRPr="00DC6914">
        <w:rPr>
          <w:rFonts w:hint="eastAsia"/>
        </w:rPr>
        <w:t>sysfs</w:t>
      </w:r>
      <w:r w:rsidR="00DC6914" w:rsidRPr="00DC6914">
        <w:rPr>
          <w:rFonts w:hint="eastAsia"/>
        </w:rPr>
        <w:t>的目录下创建文件</w:t>
      </w:r>
      <w:r w:rsidR="00DC6914" w:rsidRPr="00DC6914">
        <w:rPr>
          <w:rFonts w:hint="eastAsia"/>
        </w:rPr>
        <w:t>uevent</w:t>
      </w:r>
      <w:r w:rsidR="00DC6914" w:rsidRPr="00DC6914">
        <w:rPr>
          <w:rFonts w:hint="eastAsia"/>
        </w:rPr>
        <w:t>属性文件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  <w:t>if (error) {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</w:r>
      <w:r w:rsidRPr="00CF401E">
        <w:tab/>
        <w:t>printk(KERN_ERR "%s: uevent attr (%s) failed\n",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</w:r>
      <w:r w:rsidRPr="00CF401E">
        <w:tab/>
      </w:r>
      <w:r w:rsidRPr="00CF401E">
        <w:tab/>
        <w:t>__func__, drv-&gt;name);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  <w:t>}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  <w:t>error = driver_add_groups(drv, bus-&gt;drv_groups);</w:t>
      </w:r>
      <w:r w:rsidR="00DC6914" w:rsidRPr="00DC6914">
        <w:rPr>
          <w:rFonts w:hint="eastAsia"/>
        </w:rPr>
        <w:t xml:space="preserve"> //</w:t>
      </w:r>
      <w:r w:rsidR="00DC6914" w:rsidRPr="00DC6914">
        <w:rPr>
          <w:rFonts w:hint="eastAsia"/>
        </w:rPr>
        <w:t>添加</w:t>
      </w:r>
      <w:r w:rsidR="00DC6914">
        <w:rPr>
          <w:rFonts w:hint="eastAsia"/>
        </w:rPr>
        <w:t>组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  <w:t>if (error) {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</w:r>
      <w:r w:rsidRPr="00CF401E">
        <w:tab/>
        <w:t>/* How the hell do we get out of this pickle? Give up */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lastRenderedPageBreak/>
        <w:tab/>
      </w:r>
      <w:r w:rsidRPr="00CF401E">
        <w:tab/>
        <w:t>printk(KERN_ERR "%s: driver_create_groups(%s) failed\n",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</w:r>
      <w:r w:rsidRPr="00CF401E">
        <w:tab/>
      </w:r>
      <w:r w:rsidRPr="00CF401E">
        <w:tab/>
        <w:t>__func__, drv-&gt;name);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  <w:t>}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  <w:t>if (!drv-&gt;suppress_bind_attrs) {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</w:r>
      <w:r w:rsidRPr="00CF401E">
        <w:tab/>
        <w:t>error = add_bind_files(drv);</w:t>
      </w:r>
      <w:r w:rsidR="00DC6914" w:rsidRPr="00DC6914">
        <w:rPr>
          <w:rFonts w:hint="eastAsia"/>
        </w:rPr>
        <w:t xml:space="preserve"> //</w:t>
      </w:r>
      <w:r w:rsidR="00DC6914" w:rsidRPr="00DC6914">
        <w:rPr>
          <w:rFonts w:hint="eastAsia"/>
        </w:rPr>
        <w:t>添加绑定文件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</w:r>
      <w:r w:rsidRPr="00CF401E">
        <w:tab/>
        <w:t>if (error) {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</w:r>
      <w:r w:rsidRPr="00CF401E">
        <w:tab/>
      </w:r>
      <w:r w:rsidRPr="00CF401E">
        <w:tab/>
        <w:t>/* Ditto */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</w:r>
      <w:r w:rsidRPr="00CF401E">
        <w:tab/>
      </w:r>
      <w:r w:rsidRPr="00CF401E">
        <w:tab/>
        <w:t>printk(KERN_ERR "%s: add_bind_files(%s) failed\n",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</w:r>
      <w:r w:rsidRPr="00CF401E">
        <w:tab/>
      </w:r>
      <w:r w:rsidRPr="00CF401E">
        <w:tab/>
      </w:r>
      <w:r w:rsidRPr="00CF401E">
        <w:tab/>
        <w:t>__func__, drv-&gt;name);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</w:r>
      <w:r w:rsidRPr="00CF401E">
        <w:tab/>
        <w:t>}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  <w:t>}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  <w:t>return 0;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>out_unregister: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  <w:t>kobject_put(&amp;priv-&gt;kobj);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  <w:t>kfree(drv-&gt;p);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  <w:t>drv-&gt;p = NULL;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>out_put_bus: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  <w:t>bus_put(bus);</w:t>
      </w:r>
    </w:p>
    <w:p w:rsidR="00CF401E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ab/>
        <w:t>return error;</w:t>
      </w:r>
    </w:p>
    <w:p w:rsidR="009D1E50" w:rsidRPr="00CF401E" w:rsidRDefault="00CF401E" w:rsidP="00CF401E">
      <w:pPr>
        <w:pStyle w:val="a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F401E">
        <w:t>}</w:t>
      </w:r>
    </w:p>
    <w:p w:rsidR="00232CD6" w:rsidRPr="00C32B0D" w:rsidRDefault="009B0E59" w:rsidP="00F2518A">
      <w:r w:rsidRPr="00C32B0D">
        <w:rPr>
          <w:rFonts w:hint="eastAsia"/>
        </w:rPr>
        <w:t>这个函数是</w:t>
      </w:r>
      <w:r w:rsidRPr="00C32B0D">
        <w:rPr>
          <w:rFonts w:hint="eastAsia"/>
        </w:rPr>
        <w:t>driver_register</w:t>
      </w:r>
      <w:r w:rsidRPr="00C32B0D">
        <w:rPr>
          <w:rFonts w:hint="eastAsia"/>
        </w:rPr>
        <w:t>中核心函数，真正的功能实现都在这个函数里面。这个函数首先找到该</w:t>
      </w:r>
      <w:r w:rsidRPr="00C32B0D">
        <w:rPr>
          <w:rFonts w:hint="eastAsia"/>
        </w:rPr>
        <w:t>drv</w:t>
      </w:r>
      <w:r w:rsidRPr="00C32B0D">
        <w:rPr>
          <w:rFonts w:hint="eastAsia"/>
        </w:rPr>
        <w:t>所属的</w:t>
      </w:r>
      <w:r w:rsidRPr="00C32B0D">
        <w:rPr>
          <w:rFonts w:hint="eastAsia"/>
        </w:rPr>
        <w:t>bus</w:t>
      </w:r>
      <w:r w:rsidRPr="00C32B0D">
        <w:rPr>
          <w:rFonts w:hint="eastAsia"/>
        </w:rPr>
        <w:t>，然后为</w:t>
      </w:r>
      <w:r w:rsidRPr="00C32B0D">
        <w:rPr>
          <w:rFonts w:hint="eastAsia"/>
        </w:rPr>
        <w:t>driver_private</w:t>
      </w:r>
      <w:r w:rsidRPr="00C32B0D">
        <w:rPr>
          <w:rFonts w:hint="eastAsia"/>
        </w:rPr>
        <w:t>结构分配空间，然后初始化</w:t>
      </w:r>
      <w:r w:rsidRPr="00C32B0D">
        <w:rPr>
          <w:rFonts w:hint="eastAsia"/>
        </w:rPr>
        <w:t>priv</w:t>
      </w:r>
      <w:r w:rsidRPr="00C32B0D">
        <w:rPr>
          <w:rFonts w:hint="eastAsia"/>
        </w:rPr>
        <w:t>，把</w:t>
      </w:r>
      <w:r w:rsidRPr="00C32B0D">
        <w:rPr>
          <w:rFonts w:hint="eastAsia"/>
        </w:rPr>
        <w:t>driver</w:t>
      </w:r>
      <w:r w:rsidRPr="00C32B0D">
        <w:rPr>
          <w:rFonts w:hint="eastAsia"/>
        </w:rPr>
        <w:t>，</w:t>
      </w:r>
      <w:r w:rsidRPr="00C32B0D">
        <w:rPr>
          <w:rFonts w:hint="eastAsia"/>
        </w:rPr>
        <w:t>bus</w:t>
      </w:r>
      <w:r w:rsidRPr="00C32B0D">
        <w:rPr>
          <w:rFonts w:hint="eastAsia"/>
        </w:rPr>
        <w:t>，</w:t>
      </w:r>
      <w:r w:rsidRPr="00C32B0D">
        <w:rPr>
          <w:rFonts w:hint="eastAsia"/>
        </w:rPr>
        <w:t>priv</w:t>
      </w:r>
      <w:r w:rsidRPr="00C32B0D">
        <w:rPr>
          <w:rFonts w:hint="eastAsia"/>
        </w:rPr>
        <w:t>联系在一块，然后添加驱动的</w:t>
      </w:r>
      <w:r w:rsidRPr="00C32B0D">
        <w:rPr>
          <w:rFonts w:hint="eastAsia"/>
        </w:rPr>
        <w:t>kobject</w:t>
      </w:r>
      <w:r w:rsidRPr="00C32B0D">
        <w:rPr>
          <w:rFonts w:hint="eastAsia"/>
        </w:rPr>
        <w:t>到</w:t>
      </w:r>
      <w:r w:rsidRPr="00C32B0D">
        <w:rPr>
          <w:rFonts w:hint="eastAsia"/>
        </w:rPr>
        <w:t>kobject</w:t>
      </w:r>
      <w:r w:rsidRPr="00C32B0D">
        <w:rPr>
          <w:rFonts w:hint="eastAsia"/>
        </w:rPr>
        <w:t>的层次中，也就是添加驱动文件夹到</w:t>
      </w:r>
      <w:r w:rsidRPr="00C32B0D">
        <w:rPr>
          <w:rFonts w:hint="eastAsia"/>
        </w:rPr>
        <w:t>sysfs</w:t>
      </w:r>
      <w:r w:rsidRPr="00C32B0D">
        <w:rPr>
          <w:rFonts w:hint="eastAsia"/>
        </w:rPr>
        <w:t>，然后根据</w:t>
      </w:r>
      <w:r w:rsidRPr="00C32B0D">
        <w:rPr>
          <w:rFonts w:hint="eastAsia"/>
        </w:rPr>
        <w:t>drivers_autoprobe</w:t>
      </w:r>
      <w:r w:rsidRPr="00C32B0D">
        <w:rPr>
          <w:rFonts w:hint="eastAsia"/>
        </w:rPr>
        <w:t>决定是否去</w:t>
      </w:r>
      <w:r w:rsidRPr="00C32B0D">
        <w:rPr>
          <w:rFonts w:hint="eastAsia"/>
        </w:rPr>
        <w:t>bus</w:t>
      </w:r>
      <w:r w:rsidRPr="00C32B0D">
        <w:rPr>
          <w:rFonts w:hint="eastAsia"/>
        </w:rPr>
        <w:t>上寻找与</w:t>
      </w:r>
      <w:r w:rsidRPr="00C32B0D">
        <w:rPr>
          <w:rFonts w:hint="eastAsia"/>
        </w:rPr>
        <w:t>driver</w:t>
      </w:r>
      <w:r w:rsidRPr="00C32B0D">
        <w:rPr>
          <w:rFonts w:hint="eastAsia"/>
        </w:rPr>
        <w:t>匹配的</w:t>
      </w:r>
      <w:r w:rsidRPr="00C32B0D">
        <w:rPr>
          <w:rFonts w:hint="eastAsia"/>
        </w:rPr>
        <w:t>device</w:t>
      </w:r>
      <w:r w:rsidRPr="00C32B0D">
        <w:rPr>
          <w:rFonts w:hint="eastAsia"/>
        </w:rPr>
        <w:t>。然后将</w:t>
      </w:r>
      <w:r w:rsidRPr="00C32B0D">
        <w:rPr>
          <w:rFonts w:hint="eastAsia"/>
        </w:rPr>
        <w:t>driver</w:t>
      </w:r>
      <w:r w:rsidRPr="00C32B0D">
        <w:rPr>
          <w:rFonts w:hint="eastAsia"/>
        </w:rPr>
        <w:t>添加到</w:t>
      </w:r>
      <w:r w:rsidRPr="00C32B0D">
        <w:rPr>
          <w:rFonts w:hint="eastAsia"/>
        </w:rPr>
        <w:t>bus</w:t>
      </w:r>
      <w:r w:rsidRPr="00C32B0D">
        <w:rPr>
          <w:rFonts w:hint="eastAsia"/>
        </w:rPr>
        <w:t>上的驱动列表中。然后添加驱动的模块，再然后就是生成</w:t>
      </w:r>
      <w:r w:rsidRPr="00C32B0D">
        <w:rPr>
          <w:rFonts w:hint="eastAsia"/>
        </w:rPr>
        <w:t>sysfs</w:t>
      </w:r>
      <w:r w:rsidRPr="00C32B0D">
        <w:rPr>
          <w:rFonts w:hint="eastAsia"/>
        </w:rPr>
        <w:t>下面的一些属性文件。</w:t>
      </w:r>
    </w:p>
    <w:p w:rsidR="009B0E59" w:rsidRPr="00C32B0D" w:rsidRDefault="009B0E59" w:rsidP="00F2518A">
      <w:r w:rsidRPr="00C32B0D">
        <w:rPr>
          <w:rFonts w:hint="eastAsia"/>
        </w:rPr>
        <w:t>结合目前需要，我们分析</w:t>
      </w:r>
      <w:r w:rsidRPr="00C32B0D">
        <w:t>driver_attach</w:t>
      </w:r>
      <w:r w:rsidRPr="00C32B0D">
        <w:rPr>
          <w:rFonts w:hint="eastAsia"/>
        </w:rPr>
        <w:t>()</w:t>
      </w:r>
      <w:r w:rsidRPr="00C32B0D">
        <w:rPr>
          <w:rFonts w:hint="eastAsia"/>
        </w:rPr>
        <w:t>函数，</w:t>
      </w:r>
    </w:p>
    <w:p w:rsidR="009B0E59" w:rsidRPr="009B0E59" w:rsidRDefault="009B0E59" w:rsidP="009B0E5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B0E59">
        <w:t>int driver_attach(struct device_driver *drv)</w:t>
      </w:r>
    </w:p>
    <w:p w:rsidR="009B0E59" w:rsidRPr="009B0E59" w:rsidRDefault="009B0E59" w:rsidP="009B0E5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B0E59">
        <w:t>{</w:t>
      </w:r>
    </w:p>
    <w:p w:rsidR="009B0E59" w:rsidRPr="009B0E59" w:rsidRDefault="009B0E59" w:rsidP="009B0E5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B0E59">
        <w:tab/>
        <w:t xml:space="preserve">return </w:t>
      </w:r>
      <w:r w:rsidRPr="00204C5C">
        <w:rPr>
          <w:color w:val="FF0000"/>
        </w:rPr>
        <w:t>bus_for_each_dev</w:t>
      </w:r>
      <w:r w:rsidRPr="009B0E59">
        <w:t>(drv-&gt;bus, NULL, drv, __driver_attach);</w:t>
      </w:r>
      <w:r w:rsidR="00B82C44">
        <w:rPr>
          <w:rFonts w:hint="eastAsia"/>
        </w:rPr>
        <w:t>//</w:t>
      </w:r>
      <w:r w:rsidR="00B82C44">
        <w:rPr>
          <w:rFonts w:hint="eastAsia"/>
        </w:rPr>
        <w:t>这是循环函数，与</w:t>
      </w:r>
      <w:r w:rsidR="00403BEB">
        <w:rPr>
          <w:rFonts w:hint="eastAsia"/>
        </w:rPr>
        <w:t>bus</w:t>
      </w:r>
      <w:r w:rsidR="00403BEB">
        <w:rPr>
          <w:rFonts w:hint="eastAsia"/>
        </w:rPr>
        <w:t>上的</w:t>
      </w:r>
      <w:r w:rsidR="00B82C44">
        <w:rPr>
          <w:rFonts w:hint="eastAsia"/>
        </w:rPr>
        <w:t>全部设备进行逐一匹配</w:t>
      </w:r>
      <w:r w:rsidR="00FC1F04">
        <w:rPr>
          <w:rFonts w:hint="eastAsia"/>
        </w:rPr>
        <w:t>，</w:t>
      </w:r>
      <w:r w:rsidR="00FC1F04" w:rsidRPr="00B17FEF">
        <w:rPr>
          <w:rFonts w:hint="eastAsia"/>
          <w:color w:val="FF0000"/>
        </w:rPr>
        <w:t>找到匹配成功的那个</w:t>
      </w:r>
      <w:r w:rsidR="00B17FEF">
        <w:rPr>
          <w:rFonts w:hint="eastAsia"/>
          <w:color w:val="FF0000"/>
        </w:rPr>
        <w:t>dev</w:t>
      </w:r>
    </w:p>
    <w:p w:rsidR="00232CD6" w:rsidRDefault="009B0E59" w:rsidP="009B0E5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B0E59">
        <w:t>}</w:t>
      </w:r>
    </w:p>
    <w:p w:rsidR="00204C5C" w:rsidRPr="00204C5C" w:rsidRDefault="00204C5C" w:rsidP="00204C5C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4C5C">
        <w:t xml:space="preserve">int </w:t>
      </w:r>
      <w:r w:rsidRPr="00204C5C">
        <w:rPr>
          <w:color w:val="FF0000"/>
        </w:rPr>
        <w:t>bus_for_each_dev</w:t>
      </w:r>
      <w:r w:rsidRPr="00204C5C">
        <w:t>(struct bus_type *bus, struct device *start,</w:t>
      </w:r>
    </w:p>
    <w:p w:rsidR="00204C5C" w:rsidRPr="00204C5C" w:rsidRDefault="00204C5C" w:rsidP="00204C5C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4C5C">
        <w:t xml:space="preserve">             void *data, int (*fn)(struct device *, void *))</w:t>
      </w:r>
    </w:p>
    <w:p w:rsidR="00204C5C" w:rsidRPr="00204C5C" w:rsidRDefault="00204C5C" w:rsidP="00204C5C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4C5C">
        <w:t>{</w:t>
      </w:r>
    </w:p>
    <w:p w:rsidR="00204C5C" w:rsidRPr="00204C5C" w:rsidRDefault="00204C5C" w:rsidP="00204C5C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4C5C">
        <w:t xml:space="preserve">    struct klist_iter i;</w:t>
      </w:r>
    </w:p>
    <w:p w:rsidR="00204C5C" w:rsidRPr="00204C5C" w:rsidRDefault="00204C5C" w:rsidP="00204C5C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4C5C">
        <w:t xml:space="preserve">    struct device *dev;</w:t>
      </w:r>
    </w:p>
    <w:p w:rsidR="00204C5C" w:rsidRPr="00204C5C" w:rsidRDefault="00204C5C" w:rsidP="00204C5C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4C5C">
        <w:t xml:space="preserve">    int error = 0;</w:t>
      </w:r>
    </w:p>
    <w:p w:rsidR="00204C5C" w:rsidRPr="00204C5C" w:rsidRDefault="00204C5C" w:rsidP="00204C5C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204C5C" w:rsidRPr="00204C5C" w:rsidRDefault="00204C5C" w:rsidP="00204C5C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4C5C">
        <w:t xml:space="preserve">    if (!bus)</w:t>
      </w:r>
    </w:p>
    <w:p w:rsidR="00204C5C" w:rsidRPr="00204C5C" w:rsidRDefault="00204C5C" w:rsidP="00204C5C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4C5C">
        <w:t xml:space="preserve">        return -EINVAL;</w:t>
      </w:r>
    </w:p>
    <w:p w:rsidR="00204C5C" w:rsidRPr="00204C5C" w:rsidRDefault="00204C5C" w:rsidP="00204C5C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204C5C" w:rsidRPr="00204C5C" w:rsidRDefault="00204C5C" w:rsidP="00204C5C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4C5C">
        <w:t xml:space="preserve">    klist_iter_init_node(&amp;bus-&gt;p-&gt;klist_devices, &amp;i,</w:t>
      </w:r>
    </w:p>
    <w:p w:rsidR="00204C5C" w:rsidRPr="00204C5C" w:rsidRDefault="00204C5C" w:rsidP="00204C5C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4C5C">
        <w:rPr>
          <w:rFonts w:hint="eastAsia"/>
        </w:rPr>
        <w:t xml:space="preserve">                 (start ? &amp;start-&gt;p-&gt;knode_bus : NULL));  </w:t>
      </w:r>
      <w:r>
        <w:rPr>
          <w:rFonts w:hint="eastAsia"/>
        </w:rPr>
        <w:tab/>
      </w:r>
      <w:r w:rsidRPr="00204C5C">
        <w:rPr>
          <w:rFonts w:hint="eastAsia"/>
        </w:rPr>
        <w:t>//</w:t>
      </w:r>
      <w:r w:rsidRPr="00204C5C">
        <w:rPr>
          <w:rFonts w:hint="eastAsia"/>
        </w:rPr>
        <w:t>将</w:t>
      </w:r>
      <w:r w:rsidRPr="00204C5C">
        <w:rPr>
          <w:rFonts w:hint="eastAsia"/>
        </w:rPr>
        <w:t>bus</w:t>
      </w:r>
      <w:r w:rsidRPr="00204C5C">
        <w:rPr>
          <w:rFonts w:hint="eastAsia"/>
        </w:rPr>
        <w:t>中的已注册的</w:t>
      </w:r>
      <w:r w:rsidRPr="00204C5C">
        <w:rPr>
          <w:rFonts w:hint="eastAsia"/>
        </w:rPr>
        <w:t>device</w:t>
      </w:r>
      <w:r w:rsidRPr="00204C5C">
        <w:rPr>
          <w:rFonts w:hint="eastAsia"/>
        </w:rPr>
        <w:t>列表放到迭代器中，</w:t>
      </w:r>
      <w:r w:rsidR="009569AB">
        <w:rPr>
          <w:rFonts w:hint="eastAsia"/>
        </w:rPr>
        <w:t>列表在私有数据中</w:t>
      </w:r>
    </w:p>
    <w:p w:rsidR="00204C5C" w:rsidRPr="00204C5C" w:rsidRDefault="00204C5C" w:rsidP="00204C5C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4C5C">
        <w:rPr>
          <w:rFonts w:hint="eastAsia"/>
        </w:rPr>
        <w:t xml:space="preserve">    while ((dev = next_device(&amp;i)) &amp;&amp; !error)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204C5C">
        <w:rPr>
          <w:rFonts w:hint="eastAsia"/>
        </w:rPr>
        <w:t>//</w:t>
      </w:r>
      <w:r w:rsidRPr="00204C5C">
        <w:rPr>
          <w:rFonts w:hint="eastAsia"/>
        </w:rPr>
        <w:t>将驱动逐个地与列表中每一个的</w:t>
      </w:r>
      <w:r w:rsidRPr="00204C5C">
        <w:rPr>
          <w:rFonts w:hint="eastAsia"/>
        </w:rPr>
        <w:t>device</w:t>
      </w:r>
      <w:r w:rsidRPr="00204C5C">
        <w:rPr>
          <w:rFonts w:hint="eastAsia"/>
        </w:rPr>
        <w:t>匹配，可能一个驱动匹配好几个设备</w:t>
      </w:r>
    </w:p>
    <w:p w:rsidR="00204C5C" w:rsidRPr="00204C5C" w:rsidRDefault="00204C5C" w:rsidP="00204C5C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4C5C">
        <w:rPr>
          <w:rFonts w:hint="eastAsia"/>
        </w:rPr>
        <w:t xml:space="preserve">        error = </w:t>
      </w:r>
      <w:r w:rsidRPr="00B17FEF">
        <w:rPr>
          <w:rFonts w:hint="eastAsia"/>
          <w:color w:val="FF0000"/>
        </w:rPr>
        <w:t>fn</w:t>
      </w:r>
      <w:r w:rsidRPr="00204C5C">
        <w:rPr>
          <w:rFonts w:hint="eastAsia"/>
        </w:rPr>
        <w:t xml:space="preserve">(dev, data);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204C5C">
        <w:rPr>
          <w:rFonts w:hint="eastAsia"/>
        </w:rPr>
        <w:t>//</w:t>
      </w:r>
      <w:r w:rsidRPr="00204C5C">
        <w:rPr>
          <w:rFonts w:hint="eastAsia"/>
        </w:rPr>
        <w:t>这个</w:t>
      </w:r>
      <w:r w:rsidRPr="00204C5C">
        <w:rPr>
          <w:rFonts w:hint="eastAsia"/>
        </w:rPr>
        <w:t>fn</w:t>
      </w:r>
      <w:r w:rsidRPr="00204C5C">
        <w:rPr>
          <w:rFonts w:hint="eastAsia"/>
        </w:rPr>
        <w:t>就是上面传下来的</w:t>
      </w:r>
      <w:r w:rsidRPr="00204C5C">
        <w:rPr>
          <w:rFonts w:hint="eastAsia"/>
        </w:rPr>
        <w:t>__driver_attach</w:t>
      </w:r>
      <w:r w:rsidR="00CF7662">
        <w:rPr>
          <w:rFonts w:hint="eastAsia"/>
        </w:rPr>
        <w:t>，逐个匹配</w:t>
      </w:r>
    </w:p>
    <w:p w:rsidR="00204C5C" w:rsidRPr="00204C5C" w:rsidRDefault="00204C5C" w:rsidP="00204C5C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4C5C">
        <w:t xml:space="preserve">    klist_iter_exit(&amp;i);</w:t>
      </w:r>
    </w:p>
    <w:p w:rsidR="00204C5C" w:rsidRPr="00204C5C" w:rsidRDefault="00204C5C" w:rsidP="00204C5C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4C5C">
        <w:t xml:space="preserve">    return error;</w:t>
      </w:r>
    </w:p>
    <w:p w:rsidR="00204C5C" w:rsidRPr="009B0E59" w:rsidRDefault="00204C5C" w:rsidP="00204C5C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4C5C">
        <w:t>}</w:t>
      </w:r>
    </w:p>
    <w:p w:rsidR="00CF401E" w:rsidRPr="00C32B0D" w:rsidRDefault="009B0E59" w:rsidP="00F2518A">
      <w:r w:rsidRPr="00C32B0D">
        <w:rPr>
          <w:rFonts w:hint="eastAsia"/>
        </w:rPr>
        <w:t>该函数内主要是执行了</w:t>
      </w:r>
      <w:r w:rsidRPr="00C32B0D">
        <w:t>__driver_attach</w:t>
      </w:r>
      <w:r w:rsidRPr="00C32B0D">
        <w:rPr>
          <w:rFonts w:hint="eastAsia"/>
        </w:rPr>
        <w:t>()</w:t>
      </w:r>
      <w:r w:rsidRPr="00C32B0D">
        <w:rPr>
          <w:rFonts w:hint="eastAsia"/>
        </w:rPr>
        <w:t>函数，</w:t>
      </w:r>
      <w:r w:rsidR="00E10B6C" w:rsidRPr="00C32B0D">
        <w:rPr>
          <w:rFonts w:hint="eastAsia"/>
        </w:rPr>
        <w:t>将</w:t>
      </w:r>
      <w:r w:rsidR="00CF7662" w:rsidRPr="00C32B0D">
        <w:rPr>
          <w:rFonts w:hint="eastAsia"/>
        </w:rPr>
        <w:t>挂接在该</w:t>
      </w:r>
      <w:r w:rsidR="00CF7662" w:rsidRPr="00C32B0D">
        <w:rPr>
          <w:rFonts w:hint="eastAsia"/>
        </w:rPr>
        <w:t>bus</w:t>
      </w:r>
      <w:r w:rsidR="00CF7662" w:rsidRPr="00C32B0D">
        <w:rPr>
          <w:rFonts w:hint="eastAsia"/>
        </w:rPr>
        <w:t>上的</w:t>
      </w:r>
      <w:r w:rsidR="00CF7662" w:rsidRPr="00C32B0D">
        <w:rPr>
          <w:rFonts w:hint="eastAsia"/>
        </w:rPr>
        <w:t>dev</w:t>
      </w:r>
      <w:r w:rsidR="00E10B6C" w:rsidRPr="00C32B0D">
        <w:rPr>
          <w:rFonts w:hint="eastAsia"/>
        </w:rPr>
        <w:t>与</w:t>
      </w:r>
      <w:r w:rsidR="00E10B6C" w:rsidRPr="00C32B0D">
        <w:rPr>
          <w:rFonts w:hint="eastAsia"/>
        </w:rPr>
        <w:t>drv</w:t>
      </w:r>
      <w:r w:rsidR="00CF7662" w:rsidRPr="00C32B0D">
        <w:rPr>
          <w:rFonts w:hint="eastAsia"/>
        </w:rPr>
        <w:t>进行匹配，</w:t>
      </w:r>
      <w:r w:rsidRPr="00C32B0D">
        <w:rPr>
          <w:rFonts w:hint="eastAsia"/>
        </w:rPr>
        <w:t>其参数为</w:t>
      </w:r>
      <w:r w:rsidR="00D1733D" w:rsidRPr="00C32B0D">
        <w:rPr>
          <w:rFonts w:hint="eastAsia"/>
        </w:rPr>
        <w:t>匹配到的</w:t>
      </w:r>
      <w:r w:rsidR="006F5E0C" w:rsidRPr="00C32B0D">
        <w:rPr>
          <w:rFonts w:hint="eastAsia"/>
        </w:rPr>
        <w:t>drv-&gt;bus-&gt;dev</w:t>
      </w:r>
      <w:r w:rsidR="006F5E0C" w:rsidRPr="00C32B0D">
        <w:rPr>
          <w:rFonts w:hint="eastAsia"/>
        </w:rPr>
        <w:t>和</w:t>
      </w:r>
      <w:r w:rsidR="00D1733D" w:rsidRPr="00C32B0D">
        <w:rPr>
          <w:rFonts w:hint="eastAsia"/>
        </w:rPr>
        <w:t>需要绑定的</w:t>
      </w:r>
      <w:r w:rsidR="006F5E0C" w:rsidRPr="00C32B0D">
        <w:rPr>
          <w:rFonts w:hint="eastAsia"/>
        </w:rPr>
        <w:t>drv</w:t>
      </w:r>
      <w:r w:rsidR="006F5E0C" w:rsidRPr="00C32B0D">
        <w:rPr>
          <w:rFonts w:hint="eastAsia"/>
        </w:rPr>
        <w:t>，</w:t>
      </w:r>
    </w:p>
    <w:p w:rsidR="009B0E59" w:rsidRPr="009B0E59" w:rsidRDefault="009B0E59" w:rsidP="009B0E5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B0E59">
        <w:t>static int __driver_attach(struct device *dev, void *data)</w:t>
      </w:r>
    </w:p>
    <w:p w:rsidR="009B0E59" w:rsidRPr="009B0E59" w:rsidRDefault="009B0E59" w:rsidP="009B0E5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B0E59">
        <w:t>{</w:t>
      </w:r>
    </w:p>
    <w:p w:rsidR="009B0E59" w:rsidRPr="009B0E59" w:rsidRDefault="009B0E59" w:rsidP="009B0E5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B0E59">
        <w:tab/>
        <w:t>struct device_driver *drv = data;</w:t>
      </w:r>
    </w:p>
    <w:p w:rsidR="009B0E59" w:rsidRPr="009B0E59" w:rsidRDefault="009B0E59" w:rsidP="009B0E5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9B0E59" w:rsidRPr="009B0E59" w:rsidRDefault="009B0E59" w:rsidP="009B0E5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B0E59">
        <w:tab/>
        <w:t>/*</w:t>
      </w:r>
    </w:p>
    <w:p w:rsidR="009B0E59" w:rsidRPr="009B0E59" w:rsidRDefault="009B0E59" w:rsidP="009B0E5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B0E59">
        <w:tab/>
        <w:t xml:space="preserve"> * Lock device and try to bind to it. We drop the error</w:t>
      </w:r>
    </w:p>
    <w:p w:rsidR="009B0E59" w:rsidRPr="009B0E59" w:rsidRDefault="009B0E59" w:rsidP="009B0E5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B0E59">
        <w:tab/>
        <w:t xml:space="preserve"> * here and always return 0, because we need to keep trying</w:t>
      </w:r>
    </w:p>
    <w:p w:rsidR="009B0E59" w:rsidRPr="009B0E59" w:rsidRDefault="009B0E59" w:rsidP="009B0E5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B0E59">
        <w:tab/>
        <w:t xml:space="preserve"> * to bind to devices and some drivers will return an error</w:t>
      </w:r>
    </w:p>
    <w:p w:rsidR="009B0E59" w:rsidRPr="009B0E59" w:rsidRDefault="009B0E59" w:rsidP="009B0E5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B0E59">
        <w:tab/>
        <w:t xml:space="preserve"> * simply if it didn't support the device.</w:t>
      </w:r>
    </w:p>
    <w:p w:rsidR="009B0E59" w:rsidRPr="009B0E59" w:rsidRDefault="009B0E59" w:rsidP="009B0E5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B0E59">
        <w:tab/>
        <w:t xml:space="preserve"> *</w:t>
      </w:r>
    </w:p>
    <w:p w:rsidR="009B0E59" w:rsidRPr="009B0E59" w:rsidRDefault="009B0E59" w:rsidP="009B0E5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B0E59">
        <w:tab/>
        <w:t xml:space="preserve"> * driver_probe_device() will spit a warning if there</w:t>
      </w:r>
    </w:p>
    <w:p w:rsidR="009B0E59" w:rsidRPr="009B0E59" w:rsidRDefault="009B0E59" w:rsidP="009B0E5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B0E59">
        <w:tab/>
        <w:t xml:space="preserve"> * is an error.</w:t>
      </w:r>
    </w:p>
    <w:p w:rsidR="009B0E59" w:rsidRPr="009B0E59" w:rsidRDefault="009B0E59" w:rsidP="009B0E5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B0E59">
        <w:tab/>
        <w:t xml:space="preserve"> */</w:t>
      </w:r>
    </w:p>
    <w:p w:rsidR="009B0E59" w:rsidRPr="009B0E59" w:rsidRDefault="009B0E59" w:rsidP="009B0E5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9B0E59" w:rsidRPr="009B0E59" w:rsidRDefault="009B0E59" w:rsidP="009B0E5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B0E59">
        <w:tab/>
        <w:t>if (!</w:t>
      </w:r>
      <w:r w:rsidRPr="00B17FEF">
        <w:rPr>
          <w:color w:val="FF0000"/>
        </w:rPr>
        <w:t>driver_match_device</w:t>
      </w:r>
      <w:r w:rsidRPr="009B0E59">
        <w:t>(drv, dev))</w:t>
      </w:r>
      <w:r w:rsidR="006F5E0C">
        <w:rPr>
          <w:rFonts w:hint="eastAsia"/>
        </w:rPr>
        <w:t>//</w:t>
      </w:r>
      <w:r w:rsidR="006F5E0C">
        <w:rPr>
          <w:rFonts w:hint="eastAsia"/>
        </w:rPr>
        <w:t>进行</w:t>
      </w:r>
      <w:r w:rsidR="006F5E0C">
        <w:rPr>
          <w:rFonts w:hint="eastAsia"/>
        </w:rPr>
        <w:t>drv</w:t>
      </w:r>
      <w:r w:rsidR="006F5E0C">
        <w:rPr>
          <w:rFonts w:hint="eastAsia"/>
        </w:rPr>
        <w:t>和</w:t>
      </w:r>
      <w:r w:rsidR="006F5E0C">
        <w:rPr>
          <w:rFonts w:hint="eastAsia"/>
        </w:rPr>
        <w:t>dev</w:t>
      </w:r>
      <w:r w:rsidR="006F5E0C">
        <w:rPr>
          <w:rFonts w:hint="eastAsia"/>
        </w:rPr>
        <w:t>的匹配</w:t>
      </w:r>
      <w:r w:rsidR="0040445B">
        <w:rPr>
          <w:rFonts w:hint="eastAsia"/>
        </w:rPr>
        <w:t>，但是还未绑定</w:t>
      </w:r>
    </w:p>
    <w:p w:rsidR="009B0E59" w:rsidRPr="009B0E59" w:rsidRDefault="009B0E59" w:rsidP="009B0E5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B0E59">
        <w:tab/>
      </w:r>
      <w:r w:rsidRPr="009B0E59">
        <w:tab/>
        <w:t>return 0;</w:t>
      </w:r>
    </w:p>
    <w:p w:rsidR="009B0E59" w:rsidRPr="009B0E59" w:rsidRDefault="009B0E59" w:rsidP="009B0E5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9B0E59" w:rsidRPr="009B0E59" w:rsidRDefault="009B0E59" w:rsidP="009B0E5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B0E59">
        <w:tab/>
        <w:t>if (dev-&gt;parent)</w:t>
      </w:r>
      <w:r w:rsidRPr="009B0E59">
        <w:tab/>
        <w:t>/* Needed for USB */</w:t>
      </w:r>
      <w:r w:rsidR="0013735D">
        <w:rPr>
          <w:rFonts w:hint="eastAsia"/>
        </w:rPr>
        <w:t xml:space="preserve"> //</w:t>
      </w:r>
      <w:r w:rsidR="0013735D">
        <w:rPr>
          <w:rFonts w:hint="eastAsia"/>
        </w:rPr>
        <w:t>对于</w:t>
      </w:r>
      <w:r w:rsidR="0013735D">
        <w:rPr>
          <w:rFonts w:hint="eastAsia"/>
        </w:rPr>
        <w:t>usb</w:t>
      </w:r>
      <w:r w:rsidR="0013735D">
        <w:rPr>
          <w:rFonts w:hint="eastAsia"/>
        </w:rPr>
        <w:t>设备需要进行父设备的锁定</w:t>
      </w:r>
    </w:p>
    <w:p w:rsidR="009B0E59" w:rsidRPr="009B0E59" w:rsidRDefault="009B0E59" w:rsidP="009B0E5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B0E59">
        <w:tab/>
      </w:r>
      <w:r w:rsidRPr="009B0E59">
        <w:tab/>
        <w:t>device_lock(dev-&gt;parent);</w:t>
      </w:r>
    </w:p>
    <w:p w:rsidR="009B0E59" w:rsidRPr="009B0E59" w:rsidRDefault="009B0E59" w:rsidP="009B0E5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B0E59">
        <w:tab/>
        <w:t>device_lock(dev);</w:t>
      </w:r>
    </w:p>
    <w:p w:rsidR="009B0E59" w:rsidRPr="009B0E59" w:rsidRDefault="009B0E59" w:rsidP="009B0E5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B0E59">
        <w:lastRenderedPageBreak/>
        <w:tab/>
        <w:t>if (!dev-&gt;driver)</w:t>
      </w:r>
      <w:r w:rsidR="00E10B6C">
        <w:rPr>
          <w:rFonts w:hint="eastAsia"/>
        </w:rPr>
        <w:t>//</w:t>
      </w:r>
      <w:r w:rsidR="00E10B6C">
        <w:rPr>
          <w:rFonts w:hint="eastAsia"/>
        </w:rPr>
        <w:t>如果驱动还未绑定</w:t>
      </w:r>
    </w:p>
    <w:p w:rsidR="009B0E59" w:rsidRPr="009B0E59" w:rsidRDefault="009B0E59" w:rsidP="009B0E5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B0E59">
        <w:tab/>
      </w:r>
      <w:r w:rsidRPr="009B0E59">
        <w:tab/>
      </w:r>
      <w:r w:rsidRPr="000F60CE">
        <w:rPr>
          <w:color w:val="FF0000"/>
        </w:rPr>
        <w:t>driver_probe_device</w:t>
      </w:r>
      <w:r w:rsidRPr="009B0E59">
        <w:t>(drv, dev);</w:t>
      </w:r>
      <w:r w:rsidR="0040445B">
        <w:rPr>
          <w:rFonts w:hint="eastAsia"/>
        </w:rPr>
        <w:t>//</w:t>
      </w:r>
      <w:r w:rsidR="0040445B">
        <w:rPr>
          <w:rFonts w:hint="eastAsia"/>
        </w:rPr>
        <w:t>尝试绑定设备和驱动</w:t>
      </w:r>
    </w:p>
    <w:p w:rsidR="009B0E59" w:rsidRPr="009B0E59" w:rsidRDefault="009B0E59" w:rsidP="009B0E5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B0E59">
        <w:tab/>
        <w:t>device_unlock(dev);</w:t>
      </w:r>
    </w:p>
    <w:p w:rsidR="009B0E59" w:rsidRPr="009B0E59" w:rsidRDefault="009B0E59" w:rsidP="009B0E5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B0E59">
        <w:tab/>
        <w:t>if (dev-&gt;parent)</w:t>
      </w:r>
    </w:p>
    <w:p w:rsidR="009B0E59" w:rsidRPr="009B0E59" w:rsidRDefault="009B0E59" w:rsidP="009B0E5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B0E59">
        <w:tab/>
      </w:r>
      <w:r w:rsidRPr="009B0E59">
        <w:tab/>
        <w:t>device_unlock(dev-&gt;parent);</w:t>
      </w:r>
    </w:p>
    <w:p w:rsidR="009B0E59" w:rsidRPr="009B0E59" w:rsidRDefault="009B0E59" w:rsidP="009B0E5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9B0E59" w:rsidRPr="009B0E59" w:rsidRDefault="009B0E59" w:rsidP="009B0E5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B0E59">
        <w:tab/>
        <w:t>return 0;</w:t>
      </w:r>
    </w:p>
    <w:p w:rsidR="00CF401E" w:rsidRDefault="009B0E59" w:rsidP="009B0E5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B0E59">
        <w:t>}</w:t>
      </w:r>
    </w:p>
    <w:p w:rsidR="006F5E0C" w:rsidRDefault="006F5E0C" w:rsidP="009B0E5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6F5E0C" w:rsidRPr="006F5E0C" w:rsidRDefault="006F5E0C" w:rsidP="006F5E0C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F5E0C">
        <w:t xml:space="preserve">static inline int </w:t>
      </w:r>
      <w:r w:rsidRPr="00B17FEF">
        <w:rPr>
          <w:color w:val="FF0000"/>
        </w:rPr>
        <w:t>driver_match_device</w:t>
      </w:r>
      <w:r w:rsidRPr="006F5E0C">
        <w:t>(struct device_driver *drv, struct device *dev)</w:t>
      </w:r>
    </w:p>
    <w:p w:rsidR="006F5E0C" w:rsidRPr="006F5E0C" w:rsidRDefault="006F5E0C" w:rsidP="006F5E0C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F5E0C">
        <w:t>{</w:t>
      </w:r>
    </w:p>
    <w:p w:rsidR="006F5E0C" w:rsidRPr="006F5E0C" w:rsidRDefault="006F5E0C" w:rsidP="006F5E0C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F5E0C">
        <w:tab/>
        <w:t xml:space="preserve">return drv-&gt;bus-&gt;match ? </w:t>
      </w:r>
      <w:r w:rsidRPr="00824404">
        <w:rPr>
          <w:color w:val="FF0000"/>
        </w:rPr>
        <w:t>drv-&gt;bus-&gt;match</w:t>
      </w:r>
      <w:r w:rsidRPr="006F5E0C">
        <w:t>(dev, drv) : 1;</w:t>
      </w:r>
    </w:p>
    <w:p w:rsidR="006F5E0C" w:rsidRDefault="006F5E0C" w:rsidP="006F5E0C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F5E0C">
        <w:t>}</w:t>
      </w:r>
    </w:p>
    <w:p w:rsidR="006F5E0C" w:rsidRDefault="006F5E0C" w:rsidP="006F5E0C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//</w:t>
      </w:r>
      <w:r>
        <w:rPr>
          <w:rFonts w:hint="eastAsia"/>
        </w:rPr>
        <w:t>此处调用的</w:t>
      </w:r>
      <w:r>
        <w:rPr>
          <w:rFonts w:hint="eastAsia"/>
        </w:rPr>
        <w:t>match</w:t>
      </w:r>
      <w:r>
        <w:rPr>
          <w:rFonts w:hint="eastAsia"/>
        </w:rPr>
        <w:t>函数就是上一节</w:t>
      </w:r>
      <w:r w:rsidRPr="006F5E0C">
        <w:t>pci_bus_type</w:t>
      </w:r>
      <w:r>
        <w:rPr>
          <w:rFonts w:hint="eastAsia"/>
        </w:rPr>
        <w:t>中介绍的</w:t>
      </w:r>
      <w:r w:rsidRPr="006F5E0C">
        <w:t>pci_bus_match</w:t>
      </w:r>
      <w:r>
        <w:t>，</w:t>
      </w:r>
      <w:r>
        <w:rPr>
          <w:rFonts w:hint="eastAsia"/>
        </w:rPr>
        <w:t>因此，通过该函数实现了回溯，虽然从</w:t>
      </w:r>
      <w:r>
        <w:rPr>
          <w:rFonts w:hint="eastAsia"/>
        </w:rPr>
        <w:t>driver_register</w:t>
      </w:r>
      <w:r>
        <w:rPr>
          <w:rFonts w:hint="eastAsia"/>
        </w:rPr>
        <w:t>传入的参数为同一的不包含</w:t>
      </w:r>
      <w:r w:rsidR="00381601">
        <w:rPr>
          <w:rFonts w:hint="eastAsia"/>
        </w:rPr>
        <w:t>具体驱动信息的结构，但是通过此处的</w:t>
      </w:r>
      <w:r w:rsidR="00381601">
        <w:rPr>
          <w:rFonts w:hint="eastAsia"/>
        </w:rPr>
        <w:t>match</w:t>
      </w:r>
      <w:r w:rsidR="00381601">
        <w:rPr>
          <w:rFonts w:hint="eastAsia"/>
        </w:rPr>
        <w:t>函数则又重新找到了上一层结构。执行这个函数的前提是</w:t>
      </w:r>
      <w:r w:rsidR="00381601" w:rsidRPr="006F5E0C">
        <w:t>drv-&gt;bus-&gt;match</w:t>
      </w:r>
      <w:r w:rsidR="00381601">
        <w:rPr>
          <w:rFonts w:hint="eastAsia"/>
        </w:rPr>
        <w:t>存在。由此可见</w:t>
      </w:r>
      <w:r w:rsidR="00381601">
        <w:rPr>
          <w:rFonts w:hint="eastAsia"/>
        </w:rPr>
        <w:t>###</w:t>
      </w:r>
      <w:r w:rsidR="00381601" w:rsidRPr="00381601">
        <w:t>_bus_type</w:t>
      </w:r>
      <w:r w:rsidR="00381601">
        <w:rPr>
          <w:rFonts w:hint="eastAsia"/>
        </w:rPr>
        <w:t>结构体中</w:t>
      </w:r>
      <w:r w:rsidR="00381601">
        <w:rPr>
          <w:rFonts w:hint="eastAsia"/>
        </w:rPr>
        <w:t>.match</w:t>
      </w:r>
      <w:r w:rsidR="00381601">
        <w:rPr>
          <w:rFonts w:hint="eastAsia"/>
        </w:rPr>
        <w:t>成员存在的重要性。</w:t>
      </w:r>
    </w:p>
    <w:p w:rsidR="006F5E0C" w:rsidRDefault="006F5E0C" w:rsidP="006F5E0C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6F5E0C" w:rsidRDefault="006F5E0C" w:rsidP="006F5E0C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6F5E0C" w:rsidRPr="006F5E0C" w:rsidRDefault="006F5E0C" w:rsidP="006F5E0C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F5E0C">
        <w:t xml:space="preserve">int </w:t>
      </w:r>
      <w:r w:rsidRPr="000F60CE">
        <w:rPr>
          <w:color w:val="FF0000"/>
        </w:rPr>
        <w:t>driver_probe_device</w:t>
      </w:r>
      <w:r w:rsidRPr="006F5E0C">
        <w:t>(struct device_driver *drv, struct device *dev)</w:t>
      </w:r>
    </w:p>
    <w:p w:rsidR="006F5E0C" w:rsidRPr="006F5E0C" w:rsidRDefault="006F5E0C" w:rsidP="006F5E0C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F5E0C">
        <w:t>{</w:t>
      </w:r>
    </w:p>
    <w:p w:rsidR="006F5E0C" w:rsidRPr="006F5E0C" w:rsidRDefault="006F5E0C" w:rsidP="006F5E0C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F5E0C">
        <w:tab/>
        <w:t>int ret = 0;</w:t>
      </w:r>
    </w:p>
    <w:p w:rsidR="006F5E0C" w:rsidRPr="006F5E0C" w:rsidRDefault="006F5E0C" w:rsidP="006F5E0C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6F5E0C" w:rsidRPr="006F5E0C" w:rsidRDefault="006F5E0C" w:rsidP="006F5E0C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F5E0C">
        <w:tab/>
        <w:t>if (!device_is_registered(dev))</w:t>
      </w:r>
    </w:p>
    <w:p w:rsidR="006F5E0C" w:rsidRPr="006F5E0C" w:rsidRDefault="006F5E0C" w:rsidP="006F5E0C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F5E0C">
        <w:tab/>
      </w:r>
      <w:r w:rsidRPr="006F5E0C">
        <w:tab/>
        <w:t>return -ENODEV;</w:t>
      </w:r>
    </w:p>
    <w:p w:rsidR="006F5E0C" w:rsidRPr="006F5E0C" w:rsidRDefault="006F5E0C" w:rsidP="006F5E0C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6F5E0C" w:rsidRPr="006F5E0C" w:rsidRDefault="006F5E0C" w:rsidP="006F5E0C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F5E0C">
        <w:tab/>
        <w:t>pr_debug("bus: '%s': %s: matched device %s with driver %s\n",</w:t>
      </w:r>
    </w:p>
    <w:p w:rsidR="006F5E0C" w:rsidRPr="006F5E0C" w:rsidRDefault="006F5E0C" w:rsidP="006F5E0C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F5E0C">
        <w:tab/>
      </w:r>
      <w:r w:rsidRPr="006F5E0C">
        <w:tab/>
        <w:t xml:space="preserve"> drv-&gt;bus-&gt;name, __func__, dev_name(dev), drv-&gt;name);</w:t>
      </w:r>
    </w:p>
    <w:p w:rsidR="006F5E0C" w:rsidRPr="006F5E0C" w:rsidRDefault="006F5E0C" w:rsidP="006F5E0C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6F5E0C" w:rsidRPr="006F5E0C" w:rsidRDefault="006F5E0C" w:rsidP="006F5E0C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F5E0C">
        <w:tab/>
        <w:t>if (dev-&gt;parent)</w:t>
      </w:r>
    </w:p>
    <w:p w:rsidR="006F5E0C" w:rsidRPr="006F5E0C" w:rsidRDefault="006F5E0C" w:rsidP="006F5E0C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F5E0C">
        <w:tab/>
      </w:r>
      <w:r w:rsidRPr="006F5E0C">
        <w:tab/>
        <w:t>pm_runtime_get_sync(dev-&gt;parent);</w:t>
      </w:r>
    </w:p>
    <w:p w:rsidR="006F5E0C" w:rsidRPr="006F5E0C" w:rsidRDefault="006F5E0C" w:rsidP="006F5E0C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6F5E0C" w:rsidRPr="006F5E0C" w:rsidRDefault="006F5E0C" w:rsidP="006F5E0C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F5E0C">
        <w:tab/>
        <w:t>pm_runtime_barrier(dev);</w:t>
      </w:r>
    </w:p>
    <w:p w:rsidR="006F5E0C" w:rsidRPr="006F5E0C" w:rsidRDefault="006F5E0C" w:rsidP="006F5E0C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F5E0C">
        <w:tab/>
        <w:t xml:space="preserve">ret = </w:t>
      </w:r>
      <w:r w:rsidRPr="000F60CE">
        <w:rPr>
          <w:color w:val="FF0000"/>
        </w:rPr>
        <w:t>really_probe</w:t>
      </w:r>
      <w:r w:rsidRPr="006F5E0C">
        <w:t>(dev, drv);</w:t>
      </w:r>
      <w:r w:rsidR="00A82FA0">
        <w:rPr>
          <w:rFonts w:hint="eastAsia"/>
        </w:rPr>
        <w:t>//</w:t>
      </w:r>
      <w:r w:rsidR="00A82FA0">
        <w:rPr>
          <w:rFonts w:hint="eastAsia"/>
        </w:rPr>
        <w:t>真正是</w:t>
      </w:r>
      <w:r w:rsidR="00A82FA0">
        <w:rPr>
          <w:rFonts w:hint="eastAsia"/>
        </w:rPr>
        <w:t>probe</w:t>
      </w:r>
      <w:r w:rsidR="009A3B59">
        <w:rPr>
          <w:rFonts w:hint="eastAsia"/>
        </w:rPr>
        <w:t>功能</w:t>
      </w:r>
      <w:r w:rsidR="00A82FA0">
        <w:rPr>
          <w:rFonts w:hint="eastAsia"/>
        </w:rPr>
        <w:t>函数</w:t>
      </w:r>
    </w:p>
    <w:p w:rsidR="006F5E0C" w:rsidRPr="006F5E0C" w:rsidRDefault="006F5E0C" w:rsidP="006F5E0C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F5E0C">
        <w:tab/>
        <w:t>pm_request_idle(dev);</w:t>
      </w:r>
    </w:p>
    <w:p w:rsidR="006F5E0C" w:rsidRPr="006F5E0C" w:rsidRDefault="006F5E0C" w:rsidP="006F5E0C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6F5E0C" w:rsidRPr="006F5E0C" w:rsidRDefault="006F5E0C" w:rsidP="006F5E0C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F5E0C">
        <w:tab/>
        <w:t>if (dev-&gt;parent)</w:t>
      </w:r>
    </w:p>
    <w:p w:rsidR="006F5E0C" w:rsidRPr="006F5E0C" w:rsidRDefault="006F5E0C" w:rsidP="006F5E0C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F5E0C">
        <w:tab/>
      </w:r>
      <w:r w:rsidRPr="006F5E0C">
        <w:tab/>
        <w:t>pm_runtime_put(dev-&gt;parent);</w:t>
      </w:r>
    </w:p>
    <w:p w:rsidR="006F5E0C" w:rsidRPr="006F5E0C" w:rsidRDefault="006F5E0C" w:rsidP="006F5E0C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6F5E0C" w:rsidRPr="006F5E0C" w:rsidRDefault="006F5E0C" w:rsidP="006F5E0C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F5E0C">
        <w:tab/>
        <w:t>return ret;</w:t>
      </w:r>
    </w:p>
    <w:p w:rsidR="006F5E0C" w:rsidRDefault="006F5E0C" w:rsidP="006F5E0C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F5E0C">
        <w:t>}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 xml:space="preserve">static int </w:t>
      </w:r>
      <w:r w:rsidRPr="000F60CE">
        <w:rPr>
          <w:color w:val="FF0000"/>
        </w:rPr>
        <w:t>really_probe</w:t>
      </w:r>
      <w:r w:rsidRPr="00A82FA0">
        <w:t>(struct device *dev, struct device_driver *drv)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>{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  <w:t>int ret = 0;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  <w:t>int local_trigger_count = atomic_read(&amp;deferred_trigger_count);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  <w:t>atomic_inc(&amp;probe_count);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  <w:t>pr_debug("bus: '%s': %s: probing driver %s with device %s\n",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</w:r>
      <w:r w:rsidRPr="00A82FA0">
        <w:tab/>
        <w:t xml:space="preserve"> drv-&gt;bus-&gt;name, __func__, drv-&gt;name, dev_name(dev));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  <w:t>WARN_ON(!list_empty(&amp;dev-&gt;devres_head));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</w:r>
      <w:r w:rsidRPr="000F60CE">
        <w:rPr>
          <w:color w:val="FF0000"/>
        </w:rPr>
        <w:t>dev-&gt;driver = drv;</w:t>
      </w:r>
      <w:r w:rsidR="007C171A">
        <w:rPr>
          <w:rFonts w:hint="eastAsia"/>
          <w:color w:val="FF0000"/>
        </w:rPr>
        <w:t>//</w:t>
      </w:r>
      <w:r w:rsidR="007C171A">
        <w:rPr>
          <w:rFonts w:hint="eastAsia"/>
          <w:color w:val="FF0000"/>
        </w:rPr>
        <w:t>将驱动挂载到对应设备上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  <w:t>/* If using pinctrl, bind pins now before probing */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  <w:t>ret = pinctrl_bind_pins(dev);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  <w:t>if (ret)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</w:r>
      <w:r w:rsidRPr="00A82FA0">
        <w:tab/>
        <w:t>goto probe_failed;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  <w:t>if (driver_sysfs_add(dev)) {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</w:r>
      <w:r w:rsidRPr="00A82FA0">
        <w:tab/>
        <w:t>printk(KERN_ERR "%s: driver_sysfs_add(%s) failed\n",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</w:r>
      <w:r w:rsidRPr="00A82FA0">
        <w:tab/>
      </w:r>
      <w:r w:rsidRPr="00A82FA0">
        <w:tab/>
        <w:t>__func__, dev_name(dev));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</w:r>
      <w:r w:rsidRPr="00A82FA0">
        <w:tab/>
        <w:t>goto probe_failed;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  <w:t>}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  <w:t>if (dev-&gt;pm_domain &amp;&amp; dev-&gt;pm_domain-&gt;activate) {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</w:r>
      <w:r w:rsidRPr="00A82FA0">
        <w:tab/>
        <w:t>ret = dev-&gt;pm_domain-&gt;activate(dev);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</w:r>
      <w:r w:rsidRPr="00A82FA0">
        <w:tab/>
        <w:t>if (ret)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</w:r>
      <w:r w:rsidRPr="00A82FA0">
        <w:tab/>
      </w:r>
      <w:r w:rsidRPr="00A82FA0">
        <w:tab/>
        <w:t>goto probe_failed;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  <w:t>}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  <w:t>/*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  <w:t xml:space="preserve"> * Ensure devices are listed in devices_kset in correct order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  <w:t xml:space="preserve"> * It's important to move Dev to the end of devices_kset before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  <w:t xml:space="preserve"> * calling .probe, because it could be recursive and parent Dev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  <w:t xml:space="preserve"> * should always go first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  <w:t xml:space="preserve"> */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  <w:t>devices_kset_move_last(dev);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A82FA0" w:rsidRPr="000F60CE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</w:rPr>
      </w:pPr>
      <w:r w:rsidRPr="000F60CE">
        <w:rPr>
          <w:color w:val="FF0000"/>
        </w:rPr>
        <w:tab/>
        <w:t>if (dev-&gt;bus-&gt;probe) {</w:t>
      </w:r>
    </w:p>
    <w:p w:rsidR="00A82FA0" w:rsidRPr="000F60CE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</w:rPr>
      </w:pPr>
      <w:r w:rsidRPr="000F60CE">
        <w:rPr>
          <w:color w:val="FF0000"/>
        </w:rPr>
        <w:tab/>
      </w:r>
      <w:r w:rsidRPr="000F60CE">
        <w:rPr>
          <w:color w:val="FF0000"/>
        </w:rPr>
        <w:tab/>
        <w:t>ret = dev-&gt;bus-&gt;probe(dev);</w:t>
      </w:r>
      <w:r w:rsidR="000F60CE">
        <w:rPr>
          <w:rFonts w:hint="eastAsia"/>
          <w:color w:val="FF0000"/>
        </w:rPr>
        <w:tab/>
        <w:t>//</w:t>
      </w:r>
      <w:r w:rsidR="000F60CE">
        <w:rPr>
          <w:rFonts w:hint="eastAsia"/>
          <w:color w:val="FF0000"/>
        </w:rPr>
        <w:t>首先判断</w:t>
      </w:r>
      <w:r w:rsidR="000F60CE">
        <w:rPr>
          <w:rFonts w:hint="eastAsia"/>
          <w:color w:val="FF0000"/>
        </w:rPr>
        <w:t>bus-&gt;probe</w:t>
      </w:r>
      <w:r w:rsidR="000F60CE">
        <w:rPr>
          <w:rFonts w:hint="eastAsia"/>
          <w:color w:val="FF0000"/>
        </w:rPr>
        <w:t>是否存在，存在的话则执行</w:t>
      </w:r>
      <w:r w:rsidR="00F93CA2">
        <w:rPr>
          <w:rFonts w:hint="eastAsia"/>
          <w:color w:val="FF0000"/>
        </w:rPr>
        <w:t>。</w:t>
      </w:r>
    </w:p>
    <w:p w:rsidR="00A82FA0" w:rsidRPr="000F60CE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</w:rPr>
      </w:pPr>
      <w:r w:rsidRPr="000F60CE">
        <w:rPr>
          <w:color w:val="FF0000"/>
        </w:rPr>
        <w:lastRenderedPageBreak/>
        <w:tab/>
      </w:r>
      <w:r w:rsidRPr="000F60CE">
        <w:rPr>
          <w:color w:val="FF0000"/>
        </w:rPr>
        <w:tab/>
        <w:t>if (ret)</w:t>
      </w:r>
    </w:p>
    <w:p w:rsidR="00A82FA0" w:rsidRPr="000F60CE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</w:rPr>
      </w:pPr>
      <w:r w:rsidRPr="000F60CE">
        <w:rPr>
          <w:color w:val="FF0000"/>
        </w:rPr>
        <w:tab/>
      </w:r>
      <w:r w:rsidRPr="000F60CE">
        <w:rPr>
          <w:color w:val="FF0000"/>
        </w:rPr>
        <w:tab/>
      </w:r>
      <w:r w:rsidRPr="000F60CE">
        <w:rPr>
          <w:color w:val="FF0000"/>
        </w:rPr>
        <w:tab/>
        <w:t>goto probe_failed;</w:t>
      </w:r>
    </w:p>
    <w:p w:rsidR="00A82FA0" w:rsidRPr="000F60CE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</w:rPr>
      </w:pPr>
      <w:r w:rsidRPr="000F60CE">
        <w:rPr>
          <w:color w:val="FF0000"/>
        </w:rPr>
        <w:tab/>
        <w:t>} else if (drv-&gt;probe) {</w:t>
      </w:r>
      <w:r w:rsidR="000F60CE">
        <w:rPr>
          <w:rFonts w:hint="eastAsia"/>
          <w:color w:val="FF0000"/>
        </w:rPr>
        <w:tab/>
      </w:r>
      <w:r w:rsidR="000F60CE">
        <w:rPr>
          <w:rFonts w:hint="eastAsia"/>
          <w:color w:val="FF0000"/>
        </w:rPr>
        <w:tab/>
      </w:r>
      <w:r w:rsidR="000F60CE">
        <w:rPr>
          <w:rFonts w:hint="eastAsia"/>
          <w:color w:val="FF0000"/>
        </w:rPr>
        <w:tab/>
        <w:t>//</w:t>
      </w:r>
      <w:r w:rsidR="000F60CE">
        <w:rPr>
          <w:rFonts w:hint="eastAsia"/>
          <w:color w:val="FF0000"/>
        </w:rPr>
        <w:t>如果</w:t>
      </w:r>
      <w:r w:rsidR="000F60CE">
        <w:rPr>
          <w:rFonts w:hint="eastAsia"/>
          <w:color w:val="FF0000"/>
        </w:rPr>
        <w:t>bus-&gt;probe</w:t>
      </w:r>
      <w:r w:rsidR="000F60CE">
        <w:rPr>
          <w:rFonts w:hint="eastAsia"/>
          <w:color w:val="FF0000"/>
        </w:rPr>
        <w:t>不存在但是</w:t>
      </w:r>
      <w:r w:rsidR="000F60CE" w:rsidRPr="000F60CE">
        <w:rPr>
          <w:color w:val="FF0000"/>
        </w:rPr>
        <w:t>drv-&gt;probe</w:t>
      </w:r>
      <w:r w:rsidR="000F60CE">
        <w:rPr>
          <w:color w:val="FF0000"/>
        </w:rPr>
        <w:t>存在，则执行</w:t>
      </w:r>
      <w:r w:rsidR="000F60CE" w:rsidRPr="000F60CE">
        <w:rPr>
          <w:color w:val="FF0000"/>
        </w:rPr>
        <w:t>drv-&gt;probe</w:t>
      </w:r>
      <w:r w:rsidR="00F93CA2">
        <w:rPr>
          <w:color w:val="FF0000"/>
        </w:rPr>
        <w:t>。</w:t>
      </w:r>
    </w:p>
    <w:p w:rsidR="00A82FA0" w:rsidRPr="000F60CE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</w:rPr>
      </w:pPr>
      <w:r w:rsidRPr="000F60CE">
        <w:rPr>
          <w:color w:val="FF0000"/>
        </w:rPr>
        <w:tab/>
      </w:r>
      <w:r w:rsidRPr="000F60CE">
        <w:rPr>
          <w:color w:val="FF0000"/>
        </w:rPr>
        <w:tab/>
        <w:t>ret = drv-&gt;probe(dev);</w:t>
      </w:r>
    </w:p>
    <w:p w:rsidR="00A82FA0" w:rsidRPr="000F60CE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</w:rPr>
      </w:pPr>
      <w:r w:rsidRPr="000F60CE">
        <w:rPr>
          <w:color w:val="FF0000"/>
        </w:rPr>
        <w:tab/>
      </w:r>
      <w:r w:rsidRPr="000F60CE">
        <w:rPr>
          <w:color w:val="FF0000"/>
        </w:rPr>
        <w:tab/>
        <w:t>if (ret)</w:t>
      </w:r>
    </w:p>
    <w:p w:rsidR="00A82FA0" w:rsidRPr="000F60CE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</w:rPr>
      </w:pPr>
      <w:r w:rsidRPr="000F60CE">
        <w:rPr>
          <w:color w:val="FF0000"/>
        </w:rPr>
        <w:tab/>
      </w:r>
      <w:r w:rsidRPr="000F60CE">
        <w:rPr>
          <w:color w:val="FF0000"/>
        </w:rPr>
        <w:tab/>
      </w:r>
      <w:r w:rsidRPr="000F60CE">
        <w:rPr>
          <w:color w:val="FF0000"/>
        </w:rPr>
        <w:tab/>
        <w:t>goto probe_failed;</w:t>
      </w:r>
    </w:p>
    <w:p w:rsidR="00A82FA0" w:rsidRPr="000F60CE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</w:rPr>
      </w:pPr>
      <w:r w:rsidRPr="000F60CE">
        <w:rPr>
          <w:color w:val="FF0000"/>
        </w:rPr>
        <w:tab/>
        <w:t>}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  <w:t>if (dev-&gt;pm_domain &amp;&amp; dev-&gt;pm_domain-&gt;sync)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</w:r>
      <w:r w:rsidRPr="00A82FA0">
        <w:tab/>
        <w:t>dev-&gt;pm_domain-&gt;sync(dev);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  <w:t>driver_bound(dev);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  <w:t>ret = 1;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  <w:t>pr_debug("bus: '%s': %s: bound device %s to driver %s\n",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</w:r>
      <w:r w:rsidRPr="00A82FA0">
        <w:tab/>
        <w:t xml:space="preserve"> drv-&gt;bus-&gt;name, __func__, dev_name(dev), drv-&gt;name);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  <w:t>goto done;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>probe_failed: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  <w:t>devres_release_all(dev);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  <w:t>driver_sysfs_remove(dev);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  <w:t>dev-&gt;driver = NULL;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  <w:t>dev_set_drvdata(dev, NULL);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  <w:t>if (dev-&gt;pm_domain &amp;&amp; dev-&gt;pm_domain-&gt;dismiss)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</w:r>
      <w:r w:rsidRPr="00A82FA0">
        <w:tab/>
        <w:t>dev-&gt;pm_domain-&gt;dismiss(dev);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  <w:t>switch (ret) {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  <w:t>case -EPROBE_DEFER: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</w:r>
      <w:r w:rsidRPr="00A82FA0">
        <w:tab/>
        <w:t>/* Driver requested deferred probing */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</w:r>
      <w:r w:rsidRPr="00A82FA0">
        <w:tab/>
        <w:t>dev_dbg(dev, "Driver %s requests probe deferral\n", drv-&gt;name);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</w:r>
      <w:r w:rsidRPr="00A82FA0">
        <w:tab/>
        <w:t>driver_deferred_probe_add(dev);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</w:r>
      <w:r w:rsidRPr="00A82FA0">
        <w:tab/>
        <w:t>/* Did a trigger occur while probing? Need to re-trigger if yes */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</w:r>
      <w:r w:rsidRPr="00A82FA0">
        <w:tab/>
        <w:t>if (local_trigger_count != atomic_read(&amp;deferred_trigger_count))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</w:r>
      <w:r w:rsidRPr="00A82FA0">
        <w:tab/>
      </w:r>
      <w:r w:rsidRPr="00A82FA0">
        <w:tab/>
        <w:t>driver_deferred_probe_trigger();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</w:r>
      <w:r w:rsidRPr="00A82FA0">
        <w:tab/>
        <w:t>break;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  <w:t>case -ENODEV: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  <w:t>case -ENXIO: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</w:r>
      <w:r w:rsidRPr="00A82FA0">
        <w:tab/>
        <w:t>pr_debug("%s: probe of %s rejects match %d\n",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</w:r>
      <w:r w:rsidRPr="00A82FA0">
        <w:tab/>
      </w:r>
      <w:r w:rsidRPr="00A82FA0">
        <w:tab/>
        <w:t xml:space="preserve"> drv-&gt;name, dev_name(dev), ret);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</w:r>
      <w:r w:rsidRPr="00A82FA0">
        <w:tab/>
        <w:t>break;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  <w:t>default: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</w:r>
      <w:r w:rsidRPr="00A82FA0">
        <w:tab/>
        <w:t>/* driver matched but the probe failed */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</w:r>
      <w:r w:rsidRPr="00A82FA0">
        <w:tab/>
        <w:t>printk(KERN_WARNING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</w:r>
      <w:r w:rsidRPr="00A82FA0">
        <w:tab/>
        <w:t xml:space="preserve">       "%s: probe of %s failed with error %d\n",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</w:r>
      <w:r w:rsidRPr="00A82FA0">
        <w:tab/>
        <w:t xml:space="preserve">       drv-&gt;name, dev_name(dev), ret);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  <w:t>}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  <w:t>/*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  <w:t xml:space="preserve"> * Ignore errors returned by -&gt;probe so that the next driver can try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  <w:t xml:space="preserve"> * its luck.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  <w:t xml:space="preserve"> */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  <w:t>ret = 0;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>done: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  <w:t>atomic_dec(&amp;probe_count);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  <w:t>wake_up(&amp;probe_waitqueue);</w:t>
      </w:r>
    </w:p>
    <w:p w:rsidR="00A82FA0" w:rsidRPr="00A82FA0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ab/>
        <w:t>return ret;</w:t>
      </w:r>
    </w:p>
    <w:p w:rsidR="00A82FA0" w:rsidRPr="009B0E59" w:rsidRDefault="00A82FA0" w:rsidP="00A82FA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2FA0">
        <w:t>}</w:t>
      </w:r>
    </w:p>
    <w:p w:rsidR="00CF401E" w:rsidRPr="00C32B0D" w:rsidRDefault="00F93CA2" w:rsidP="00F2518A">
      <w:r w:rsidRPr="00C32B0D">
        <w:rPr>
          <w:rFonts w:hint="eastAsia"/>
        </w:rPr>
        <w:t>一路分析来看，</w:t>
      </w:r>
      <w:r w:rsidRPr="00C32B0D">
        <w:t>drv-&gt;probe</w:t>
      </w:r>
      <w:r w:rsidRPr="00C32B0D">
        <w:rPr>
          <w:rFonts w:hint="eastAsia"/>
        </w:rPr>
        <w:t>并不存在，那么要执行的必然是</w:t>
      </w:r>
      <w:r w:rsidRPr="00C32B0D">
        <w:t>dev-&gt;bus-&gt;probe</w:t>
      </w:r>
      <w:r w:rsidRPr="00C32B0D">
        <w:t>，</w:t>
      </w:r>
      <w:r w:rsidRPr="00C32B0D">
        <w:rPr>
          <w:color w:val="FF0000"/>
        </w:rPr>
        <w:t>dev</w:t>
      </w:r>
      <w:r w:rsidRPr="00C32B0D">
        <w:rPr>
          <w:color w:val="FF0000"/>
        </w:rPr>
        <w:t>是通过对</w:t>
      </w:r>
      <w:r w:rsidR="00787A40" w:rsidRPr="00C32B0D">
        <w:rPr>
          <w:rFonts w:hint="eastAsia"/>
          <w:color w:val="FF0000"/>
        </w:rPr>
        <w:t>bus</w:t>
      </w:r>
      <w:r w:rsidR="00787A40" w:rsidRPr="00C32B0D">
        <w:rPr>
          <w:rFonts w:hint="eastAsia"/>
          <w:color w:val="FF0000"/>
        </w:rPr>
        <w:t>上</w:t>
      </w:r>
      <w:r w:rsidR="00787A40" w:rsidRPr="00C32B0D">
        <w:rPr>
          <w:color w:val="FF0000"/>
        </w:rPr>
        <w:t>已注册</w:t>
      </w:r>
      <w:r w:rsidRPr="00C32B0D">
        <w:rPr>
          <w:color w:val="FF0000"/>
        </w:rPr>
        <w:t>的全部设备进行</w:t>
      </w:r>
      <w:r w:rsidRPr="00C32B0D">
        <w:rPr>
          <w:color w:val="FF0000"/>
        </w:rPr>
        <w:t>vender</w:t>
      </w:r>
      <w:r w:rsidRPr="00C32B0D">
        <w:rPr>
          <w:rFonts w:hint="eastAsia"/>
          <w:color w:val="FF0000"/>
        </w:rPr>
        <w:t>_</w:t>
      </w:r>
      <w:r w:rsidRPr="00C32B0D">
        <w:rPr>
          <w:color w:val="FF0000"/>
        </w:rPr>
        <w:t>id</w:t>
      </w:r>
      <w:r w:rsidRPr="00C32B0D">
        <w:rPr>
          <w:color w:val="FF0000"/>
        </w:rPr>
        <w:t>匹配到的</w:t>
      </w:r>
      <w:r w:rsidRPr="00C32B0D">
        <w:t>，因此</w:t>
      </w:r>
      <w:r w:rsidRPr="00C32B0D">
        <w:t>dev-&gt;bus-&gt;probe</w:t>
      </w:r>
      <w:r w:rsidRPr="00C32B0D">
        <w:t>应该是在系统检测到</w:t>
      </w:r>
      <w:r w:rsidRPr="00C32B0D">
        <w:t>device</w:t>
      </w:r>
      <w:r w:rsidRPr="00C32B0D">
        <w:t>之后进行设置的。通过对前文</w:t>
      </w:r>
      <w:r w:rsidRPr="00C32B0D">
        <w:t>pci</w:t>
      </w:r>
      <w:r w:rsidRPr="00C32B0D">
        <w:rPr>
          <w:rFonts w:hint="eastAsia"/>
        </w:rPr>
        <w:t>_bus_type</w:t>
      </w:r>
      <w:r w:rsidRPr="00C32B0D">
        <w:rPr>
          <w:rFonts w:hint="eastAsia"/>
        </w:rPr>
        <w:t>中</w:t>
      </w:r>
      <w:r w:rsidRPr="00C32B0D">
        <w:rPr>
          <w:rFonts w:hint="eastAsia"/>
        </w:rPr>
        <w:t>probe</w:t>
      </w:r>
      <w:r w:rsidRPr="00C32B0D">
        <w:rPr>
          <w:rFonts w:hint="eastAsia"/>
        </w:rPr>
        <w:t>函数的分析，结合</w:t>
      </w:r>
      <w:r w:rsidRPr="00C32B0D">
        <w:rPr>
          <w:rFonts w:hint="eastAsia"/>
        </w:rPr>
        <w:t>dev-&gt;bus</w:t>
      </w:r>
      <w:r w:rsidRPr="00C32B0D">
        <w:rPr>
          <w:rFonts w:hint="eastAsia"/>
        </w:rPr>
        <w:t>的数据类型，不难猜出</w:t>
      </w:r>
      <w:r w:rsidRPr="00C32B0D">
        <w:t>dev-&gt;bus-&gt;probe</w:t>
      </w:r>
      <w:r w:rsidRPr="00C32B0D">
        <w:t>也是通过</w:t>
      </w:r>
      <w:r w:rsidRPr="00C32B0D">
        <w:t>dev.bus = &amp;pci_bus_type;</w:t>
      </w:r>
      <w:r w:rsidRPr="00C32B0D">
        <w:t>这一赋值操作得到。全面分析暂时还做不到，目前也是仅根据需要分析，通过查找，找到了</w:t>
      </w:r>
      <w:r w:rsidRPr="00C32B0D">
        <w:t>pci_setup_device</w:t>
      </w:r>
      <w:r w:rsidRPr="00C32B0D">
        <w:t>函数，其</w:t>
      </w:r>
      <w:r w:rsidR="00CB1530" w:rsidRPr="00C32B0D">
        <w:t>内部包含了</w:t>
      </w:r>
      <w:r w:rsidR="00CB1530" w:rsidRPr="00C32B0D">
        <w:t>dev-&gt;dev.bus = &amp;pci_bus_type;</w:t>
      </w:r>
      <w:r w:rsidR="00CB1530" w:rsidRPr="00C32B0D">
        <w:t>这句话。而</w:t>
      </w:r>
      <w:r w:rsidR="00CB1530" w:rsidRPr="00C32B0D">
        <w:t>pci_setup_device</w:t>
      </w:r>
      <w:r w:rsidR="00CB1530" w:rsidRPr="00C32B0D">
        <w:rPr>
          <w:rFonts w:hint="eastAsia"/>
        </w:rPr>
        <w:t>()</w:t>
      </w:r>
      <w:r w:rsidR="00CB1530" w:rsidRPr="00C32B0D">
        <w:rPr>
          <w:rFonts w:hint="eastAsia"/>
        </w:rPr>
        <w:t>函数往上回溯的调用逻辑如下：</w:t>
      </w:r>
    </w:p>
    <w:p w:rsidR="009742A4" w:rsidRPr="00C32B0D" w:rsidRDefault="009742A4" w:rsidP="000B5C6B">
      <w:pPr>
        <w:jc w:val="center"/>
      </w:pPr>
      <w:r w:rsidRPr="00C32B0D">
        <w:rPr>
          <w:noProof/>
        </w:rPr>
        <w:lastRenderedPageBreak/>
        <w:drawing>
          <wp:inline distT="0" distB="0" distL="0" distR="0" wp14:anchorId="685D0C6A" wp14:editId="54B23CAB">
            <wp:extent cx="6539016" cy="2712636"/>
            <wp:effectExtent l="0" t="0" r="0" b="0"/>
            <wp:docPr id="1" name="图片 1" descr="C:\Users\hanshu\AppData\Roaming\Tencent\Users\604352982\QQ\WinTemp\RichOle\7J0Z$IHSZWO6N}KCJ{_34[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nshu\AppData\Roaming\Tencent\Users\604352982\QQ\WinTemp\RichOle\7J0Z$IHSZWO6N}KCJ{_34[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370" cy="271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5FA" w:rsidRPr="00C32B0D" w:rsidRDefault="009742A4" w:rsidP="00F2518A">
      <w:r w:rsidRPr="00C32B0D">
        <w:rPr>
          <w:rFonts w:hint="eastAsia"/>
        </w:rPr>
        <w:t>逐个分析又是一个</w:t>
      </w:r>
      <w:r w:rsidR="00EF780B" w:rsidRPr="00C32B0D">
        <w:rPr>
          <w:rFonts w:hint="eastAsia"/>
        </w:rPr>
        <w:t>浩大</w:t>
      </w:r>
      <w:r w:rsidRPr="00C32B0D">
        <w:rPr>
          <w:rFonts w:hint="eastAsia"/>
        </w:rPr>
        <w:t>的工程，择日再进行分析吧，但是总结来说，就是在系统进行</w:t>
      </w:r>
      <w:r w:rsidRPr="00C32B0D">
        <w:rPr>
          <w:rFonts w:hint="eastAsia"/>
        </w:rPr>
        <w:t>PCI</w:t>
      </w:r>
      <w:r w:rsidRPr="00C32B0D">
        <w:rPr>
          <w:rFonts w:hint="eastAsia"/>
        </w:rPr>
        <w:t>设备检测时，一旦检测到就已经完成了</w:t>
      </w:r>
      <w:r w:rsidRPr="00C32B0D">
        <w:t>dev-&gt;bus-&gt;probe</w:t>
      </w:r>
      <w:r w:rsidRPr="00C32B0D">
        <w:t>的赋值。</w:t>
      </w:r>
    </w:p>
    <w:p w:rsidR="00CB1530" w:rsidRDefault="00A165FA" w:rsidP="000430CF">
      <w:r>
        <w:t>至此，就暂时分析完了系统是如何调用</w:t>
      </w:r>
      <w:r>
        <w:t>azx</w:t>
      </w:r>
      <w:r>
        <w:rPr>
          <w:rFonts w:hint="eastAsia"/>
        </w:rPr>
        <w:t>_driver</w:t>
      </w:r>
      <w:r>
        <w:rPr>
          <w:rFonts w:hint="eastAsia"/>
        </w:rPr>
        <w:t>结构体中的成员进行操作的了！</w:t>
      </w:r>
    </w:p>
    <w:p w:rsidR="003116DB" w:rsidRPr="00C32B0D" w:rsidRDefault="00A165FA" w:rsidP="00F2518A">
      <w:r w:rsidRPr="00C32B0D">
        <w:rPr>
          <w:rFonts w:hint="eastAsia"/>
        </w:rPr>
        <w:t>但是，</w:t>
      </w:r>
      <w:r w:rsidR="00314C3F" w:rsidRPr="00C32B0D">
        <w:rPr>
          <w:rFonts w:hint="eastAsia"/>
        </w:rPr>
        <w:t>凡事都有个但是不是么？</w:t>
      </w:r>
      <w:r w:rsidRPr="00C32B0D">
        <w:rPr>
          <w:rFonts w:hint="eastAsia"/>
        </w:rPr>
        <w:t>既然系统已经在设备检测时就完成了</w:t>
      </w:r>
      <w:r w:rsidR="00314C3F" w:rsidRPr="00C32B0D">
        <w:t>dev-&gt;bus-&gt;probe</w:t>
      </w:r>
      <w:r w:rsidR="00314C3F" w:rsidRPr="00C32B0D">
        <w:t>的赋值，那么</w:t>
      </w:r>
      <w:r w:rsidR="00314C3F" w:rsidRPr="00C32B0D">
        <w:t>if</w:t>
      </w:r>
      <w:r w:rsidR="00314C3F" w:rsidRPr="00C32B0D">
        <w:rPr>
          <w:rFonts w:hint="eastAsia"/>
        </w:rPr>
        <w:t>(){}else if(){}</w:t>
      </w:r>
      <w:r w:rsidR="00314C3F" w:rsidRPr="00C32B0D">
        <w:rPr>
          <w:rFonts w:hint="eastAsia"/>
        </w:rPr>
        <w:t>的意义何在？刚才的分析只是对于</w:t>
      </w:r>
      <w:r w:rsidR="00314C3F" w:rsidRPr="00C32B0D">
        <w:rPr>
          <w:rFonts w:hint="eastAsia"/>
        </w:rPr>
        <w:t>PCI</w:t>
      </w:r>
      <w:r w:rsidR="00314C3F" w:rsidRPr="00C32B0D">
        <w:rPr>
          <w:rFonts w:hint="eastAsia"/>
        </w:rPr>
        <w:t>设备，对于非</w:t>
      </w:r>
      <w:r w:rsidR="00314C3F" w:rsidRPr="00C32B0D">
        <w:rPr>
          <w:rFonts w:hint="eastAsia"/>
        </w:rPr>
        <w:t>PCI</w:t>
      </w:r>
      <w:r w:rsidR="00314C3F" w:rsidRPr="00C32B0D">
        <w:rPr>
          <w:rFonts w:hint="eastAsia"/>
        </w:rPr>
        <w:t>设备的驱动是如何实现的？</w:t>
      </w:r>
    </w:p>
    <w:p w:rsidR="00F93CA2" w:rsidRDefault="003116DB" w:rsidP="000430CF">
      <w:r>
        <w:rPr>
          <w:rFonts w:hint="eastAsia"/>
        </w:rPr>
        <w:t>HDAC</w:t>
      </w:r>
      <w:r>
        <w:rPr>
          <w:rFonts w:hint="eastAsia"/>
        </w:rPr>
        <w:t>作为常规</w:t>
      </w:r>
      <w:r>
        <w:rPr>
          <w:rFonts w:hint="eastAsia"/>
        </w:rPr>
        <w:t>PCI</w:t>
      </w:r>
      <w:r>
        <w:rPr>
          <w:rFonts w:hint="eastAsia"/>
        </w:rPr>
        <w:t>设备，采用本节分析的流程即可实现驱动加载。</w:t>
      </w:r>
      <w:r w:rsidR="00EF780B">
        <w:rPr>
          <w:rFonts w:hint="eastAsia"/>
        </w:rPr>
        <w:t>下一节针对挂接在</w:t>
      </w:r>
      <w:r>
        <w:rPr>
          <w:rFonts w:hint="eastAsia"/>
        </w:rPr>
        <w:t>HDAC</w:t>
      </w:r>
      <w:r w:rsidR="00EF780B">
        <w:rPr>
          <w:rFonts w:hint="eastAsia"/>
        </w:rPr>
        <w:t>上的</w:t>
      </w:r>
      <w:r w:rsidR="00EF780B">
        <w:rPr>
          <w:rFonts w:hint="eastAsia"/>
        </w:rPr>
        <w:t>codec</w:t>
      </w:r>
      <w:r w:rsidR="00EF780B">
        <w:rPr>
          <w:rFonts w:hint="eastAsia"/>
        </w:rPr>
        <w:t>进行分析。</w:t>
      </w:r>
    </w:p>
    <w:p w:rsidR="00BF28F4" w:rsidRDefault="00BF28F4" w:rsidP="000430CF"/>
    <w:p w:rsidR="00314C3F" w:rsidRDefault="003116DB" w:rsidP="00F2518A">
      <w:pPr>
        <w:pStyle w:val="4"/>
      </w:pPr>
      <w:r>
        <w:rPr>
          <w:rFonts w:hint="eastAsia"/>
        </w:rPr>
        <w:t>HDAC Codec驱动注册</w:t>
      </w:r>
    </w:p>
    <w:p w:rsidR="00232CD6" w:rsidRPr="00C32B0D" w:rsidRDefault="00FF0E20" w:rsidP="00F2518A">
      <w:r w:rsidRPr="00C32B0D">
        <w:rPr>
          <w:rFonts w:hint="eastAsia"/>
        </w:rPr>
        <w:t>codec</w:t>
      </w:r>
      <w:r w:rsidRPr="00C32B0D">
        <w:rPr>
          <w:rFonts w:hint="eastAsia"/>
        </w:rPr>
        <w:t>实例驱动多以</w:t>
      </w:r>
      <w:r w:rsidRPr="00C32B0D">
        <w:rPr>
          <w:rFonts w:hint="eastAsia"/>
        </w:rPr>
        <w:t>patch</w:t>
      </w:r>
      <w:r w:rsidRPr="00C32B0D">
        <w:rPr>
          <w:rFonts w:hint="eastAsia"/>
        </w:rPr>
        <w:t>文件存在，否则就使用</w:t>
      </w:r>
      <w:r w:rsidRPr="00C32B0D">
        <w:rPr>
          <w:rFonts w:hint="eastAsia"/>
        </w:rPr>
        <w:t>generic.c</w:t>
      </w:r>
      <w:r w:rsidRPr="00C32B0D">
        <w:rPr>
          <w:rFonts w:hint="eastAsia"/>
        </w:rPr>
        <w:t>中的模型。现</w:t>
      </w:r>
      <w:r w:rsidR="00587BB6" w:rsidRPr="00C32B0D">
        <w:rPr>
          <w:rFonts w:hint="eastAsia"/>
        </w:rPr>
        <w:t>以</w:t>
      </w:r>
      <w:r w:rsidR="00587BB6" w:rsidRPr="00C32B0D">
        <w:rPr>
          <w:rFonts w:hint="eastAsia"/>
        </w:rPr>
        <w:t>patch_via.c</w:t>
      </w:r>
      <w:r w:rsidR="00587BB6" w:rsidRPr="00C32B0D">
        <w:rPr>
          <w:rFonts w:hint="eastAsia"/>
        </w:rPr>
        <w:t>为例，</w:t>
      </w:r>
      <w:r w:rsidRPr="00C32B0D">
        <w:rPr>
          <w:rFonts w:hint="eastAsia"/>
        </w:rPr>
        <w:t>其</w:t>
      </w:r>
      <w:r w:rsidR="00587BB6" w:rsidRPr="00C32B0D">
        <w:rPr>
          <w:rFonts w:hint="eastAsia"/>
        </w:rPr>
        <w:t>驱动入口为</w:t>
      </w:r>
      <w:r w:rsidR="00587BB6" w:rsidRPr="00C32B0D">
        <w:t>modu</w:t>
      </w:r>
      <w:r w:rsidRPr="00C32B0D">
        <w:t>le_hda_codec_driver(via_driver)</w:t>
      </w:r>
      <w:r w:rsidRPr="00C32B0D">
        <w:t>。</w:t>
      </w:r>
      <w:r w:rsidR="00FC2410" w:rsidRPr="00C32B0D">
        <w:t>下面针对</w:t>
      </w:r>
      <w:r w:rsidRPr="00C32B0D">
        <w:rPr>
          <w:rFonts w:hint="eastAsia"/>
        </w:rPr>
        <w:t>__register</w:t>
      </w:r>
      <w:r w:rsidRPr="00C32B0D">
        <w:rPr>
          <w:rFonts w:hint="eastAsia"/>
        </w:rPr>
        <w:t>对应</w:t>
      </w:r>
      <w:r w:rsidR="00FC2410" w:rsidRPr="00C32B0D">
        <w:rPr>
          <w:rFonts w:hint="eastAsia"/>
        </w:rPr>
        <w:t>的</w:t>
      </w:r>
      <w:r w:rsidR="00FC2410" w:rsidRPr="00C32B0D">
        <w:t>__hda_codec_driver_register</w:t>
      </w:r>
      <w:r w:rsidR="00FC2410" w:rsidRPr="00C32B0D">
        <w:t>函数进行分析，函数原型如下：</w:t>
      </w:r>
    </w:p>
    <w:p w:rsidR="00FC2410" w:rsidRPr="00FC2410" w:rsidRDefault="00FC2410" w:rsidP="00FC241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C2410">
        <w:t>int __hda_codec_driver_register(struct hda_codec_driver *drv, const char *name,</w:t>
      </w:r>
    </w:p>
    <w:p w:rsidR="00FC2410" w:rsidRPr="00FC2410" w:rsidRDefault="00FC2410" w:rsidP="00FC241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C2410">
        <w:tab/>
      </w:r>
      <w:r w:rsidRPr="00FC2410">
        <w:tab/>
      </w:r>
      <w:r w:rsidRPr="00FC2410">
        <w:tab/>
        <w:t xml:space="preserve">       struct module *owner)</w:t>
      </w:r>
    </w:p>
    <w:p w:rsidR="00FC2410" w:rsidRPr="00FC2410" w:rsidRDefault="00FC2410" w:rsidP="00FC241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C2410">
        <w:t>{</w:t>
      </w:r>
    </w:p>
    <w:p w:rsidR="00FC2410" w:rsidRPr="00FC2410" w:rsidRDefault="00FC2410" w:rsidP="00FC241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C2410">
        <w:tab/>
        <w:t>drv-&gt;core.driver.name = name;</w:t>
      </w:r>
    </w:p>
    <w:p w:rsidR="00FC2410" w:rsidRPr="00FC2410" w:rsidRDefault="00FC2410" w:rsidP="00FC241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C2410">
        <w:tab/>
        <w:t>drv-&gt;core.driver.owner = owner;</w:t>
      </w:r>
    </w:p>
    <w:p w:rsidR="00FC2410" w:rsidRPr="00FC2410" w:rsidRDefault="00FC2410" w:rsidP="00FC241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C2410">
        <w:tab/>
        <w:t>drv-&gt;core.driver.bus = &amp;</w:t>
      </w:r>
      <w:r w:rsidRPr="00604BB8">
        <w:rPr>
          <w:color w:val="FF0000"/>
        </w:rPr>
        <w:t>snd_hda_bus_type</w:t>
      </w:r>
      <w:r w:rsidRPr="00FC2410">
        <w:t>;</w:t>
      </w:r>
    </w:p>
    <w:p w:rsidR="00FC2410" w:rsidRPr="00FC2410" w:rsidRDefault="00FC2410" w:rsidP="00FC241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C2410">
        <w:tab/>
      </w:r>
      <w:r w:rsidRPr="00604BB8">
        <w:rPr>
          <w:color w:val="FF0000"/>
        </w:rPr>
        <w:t>drv-&gt;core.driver.probe = hda_codec_driver_probe;</w:t>
      </w:r>
    </w:p>
    <w:p w:rsidR="00FC2410" w:rsidRPr="00FC2410" w:rsidRDefault="00FC2410" w:rsidP="00FC241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C2410">
        <w:tab/>
        <w:t>drv-&gt;core.driver.remove = hda_codec_driver_remove;</w:t>
      </w:r>
    </w:p>
    <w:p w:rsidR="00FC2410" w:rsidRPr="00FC2410" w:rsidRDefault="00FC2410" w:rsidP="00FC241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C2410">
        <w:tab/>
        <w:t>drv-&gt;core.driver.shutdown = hda_codec_driver_shutdown;</w:t>
      </w:r>
    </w:p>
    <w:p w:rsidR="00FC2410" w:rsidRPr="00FC2410" w:rsidRDefault="00FC2410" w:rsidP="00FC241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C2410">
        <w:tab/>
        <w:t>drv-&gt;core.driver.pm = &amp;hda_codec_driver_pm;</w:t>
      </w:r>
    </w:p>
    <w:p w:rsidR="00FC2410" w:rsidRPr="00FC2410" w:rsidRDefault="00FC2410" w:rsidP="00FC241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C2410">
        <w:tab/>
        <w:t>drv-&gt;core.type = HDA_DEV_LEGACY;</w:t>
      </w:r>
    </w:p>
    <w:p w:rsidR="00FC2410" w:rsidRPr="00FC2410" w:rsidRDefault="00FC2410" w:rsidP="00FC241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C2410">
        <w:tab/>
        <w:t xml:space="preserve">drv-&gt;core.match = </w:t>
      </w:r>
      <w:r w:rsidRPr="00E10B6C">
        <w:rPr>
          <w:color w:val="FF0000"/>
        </w:rPr>
        <w:t>hda_codec_match</w:t>
      </w:r>
      <w:r w:rsidRPr="00FC2410">
        <w:t>;</w:t>
      </w:r>
    </w:p>
    <w:p w:rsidR="00FC2410" w:rsidRPr="00FC2410" w:rsidRDefault="00FC2410" w:rsidP="00FC241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C2410">
        <w:tab/>
        <w:t>drv-&gt;core.unsol_event = hda_codec_unsol_event;</w:t>
      </w:r>
    </w:p>
    <w:p w:rsidR="00FC2410" w:rsidRPr="00FC2410" w:rsidRDefault="00FC2410" w:rsidP="00FC241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C2410">
        <w:tab/>
        <w:t>return driver_register(&amp;drv-&gt;core.driver);</w:t>
      </w:r>
    </w:p>
    <w:p w:rsidR="00FC2410" w:rsidRDefault="00FC2410" w:rsidP="00FC241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C2410">
        <w:t>}</w:t>
      </w:r>
    </w:p>
    <w:p w:rsidR="008B5885" w:rsidRPr="008B5885" w:rsidRDefault="008B5885" w:rsidP="008B5885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B5885">
        <w:t>struct bus_type snd_hda_bus_type = {</w:t>
      </w:r>
    </w:p>
    <w:p w:rsidR="008B5885" w:rsidRPr="008B5885" w:rsidRDefault="008B5885" w:rsidP="008B5885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B5885">
        <w:tab/>
        <w:t>.name = "hdaudio",</w:t>
      </w:r>
    </w:p>
    <w:p w:rsidR="008B5885" w:rsidRPr="008B5885" w:rsidRDefault="008B5885" w:rsidP="008B5885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B5885">
        <w:tab/>
        <w:t xml:space="preserve">.match = </w:t>
      </w:r>
      <w:r w:rsidRPr="00E10B6C">
        <w:rPr>
          <w:color w:val="FF0000"/>
        </w:rPr>
        <w:t>hda_bus_match</w:t>
      </w:r>
      <w:r w:rsidRPr="008B5885">
        <w:t>,</w:t>
      </w:r>
    </w:p>
    <w:p w:rsidR="008B5885" w:rsidRPr="00FC2410" w:rsidRDefault="008B5885" w:rsidP="008B5885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B5885">
        <w:t>};</w:t>
      </w:r>
    </w:p>
    <w:p w:rsidR="00604BB8" w:rsidRPr="00C32B0D" w:rsidRDefault="00604BB8" w:rsidP="00F2518A">
      <w:r w:rsidRPr="00C32B0D">
        <w:rPr>
          <w:rFonts w:hint="eastAsia"/>
        </w:rPr>
        <w:t>可以看出，该</w:t>
      </w:r>
      <w:r w:rsidRPr="00C32B0D">
        <w:rPr>
          <w:rFonts w:hint="eastAsia"/>
        </w:rPr>
        <w:t>__register</w:t>
      </w:r>
      <w:r w:rsidRPr="00C32B0D">
        <w:rPr>
          <w:rFonts w:hint="eastAsia"/>
        </w:rPr>
        <w:t>函数同样绑定了一个</w:t>
      </w:r>
      <w:r w:rsidRPr="00C32B0D">
        <w:rPr>
          <w:rFonts w:hint="eastAsia"/>
        </w:rPr>
        <w:t>bus_type</w:t>
      </w:r>
      <w:r w:rsidRPr="00C32B0D">
        <w:rPr>
          <w:rFonts w:hint="eastAsia"/>
        </w:rPr>
        <w:t>结构体，因此，与</w:t>
      </w:r>
      <w:r w:rsidRPr="00C32B0D">
        <w:rPr>
          <w:rFonts w:hint="eastAsia"/>
        </w:rPr>
        <w:t>pci</w:t>
      </w:r>
      <w:r w:rsidRPr="00C32B0D">
        <w:t>_bus_type</w:t>
      </w:r>
      <w:r w:rsidRPr="00C32B0D">
        <w:t>一样，</w:t>
      </w:r>
      <w:r w:rsidRPr="00C32B0D">
        <w:t>snd_hda_bus_type</w:t>
      </w:r>
      <w:r w:rsidRPr="00C32B0D">
        <w:t>作为一个总线模型，它也是作为一个总线模块单独注册</w:t>
      </w:r>
      <w:r w:rsidR="005A7F51">
        <w:t>，使用的注册入口为</w:t>
      </w:r>
      <w:r w:rsidR="005A7F51" w:rsidRPr="00BF28F4">
        <w:t>subsys_initcall</w:t>
      </w:r>
      <w:r w:rsidRPr="00C32B0D">
        <w:t>，在文件</w:t>
      </w:r>
      <w:r w:rsidRPr="00C32B0D">
        <w:t>hda</w:t>
      </w:r>
      <w:r w:rsidRPr="00C32B0D">
        <w:rPr>
          <w:rFonts w:hint="eastAsia"/>
        </w:rPr>
        <w:t>_bus_type.c</w:t>
      </w:r>
      <w:r w:rsidRPr="00C32B0D">
        <w:rPr>
          <w:rFonts w:hint="eastAsia"/>
        </w:rPr>
        <w:t>文件中实现，</w:t>
      </w:r>
      <w:r w:rsidR="005A7F51">
        <w:rPr>
          <w:rFonts w:hint="eastAsia"/>
        </w:rPr>
        <w:t>同</w:t>
      </w:r>
      <w:r w:rsidR="005A7F51" w:rsidRPr="00C32B0D">
        <w:t>pci</w:t>
      </w:r>
      <w:r w:rsidR="005A7F51" w:rsidRPr="00C32B0D">
        <w:rPr>
          <w:rFonts w:hint="eastAsia"/>
        </w:rPr>
        <w:t>_bus_type</w:t>
      </w:r>
      <w:r w:rsidR="005A7F51">
        <w:rPr>
          <w:rFonts w:hint="eastAsia"/>
        </w:rPr>
        <w:t>一样</w:t>
      </w:r>
      <w:r w:rsidRPr="00C32B0D">
        <w:rPr>
          <w:rFonts w:hint="eastAsia"/>
        </w:rPr>
        <w:t>也是调用</w:t>
      </w:r>
      <w:r w:rsidRPr="00C32B0D">
        <w:t>bus_register</w:t>
      </w:r>
      <w:r w:rsidRPr="00C32B0D">
        <w:rPr>
          <w:rFonts w:hint="eastAsia"/>
        </w:rPr>
        <w:t>()</w:t>
      </w:r>
      <w:r w:rsidRPr="00C32B0D">
        <w:rPr>
          <w:rFonts w:hint="eastAsia"/>
        </w:rPr>
        <w:t>函数完成。</w:t>
      </w:r>
    </w:p>
    <w:p w:rsidR="00BF28F4" w:rsidRPr="00C32B0D" w:rsidRDefault="00D1733D" w:rsidP="00F2518A">
      <w:r w:rsidRPr="00C32B0D">
        <w:rPr>
          <w:rFonts w:hint="eastAsia"/>
        </w:rPr>
        <w:t>不同于</w:t>
      </w:r>
      <w:r w:rsidR="00604BB8" w:rsidRPr="00C32B0D">
        <w:t>pci</w:t>
      </w:r>
      <w:r w:rsidR="00604BB8" w:rsidRPr="00C32B0D">
        <w:rPr>
          <w:rFonts w:hint="eastAsia"/>
        </w:rPr>
        <w:t>_bus_type</w:t>
      </w:r>
      <w:r w:rsidR="005A7F51">
        <w:rPr>
          <w:rFonts w:hint="eastAsia"/>
        </w:rPr>
        <w:t>的是</w:t>
      </w:r>
      <w:r w:rsidRPr="00C32B0D">
        <w:rPr>
          <w:rFonts w:hint="eastAsia"/>
        </w:rPr>
        <w:t>，</w:t>
      </w:r>
      <w:r w:rsidRPr="00C32B0D">
        <w:t>snd_hda_bus_type</w:t>
      </w:r>
      <w:r w:rsidR="00604BB8" w:rsidRPr="00C32B0D">
        <w:t>中只</w:t>
      </w:r>
      <w:r w:rsidRPr="00C32B0D">
        <w:t>定义了</w:t>
      </w:r>
      <w:r w:rsidRPr="00C32B0D">
        <w:rPr>
          <w:rFonts w:hint="eastAsia"/>
        </w:rPr>
        <w:t>.name</w:t>
      </w:r>
      <w:r w:rsidRPr="00C32B0D">
        <w:rPr>
          <w:rFonts w:hint="eastAsia"/>
        </w:rPr>
        <w:t>和</w:t>
      </w:r>
      <w:r w:rsidRPr="00C32B0D">
        <w:rPr>
          <w:rFonts w:hint="eastAsia"/>
        </w:rPr>
        <w:t>.match</w:t>
      </w:r>
      <w:r w:rsidRPr="00C32B0D">
        <w:rPr>
          <w:rFonts w:hint="eastAsia"/>
        </w:rPr>
        <w:t>成员</w:t>
      </w:r>
      <w:r w:rsidR="00604BB8" w:rsidRPr="00C32B0D">
        <w:rPr>
          <w:rFonts w:hint="eastAsia"/>
        </w:rPr>
        <w:t>。而且</w:t>
      </w:r>
      <w:r w:rsidRPr="00C32B0D">
        <w:rPr>
          <w:rFonts w:hint="eastAsia"/>
        </w:rPr>
        <w:t>对</w:t>
      </w:r>
      <w:r w:rsidRPr="00C32B0D">
        <w:t>drv-&gt;core.driver.probe</w:t>
      </w:r>
      <w:r w:rsidR="00604BB8" w:rsidRPr="00C32B0D">
        <w:t>等成员</w:t>
      </w:r>
      <w:r w:rsidRPr="00C32B0D">
        <w:t>进行了赋值，那么当程序走到上节</w:t>
      </w:r>
      <w:r w:rsidRPr="00C32B0D">
        <w:t>really_probe</w:t>
      </w:r>
      <w:r w:rsidRPr="00C32B0D">
        <w:rPr>
          <w:rFonts w:hint="eastAsia"/>
        </w:rPr>
        <w:t>()</w:t>
      </w:r>
      <w:r w:rsidRPr="00C32B0D">
        <w:rPr>
          <w:rFonts w:hint="eastAsia"/>
        </w:rPr>
        <w:t>函数时，则会执行</w:t>
      </w:r>
      <w:r w:rsidRPr="00C32B0D">
        <w:rPr>
          <w:rFonts w:hint="eastAsia"/>
        </w:rPr>
        <w:t>else</w:t>
      </w:r>
      <w:r w:rsidRPr="00C32B0D">
        <w:rPr>
          <w:rFonts w:hint="eastAsia"/>
        </w:rPr>
        <w:t>部分的</w:t>
      </w:r>
      <w:r w:rsidRPr="00C32B0D">
        <w:t>ret = drv-&gt;probe(dev);</w:t>
      </w:r>
      <w:r w:rsidRPr="00C32B0D">
        <w:t>语句，也就是此时绑定的</w:t>
      </w:r>
      <w:r w:rsidRPr="00C32B0D">
        <w:t>hda_codec_driver_probe</w:t>
      </w:r>
      <w:r w:rsidRPr="00C32B0D">
        <w:rPr>
          <w:rFonts w:hint="eastAsia"/>
        </w:rPr>
        <w:t>()</w:t>
      </w:r>
      <w:r w:rsidRPr="00C32B0D">
        <w:rPr>
          <w:rFonts w:hint="eastAsia"/>
        </w:rPr>
        <w:t>函数，因此，对</w:t>
      </w:r>
      <w:r w:rsidRPr="00C32B0D">
        <w:rPr>
          <w:rFonts w:hint="eastAsia"/>
        </w:rPr>
        <w:t>codec</w:t>
      </w:r>
      <w:r w:rsidRPr="00C32B0D">
        <w:rPr>
          <w:rFonts w:hint="eastAsia"/>
        </w:rPr>
        <w:t>分析的入口就是这个函数。</w:t>
      </w:r>
    </w:p>
    <w:p w:rsidR="00604BB8" w:rsidRDefault="00604BB8" w:rsidP="00D1733D">
      <w:pPr>
        <w:pStyle w:val="ac"/>
      </w:pPr>
    </w:p>
    <w:p w:rsidR="00592900" w:rsidRPr="006909C4" w:rsidRDefault="00592900" w:rsidP="00F2518A">
      <w:pPr>
        <w:pStyle w:val="1"/>
      </w:pPr>
      <w:bookmarkStart w:id="12" w:name="_Toc499108461"/>
      <w:r w:rsidRPr="005B2E68">
        <w:lastRenderedPageBreak/>
        <w:t>HDAC Spec</w:t>
      </w:r>
      <w:bookmarkEnd w:id="12"/>
    </w:p>
    <w:p w:rsidR="00592900" w:rsidRDefault="00C2321D" w:rsidP="00C2321D">
      <w:pPr>
        <w:pStyle w:val="2"/>
      </w:pPr>
      <w:bookmarkStart w:id="13" w:name="_Toc499108462"/>
      <w:r w:rsidRPr="00C2321D">
        <w:t>Architecture</w:t>
      </w:r>
      <w:bookmarkEnd w:id="13"/>
    </w:p>
    <w:p w:rsidR="00342081" w:rsidRPr="00127905" w:rsidRDefault="00127905" w:rsidP="00127905">
      <w:pPr>
        <w:pStyle w:val="3"/>
      </w:pPr>
      <w:bookmarkStart w:id="14" w:name="_Toc499108463"/>
      <w:r w:rsidRPr="00127905">
        <w:t>HDA Architecture</w:t>
      </w:r>
      <w:bookmarkEnd w:id="14"/>
    </w:p>
    <w:p w:rsidR="00592900" w:rsidRPr="00C32B0D" w:rsidRDefault="00A95C7D" w:rsidP="000B5C6B">
      <w:pPr>
        <w:jc w:val="center"/>
        <w:rPr>
          <w:rFonts w:cs="Times New Roman"/>
        </w:rPr>
      </w:pPr>
      <w:r w:rsidRPr="00C32B0D">
        <w:rPr>
          <w:noProof/>
        </w:rPr>
        <mc:AlternateContent>
          <mc:Choice Requires="wpc">
            <w:drawing>
              <wp:inline distT="0" distB="0" distL="0" distR="0" wp14:anchorId="1E157F30" wp14:editId="39BD2403">
                <wp:extent cx="5147709" cy="3454400"/>
                <wp:effectExtent l="0" t="0" r="0" b="0"/>
                <wp:docPr id="4" name="画布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l="2914" t="10022" r="19634" b="18891"/>
                          <a:stretch/>
                        </pic:blipFill>
                        <pic:spPr>
                          <a:xfrm>
                            <a:off x="2495550" y="0"/>
                            <a:ext cx="2616200" cy="31633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文本框 6"/>
                        <wps:cNvSpPr txBox="1"/>
                        <wps:spPr>
                          <a:xfrm>
                            <a:off x="3680663" y="3163337"/>
                            <a:ext cx="470813" cy="29106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E2BB8" w:rsidRDefault="008E2BB8" w:rsidP="00BB743B">
                              <w:pPr>
                                <w:spacing w:line="240" w:lineRule="auto"/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2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图片 32"/>
                          <pic:cNvPicPr/>
                        </pic:nvPicPr>
                        <pic:blipFill rotWithShape="1">
                          <a:blip r:embed="rId12"/>
                          <a:srcRect l="15211" t="4802" r="13943" b="1067"/>
                          <a:stretch/>
                        </pic:blipFill>
                        <pic:spPr bwMode="auto">
                          <a:xfrm>
                            <a:off x="9" y="0"/>
                            <a:ext cx="2462009" cy="345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画布 4" o:spid="_x0000_s1026" editas="canvas" style="width:405.35pt;height:272pt;mso-position-horizontal-relative:char;mso-position-vertical-relative:line" coordsize="51473,34544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1473;height:34544;visibility:visible;mso-wrap-style:square">
                  <v:fill o:detectmouseclick="t"/>
                  <v:path o:connecttype="none"/>
                </v:shape>
                <v:shape id="图片 5" o:spid="_x0000_s1028" type="#_x0000_t75" style="position:absolute;left:24955;width:26162;height:316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MbV/XDAAAA2gAAAA8AAABkcnMvZG93bnJldi54bWxEj0FrwkAUhO8F/8PyhN7qxkIlRFcRpdBL&#10;sdVWPT6zz2ww+17IbjX9991CocdhZr5hZoveN+pKXaiFDYxHGSjiUmzNlYGP3fNDDipEZIuNMBn4&#10;pgCL+eBuhoWVG7/TdRsrlSAcCjTgYmwLrUPpyGMYSUucvLN0HmOSXaVth7cE941+zLKJ9lhzWnDY&#10;0spRedl+eQOvjdvn61N8m2zyw+fxEkT0Roy5H/bLKahIffwP/7VfrIEn+L2SboCe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xtX9cMAAADaAAAADwAAAAAAAAAAAAAAAACf&#10;AgAAZHJzL2Rvd25yZXYueG1sUEsFBgAAAAAEAAQA9wAAAI8DAAAAAA==&#10;">
                  <v:imagedata r:id="rId13" o:title="" croptop="6568f" cropbottom="12380f" cropleft="1910f" cropright="12867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6" o:spid="_x0000_s1029" type="#_x0000_t202" style="position:absolute;left:36806;top:31633;width:4708;height:29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88DcUA&#10;AADaAAAADwAAAGRycy9kb3ducmV2LnhtbESPQWvCQBSE7wX/w/IEL6VuqlRLdJUi2hZvJq3i7ZF9&#10;JsHs25Bdk/TfdwsFj8PMfMMs172pREuNKy0reB5HIIgzq0vOFXylu6dXEM4ja6wsk4IfcrBeDR6W&#10;GGvb8YHaxOciQNjFqKDwvo6ldFlBBt3Y1sTBu9jGoA+yyaVusAtwU8lJFM2kwZLDQoE1bQrKrsnN&#10;KDg/5qe969+/u+nLtN5+tOn8qFOlRsP+bQHCU+/v4f/2p1Ywg78r4Qb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jzwNxQAAANoAAAAPAAAAAAAAAAAAAAAAAJgCAABkcnMv&#10;ZG93bnJldi54bWxQSwUGAAAAAAQABAD1AAAAigMAAAAA&#10;" fillcolor="white [3201]" stroked="f" strokeweight=".5pt">
                  <v:textbox>
                    <w:txbxContent>
                      <w:p w:rsidR="008E2BB8" w:rsidRDefault="008E2BB8" w:rsidP="00BB743B">
                        <w:pPr>
                          <w:spacing w:line="240" w:lineRule="auto"/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2 </w:t>
                        </w:r>
                      </w:p>
                    </w:txbxContent>
                  </v:textbox>
                </v:shape>
                <v:shape id="图片 32" o:spid="_x0000_s1030" type="#_x0000_t75" style="position:absolute;width:24620;height:345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rinMjFAAAA2wAAAA8AAABkcnMvZG93bnJldi54bWxEj91qwkAUhO8F32E5Qu90o1IrMRsppRYp&#10;paX+gJeH3WMSmj0bsltN3r5bELwcZr4ZJlt3thYXan3lWMF0koAg1s5UXCg47DfjJQgfkA3WjklB&#10;Tx7W+XCQYWrclb/psguFiCXsU1RQhtCkUnpdkkU/cQ1x9M6utRiibAtpWrzGclvLWZIspMWK40KJ&#10;Db2UpH92v1bB/L1/PZ7eeh0+tk+f/Njrr8VhqdTDqHtegQjUhXv4Rm9N5Gbw/yX+AJn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K4pzIxQAAANsAAAAPAAAAAAAAAAAAAAAA&#10;AJ8CAABkcnMvZG93bnJldi54bWxQSwUGAAAAAAQABAD3AAAAkQMAAAAA&#10;">
                  <v:imagedata r:id="rId14" o:title="" croptop="3147f" cropbottom="699f" cropleft="9969f" cropright="9138f"/>
                </v:shape>
                <w10:anchorlock/>
              </v:group>
            </w:pict>
          </mc:Fallback>
        </mc:AlternateContent>
      </w:r>
    </w:p>
    <w:p w:rsidR="00DC23D5" w:rsidRPr="00C32B0D" w:rsidRDefault="00A95C7D" w:rsidP="00F2518A">
      <w:r w:rsidRPr="00C32B0D">
        <w:rPr>
          <w:rFonts w:cs="Times New Roman" w:hint="eastAsia"/>
        </w:rPr>
        <w:t>上图</w:t>
      </w:r>
      <w:r w:rsidRPr="00C32B0D">
        <w:rPr>
          <w:rFonts w:cs="Times New Roman" w:hint="eastAsia"/>
        </w:rPr>
        <w:t>1</w:t>
      </w:r>
      <w:r w:rsidRPr="00C32B0D">
        <w:rPr>
          <w:rFonts w:hint="eastAsia"/>
        </w:rPr>
        <w:t>来自</w:t>
      </w:r>
      <w:r w:rsidRPr="00C32B0D">
        <w:rPr>
          <w:rFonts w:hint="eastAsia"/>
        </w:rPr>
        <w:t>HDAC Spec</w:t>
      </w:r>
      <w:r w:rsidR="009A5086" w:rsidRPr="00C32B0D">
        <w:rPr>
          <w:rFonts w:hint="eastAsia"/>
        </w:rPr>
        <w:t>，</w:t>
      </w:r>
      <w:r w:rsidRPr="00C32B0D">
        <w:rPr>
          <w:rFonts w:hint="eastAsia"/>
        </w:rPr>
        <w:t>图</w:t>
      </w:r>
      <w:r w:rsidRPr="00C32B0D">
        <w:rPr>
          <w:rFonts w:hint="eastAsia"/>
        </w:rPr>
        <w:t>2</w:t>
      </w:r>
      <w:r w:rsidRPr="00C32B0D">
        <w:rPr>
          <w:rFonts w:hint="eastAsia"/>
        </w:rPr>
        <w:t>来自</w:t>
      </w:r>
      <w:r w:rsidRPr="00C32B0D">
        <w:rPr>
          <w:rFonts w:hint="eastAsia"/>
        </w:rPr>
        <w:t>T-spec</w:t>
      </w:r>
      <w:r w:rsidR="009A5086" w:rsidRPr="00C32B0D">
        <w:rPr>
          <w:rFonts w:hint="eastAsia"/>
        </w:rPr>
        <w:t>。结合两幅图可以看出，</w:t>
      </w:r>
      <w:r w:rsidR="009A5086" w:rsidRPr="00C32B0D">
        <w:rPr>
          <w:rFonts w:hint="eastAsia"/>
        </w:rPr>
        <w:t>HDA Controller</w:t>
      </w:r>
      <w:r w:rsidR="009A5086" w:rsidRPr="00C32B0D">
        <w:rPr>
          <w:rFonts w:hint="eastAsia"/>
        </w:rPr>
        <w:t>是集成在</w:t>
      </w:r>
      <w:r w:rsidR="009A5086" w:rsidRPr="00C32B0D">
        <w:rPr>
          <w:rFonts w:hint="eastAsia"/>
        </w:rPr>
        <w:t>SB</w:t>
      </w:r>
      <w:r w:rsidR="009A5086" w:rsidRPr="00C32B0D">
        <w:rPr>
          <w:rFonts w:hint="eastAsia"/>
        </w:rPr>
        <w:t>中的一个</w:t>
      </w:r>
      <w:r w:rsidR="009A5086" w:rsidRPr="00C32B0D">
        <w:rPr>
          <w:rFonts w:hint="eastAsia"/>
        </w:rPr>
        <w:t>PCI</w:t>
      </w:r>
      <w:r w:rsidR="009A5086" w:rsidRPr="00C32B0D">
        <w:rPr>
          <w:rFonts w:hint="eastAsia"/>
        </w:rPr>
        <w:t>设备</w:t>
      </w:r>
      <w:r w:rsidR="009A5086" w:rsidRPr="00C32B0D">
        <w:rPr>
          <w:rFonts w:hint="eastAsia"/>
        </w:rPr>
        <w:t>(</w:t>
      </w:r>
      <w:r w:rsidR="009A5086" w:rsidRPr="00C32B0D">
        <w:rPr>
          <w:rFonts w:hint="eastAsia"/>
        </w:rPr>
        <w:t>现</w:t>
      </w:r>
      <w:r w:rsidR="009A5086" w:rsidRPr="00C32B0D">
        <w:rPr>
          <w:rFonts w:hint="eastAsia"/>
        </w:rPr>
        <w:t>SB</w:t>
      </w:r>
      <w:r w:rsidR="009A5086" w:rsidRPr="00C32B0D">
        <w:rPr>
          <w:rFonts w:hint="eastAsia"/>
        </w:rPr>
        <w:t>与</w:t>
      </w:r>
      <w:r w:rsidR="009A5086" w:rsidRPr="00C32B0D">
        <w:rPr>
          <w:rFonts w:hint="eastAsia"/>
        </w:rPr>
        <w:t>NB</w:t>
      </w:r>
      <w:r w:rsidR="009A5086" w:rsidRPr="00C32B0D">
        <w:rPr>
          <w:rFonts w:hint="eastAsia"/>
        </w:rPr>
        <w:t>已集成为</w:t>
      </w:r>
      <w:r w:rsidR="009A5086" w:rsidRPr="00C32B0D">
        <w:rPr>
          <w:rFonts w:hint="eastAsia"/>
        </w:rPr>
        <w:t>ChipSet)</w:t>
      </w:r>
      <w:r w:rsidR="009A5086" w:rsidRPr="00C32B0D">
        <w:rPr>
          <w:rFonts w:hint="eastAsia"/>
        </w:rPr>
        <w:t>。</w:t>
      </w:r>
      <w:r w:rsidR="009A5086" w:rsidRPr="00C32B0D">
        <w:rPr>
          <w:rFonts w:hint="eastAsia"/>
        </w:rPr>
        <w:t>HDA codec</w:t>
      </w:r>
      <w:r w:rsidR="009A5086" w:rsidRPr="00C32B0D">
        <w:rPr>
          <w:rFonts w:hint="eastAsia"/>
        </w:rPr>
        <w:t>作为外接的编解码芯片，通过</w:t>
      </w:r>
      <w:r w:rsidR="009A5086" w:rsidRPr="00C32B0D">
        <w:rPr>
          <w:rFonts w:hint="eastAsia"/>
        </w:rPr>
        <w:t>HDA Link</w:t>
      </w:r>
      <w:r w:rsidR="009A5086" w:rsidRPr="00C32B0D">
        <w:rPr>
          <w:rFonts w:hint="eastAsia"/>
        </w:rPr>
        <w:t>与</w:t>
      </w:r>
      <w:r w:rsidR="009A5086" w:rsidRPr="00C32B0D">
        <w:rPr>
          <w:rFonts w:hint="eastAsia"/>
        </w:rPr>
        <w:t>HDA Controller</w:t>
      </w:r>
      <w:r w:rsidR="009A5086" w:rsidRPr="00C32B0D">
        <w:rPr>
          <w:rFonts w:hint="eastAsia"/>
        </w:rPr>
        <w:t>相连。</w:t>
      </w:r>
      <w:r w:rsidR="00403960" w:rsidRPr="00C32B0D">
        <w:rPr>
          <w:rFonts w:hint="eastAsia"/>
        </w:rPr>
        <w:t>除了这三样设备，系统架构中相关的主要设备还包括声学装置（麦克风耳机等）、存储器、存储控制器和</w:t>
      </w:r>
      <w:r w:rsidR="00403960" w:rsidRPr="00C32B0D">
        <w:rPr>
          <w:rFonts w:hint="eastAsia"/>
        </w:rPr>
        <w:t>CPU</w:t>
      </w:r>
      <w:r w:rsidR="00403960" w:rsidRPr="00C32B0D">
        <w:rPr>
          <w:rFonts w:hint="eastAsia"/>
        </w:rPr>
        <w:t>。其中声卡驱动的开发中，我们主要关注三个对象：</w:t>
      </w:r>
      <w:r w:rsidR="00403960" w:rsidRPr="00C32B0D">
        <w:rPr>
          <w:rFonts w:hint="eastAsia"/>
        </w:rPr>
        <w:t>controller</w:t>
      </w:r>
      <w:r w:rsidR="00403960" w:rsidRPr="00C32B0D">
        <w:rPr>
          <w:rFonts w:hint="eastAsia"/>
        </w:rPr>
        <w:t>、</w:t>
      </w:r>
      <w:r w:rsidR="00403960" w:rsidRPr="00C32B0D">
        <w:rPr>
          <w:rFonts w:hint="eastAsia"/>
        </w:rPr>
        <w:t>codec</w:t>
      </w:r>
      <w:r w:rsidR="00403960" w:rsidRPr="00C32B0D">
        <w:rPr>
          <w:rFonts w:hint="eastAsia"/>
        </w:rPr>
        <w:t>和</w:t>
      </w:r>
      <w:r w:rsidR="00403960" w:rsidRPr="00C32B0D">
        <w:rPr>
          <w:rFonts w:hint="eastAsia"/>
        </w:rPr>
        <w:t>link</w:t>
      </w:r>
      <w:r w:rsidR="00403960" w:rsidRPr="00C32B0D">
        <w:rPr>
          <w:rFonts w:hint="eastAsia"/>
        </w:rPr>
        <w:t>。对于</w:t>
      </w:r>
      <w:r w:rsidR="00403960" w:rsidRPr="00C32B0D">
        <w:rPr>
          <w:rFonts w:hint="eastAsia"/>
        </w:rPr>
        <w:t>controller</w:t>
      </w:r>
      <w:r w:rsidR="00403960" w:rsidRPr="00C32B0D">
        <w:rPr>
          <w:rFonts w:hint="eastAsia"/>
        </w:rPr>
        <w:t>、</w:t>
      </w:r>
      <w:r w:rsidR="00403960" w:rsidRPr="00C32B0D">
        <w:rPr>
          <w:rFonts w:hint="eastAsia"/>
        </w:rPr>
        <w:t>codec</w:t>
      </w:r>
      <w:r w:rsidR="00403960" w:rsidRPr="00C32B0D">
        <w:rPr>
          <w:rFonts w:hint="eastAsia"/>
        </w:rPr>
        <w:t>是通过寄存器设置来控制，控制过程是通过</w:t>
      </w:r>
      <w:r w:rsidR="00403960" w:rsidRPr="00C32B0D">
        <w:rPr>
          <w:rFonts w:hint="eastAsia"/>
        </w:rPr>
        <w:t>link</w:t>
      </w:r>
      <w:r w:rsidR="00403960" w:rsidRPr="00C32B0D">
        <w:rPr>
          <w:rFonts w:hint="eastAsia"/>
        </w:rPr>
        <w:t>的</w:t>
      </w:r>
      <w:r w:rsidR="00403960" w:rsidRPr="00C32B0D">
        <w:rPr>
          <w:rFonts w:hint="eastAsia"/>
        </w:rPr>
        <w:t>Bus</w:t>
      </w:r>
      <w:r w:rsidR="00403960" w:rsidRPr="00C32B0D">
        <w:rPr>
          <w:rFonts w:hint="eastAsia"/>
        </w:rPr>
        <w:t>协议实现</w:t>
      </w:r>
      <w:r w:rsidR="00DC23D5" w:rsidRPr="00C32B0D">
        <w:rPr>
          <w:rFonts w:hint="eastAsia"/>
        </w:rPr>
        <w:t>。</w:t>
      </w:r>
    </w:p>
    <w:p w:rsidR="00A95C7D" w:rsidRPr="00C32B0D" w:rsidRDefault="00E97DD0" w:rsidP="00F2518A">
      <w:r w:rsidRPr="00C32B0D">
        <w:rPr>
          <w:rFonts w:hint="eastAsia"/>
        </w:rPr>
        <w:t>1</w:t>
      </w:r>
      <w:r w:rsidRPr="00C32B0D">
        <w:rPr>
          <w:rFonts w:hint="eastAsia"/>
        </w:rPr>
        <w:t>）</w:t>
      </w:r>
      <w:r w:rsidR="00DC23D5" w:rsidRPr="00C32B0D">
        <w:rPr>
          <w:rFonts w:hint="eastAsia"/>
        </w:rPr>
        <w:t>controller</w:t>
      </w:r>
      <w:r w:rsidR="00DC23D5" w:rsidRPr="00C32B0D">
        <w:rPr>
          <w:rFonts w:hint="eastAsia"/>
        </w:rPr>
        <w:t>理论上提供了</w:t>
      </w:r>
      <w:r w:rsidR="00DC23D5" w:rsidRPr="00C32B0D">
        <w:rPr>
          <w:rFonts w:hint="eastAsia"/>
        </w:rPr>
        <w:t>15</w:t>
      </w:r>
      <w:r w:rsidR="00DC23D5" w:rsidRPr="00C32B0D">
        <w:rPr>
          <w:rFonts w:hint="eastAsia"/>
        </w:rPr>
        <w:t>路</w:t>
      </w:r>
      <w:r w:rsidR="00DC23D5" w:rsidRPr="00C32B0D">
        <w:rPr>
          <w:rFonts w:hint="eastAsia"/>
        </w:rPr>
        <w:t>DMA IN</w:t>
      </w:r>
      <w:r w:rsidR="00DC23D5" w:rsidRPr="00C32B0D">
        <w:rPr>
          <w:rFonts w:hint="eastAsia"/>
        </w:rPr>
        <w:t>和</w:t>
      </w:r>
      <w:r w:rsidR="00DC23D5" w:rsidRPr="00C32B0D">
        <w:rPr>
          <w:rFonts w:hint="eastAsia"/>
        </w:rPr>
        <w:t>15</w:t>
      </w:r>
      <w:r w:rsidR="00DC23D5" w:rsidRPr="00C32B0D">
        <w:rPr>
          <w:rFonts w:hint="eastAsia"/>
        </w:rPr>
        <w:t>路</w:t>
      </w:r>
      <w:r w:rsidR="00DC23D5" w:rsidRPr="00C32B0D">
        <w:rPr>
          <w:rFonts w:hint="eastAsia"/>
        </w:rPr>
        <w:t>DMA OUT</w:t>
      </w:r>
      <w:r w:rsidR="00DC23D5" w:rsidRPr="00C32B0D">
        <w:rPr>
          <w:rFonts w:hint="eastAsia"/>
        </w:rPr>
        <w:t>，不同</w:t>
      </w:r>
      <w:r w:rsidR="00802746" w:rsidRPr="00C32B0D">
        <w:rPr>
          <w:rFonts w:hint="eastAsia"/>
        </w:rPr>
        <w:t>厂家</w:t>
      </w:r>
      <w:r w:rsidR="00DC23D5" w:rsidRPr="00C32B0D">
        <w:rPr>
          <w:rFonts w:hint="eastAsia"/>
        </w:rPr>
        <w:t>的</w:t>
      </w:r>
      <w:r w:rsidR="00DC23D5" w:rsidRPr="00C32B0D">
        <w:rPr>
          <w:rFonts w:hint="eastAsia"/>
        </w:rPr>
        <w:t>NB</w:t>
      </w:r>
      <w:r w:rsidR="00DC23D5" w:rsidRPr="00C32B0D">
        <w:rPr>
          <w:rFonts w:hint="eastAsia"/>
        </w:rPr>
        <w:t>芯片提供了不同的个数，我们采用的为</w:t>
      </w:r>
      <w:r w:rsidR="00DC23D5" w:rsidRPr="00C32B0D">
        <w:rPr>
          <w:rFonts w:hint="eastAsia"/>
        </w:rPr>
        <w:t>4 In 4 Out</w:t>
      </w:r>
      <w:r w:rsidR="00DC23D5" w:rsidRPr="00C32B0D">
        <w:rPr>
          <w:rFonts w:hint="eastAsia"/>
        </w:rPr>
        <w:t>。</w:t>
      </w:r>
      <w:r w:rsidR="00DC23D5" w:rsidRPr="00C32B0D">
        <w:rPr>
          <w:rFonts w:hint="eastAsia"/>
        </w:rPr>
        <w:t>controller</w:t>
      </w:r>
      <w:r w:rsidR="00DC23D5" w:rsidRPr="00C32B0D">
        <w:rPr>
          <w:rFonts w:hint="eastAsia"/>
        </w:rPr>
        <w:t>利用</w:t>
      </w:r>
      <w:r w:rsidR="00DC23D5" w:rsidRPr="00C32B0D">
        <w:rPr>
          <w:rFonts w:hint="eastAsia"/>
        </w:rPr>
        <w:t>DMA</w:t>
      </w:r>
      <w:r w:rsidR="00DC23D5" w:rsidRPr="00C32B0D">
        <w:rPr>
          <w:rFonts w:hint="eastAsia"/>
        </w:rPr>
        <w:t>提供了在存储器和</w:t>
      </w:r>
      <w:r w:rsidR="00DC23D5" w:rsidRPr="00C32B0D">
        <w:rPr>
          <w:rFonts w:hint="eastAsia"/>
        </w:rPr>
        <w:t>codec</w:t>
      </w:r>
      <w:r w:rsidR="00DC23D5" w:rsidRPr="00C32B0D">
        <w:rPr>
          <w:rFonts w:hint="eastAsia"/>
        </w:rPr>
        <w:t>之间进行数据交换的控制功能。</w:t>
      </w:r>
      <w:r w:rsidR="00802746" w:rsidRPr="00C32B0D">
        <w:rPr>
          <w:rFonts w:hint="eastAsia"/>
        </w:rPr>
        <w:t>对其控制的协议为</w:t>
      </w:r>
      <w:r w:rsidR="00802746" w:rsidRPr="00C32B0D">
        <w:rPr>
          <w:rFonts w:hint="eastAsia"/>
        </w:rPr>
        <w:t>PCI</w:t>
      </w:r>
      <w:r w:rsidR="00802746" w:rsidRPr="00C32B0D">
        <w:rPr>
          <w:rFonts w:hint="eastAsia"/>
        </w:rPr>
        <w:t>，寄存器由</w:t>
      </w:r>
      <w:r w:rsidR="00321456" w:rsidRPr="00C32B0D">
        <w:rPr>
          <w:rFonts w:hint="eastAsia"/>
        </w:rPr>
        <w:t>PCI-spec</w:t>
      </w:r>
      <w:r w:rsidR="00321456" w:rsidRPr="00C32B0D">
        <w:rPr>
          <w:rFonts w:hint="eastAsia"/>
        </w:rPr>
        <w:t>和</w:t>
      </w:r>
      <w:r w:rsidR="009B7773" w:rsidRPr="00C32B0D">
        <w:t>IRS_CND001_D20F0_HDAC_R050</w:t>
      </w:r>
      <w:r w:rsidR="00802746" w:rsidRPr="00C32B0D">
        <w:rPr>
          <w:rFonts w:hint="eastAsia"/>
        </w:rPr>
        <w:t>提供，</w:t>
      </w:r>
      <w:r w:rsidR="00802746" w:rsidRPr="00C32B0D">
        <w:rPr>
          <w:rFonts w:hint="eastAsia"/>
        </w:rPr>
        <w:t>controller</w:t>
      </w:r>
      <w:r w:rsidR="00802746" w:rsidRPr="00C32B0D">
        <w:rPr>
          <w:rFonts w:hint="eastAsia"/>
        </w:rPr>
        <w:t>寄存器说明由</w:t>
      </w:r>
      <w:r w:rsidR="00802746" w:rsidRPr="00C32B0D">
        <w:rPr>
          <w:rFonts w:hint="eastAsia"/>
        </w:rPr>
        <w:t>HDAC spec</w:t>
      </w:r>
      <w:r w:rsidR="00802746" w:rsidRPr="00C32B0D">
        <w:rPr>
          <w:rFonts w:hint="eastAsia"/>
        </w:rPr>
        <w:t>提供。</w:t>
      </w:r>
    </w:p>
    <w:p w:rsidR="00DC23D5" w:rsidRPr="00C32B0D" w:rsidRDefault="00E97DD0" w:rsidP="00F2518A">
      <w:r w:rsidRPr="00C32B0D">
        <w:rPr>
          <w:rFonts w:hint="eastAsia"/>
        </w:rPr>
        <w:t>2</w:t>
      </w:r>
      <w:r w:rsidRPr="00C32B0D">
        <w:rPr>
          <w:rFonts w:hint="eastAsia"/>
        </w:rPr>
        <w:t>）</w:t>
      </w:r>
      <w:r w:rsidR="00DC23D5" w:rsidRPr="00C32B0D">
        <w:rPr>
          <w:rFonts w:hint="eastAsia"/>
        </w:rPr>
        <w:t>link</w:t>
      </w:r>
      <w:r w:rsidR="00DC23D5" w:rsidRPr="00C32B0D">
        <w:rPr>
          <w:rFonts w:hint="eastAsia"/>
        </w:rPr>
        <w:t>为</w:t>
      </w:r>
      <w:r w:rsidR="00802746" w:rsidRPr="00C32B0D">
        <w:rPr>
          <w:rFonts w:hint="eastAsia"/>
        </w:rPr>
        <w:t>controller</w:t>
      </w:r>
      <w:r w:rsidR="00802746" w:rsidRPr="00C32B0D">
        <w:rPr>
          <w:rFonts w:hint="eastAsia"/>
        </w:rPr>
        <w:t>和</w:t>
      </w:r>
      <w:r w:rsidR="00802746" w:rsidRPr="00C32B0D">
        <w:rPr>
          <w:rFonts w:hint="eastAsia"/>
        </w:rPr>
        <w:t>codec</w:t>
      </w:r>
      <w:r w:rsidR="00802746" w:rsidRPr="00C32B0D">
        <w:rPr>
          <w:rFonts w:hint="eastAsia"/>
        </w:rPr>
        <w:t>之间通信的桥梁，提供了硬件连接线路和数据协议。</w:t>
      </w:r>
      <w:r w:rsidR="00802746" w:rsidRPr="00C32B0D">
        <w:rPr>
          <w:rFonts w:hint="eastAsia"/>
        </w:rPr>
        <w:t>link</w:t>
      </w:r>
      <w:r w:rsidR="00802746" w:rsidRPr="00C32B0D">
        <w:rPr>
          <w:rFonts w:hint="eastAsia"/>
        </w:rPr>
        <w:t>协议的实现由</w:t>
      </w:r>
      <w:r w:rsidR="00802746" w:rsidRPr="00C32B0D">
        <w:rPr>
          <w:rFonts w:hint="eastAsia"/>
        </w:rPr>
        <w:t>controller</w:t>
      </w:r>
      <w:r w:rsidR="00802746" w:rsidRPr="00C32B0D">
        <w:rPr>
          <w:rFonts w:hint="eastAsia"/>
        </w:rPr>
        <w:t>控制，只要提供给</w:t>
      </w:r>
      <w:r w:rsidR="00802746" w:rsidRPr="00C32B0D">
        <w:rPr>
          <w:rFonts w:hint="eastAsia"/>
        </w:rPr>
        <w:t>controller</w:t>
      </w:r>
      <w:r w:rsidR="00802746" w:rsidRPr="00C32B0D">
        <w:rPr>
          <w:rFonts w:hint="eastAsia"/>
        </w:rPr>
        <w:t>一些配置参数即可。</w:t>
      </w:r>
    </w:p>
    <w:p w:rsidR="00802746" w:rsidRDefault="00E97DD0" w:rsidP="00F2518A">
      <w:r w:rsidRPr="00C32B0D">
        <w:rPr>
          <w:rFonts w:hint="eastAsia"/>
        </w:rPr>
        <w:t>3</w:t>
      </w:r>
      <w:r w:rsidRPr="00C32B0D">
        <w:rPr>
          <w:rFonts w:hint="eastAsia"/>
        </w:rPr>
        <w:t>）</w:t>
      </w:r>
      <w:r w:rsidR="00802746" w:rsidRPr="00C32B0D">
        <w:rPr>
          <w:rFonts w:hint="eastAsia"/>
        </w:rPr>
        <w:t>codec</w:t>
      </w:r>
      <w:r w:rsidR="00802746" w:rsidRPr="00C32B0D">
        <w:rPr>
          <w:rFonts w:hint="eastAsia"/>
        </w:rPr>
        <w:t>为编解码芯片，主要提供模拟信号的编码与数字信号的解码</w:t>
      </w:r>
      <w:r w:rsidRPr="00C32B0D">
        <w:rPr>
          <w:rFonts w:hint="eastAsia"/>
        </w:rPr>
        <w:t>。每个</w:t>
      </w:r>
      <w:r w:rsidRPr="00C32B0D">
        <w:rPr>
          <w:rFonts w:hint="eastAsia"/>
        </w:rPr>
        <w:t>codec</w:t>
      </w:r>
      <w:r w:rsidRPr="00C32B0D">
        <w:rPr>
          <w:rFonts w:hint="eastAsia"/>
        </w:rPr>
        <w:t>上可以有多路转换器，对应实例的情况就是多声道及播录一体。</w:t>
      </w:r>
    </w:p>
    <w:p w:rsidR="00EC74F6" w:rsidRDefault="00EC74F6" w:rsidP="00EC74F6"/>
    <w:p w:rsidR="00EC74F6" w:rsidRPr="00C32B0D" w:rsidRDefault="00EC74F6" w:rsidP="00EC74F6"/>
    <w:p w:rsidR="00EC74F6" w:rsidRDefault="00EC74F6" w:rsidP="00EC74F6">
      <w:pPr>
        <w:pStyle w:val="3"/>
      </w:pPr>
      <w:bookmarkStart w:id="15" w:name="_Toc499108464"/>
      <w:r w:rsidRPr="00893B9E">
        <w:lastRenderedPageBreak/>
        <w:t>Codec Architecture</w:t>
      </w:r>
      <w:bookmarkEnd w:id="15"/>
    </w:p>
    <w:p w:rsidR="00C9181C" w:rsidRPr="00C32B0D" w:rsidRDefault="00C9181C" w:rsidP="00C9181C">
      <w:r w:rsidRPr="00C32B0D">
        <w:rPr>
          <w:rFonts w:hint="eastAsia"/>
        </w:rPr>
        <w:t>下图是一个</w:t>
      </w:r>
      <w:r w:rsidRPr="00C32B0D">
        <w:rPr>
          <w:rFonts w:hint="eastAsia"/>
        </w:rPr>
        <w:t>Realtek</w:t>
      </w:r>
      <w:r w:rsidRPr="00C32B0D">
        <w:rPr>
          <w:rFonts w:hint="eastAsia"/>
        </w:rPr>
        <w:t>的</w:t>
      </w:r>
      <w:r w:rsidRPr="00C32B0D">
        <w:rPr>
          <w:rFonts w:hint="eastAsia"/>
        </w:rPr>
        <w:t>ALC861 codec</w:t>
      </w:r>
      <w:r w:rsidRPr="00C32B0D">
        <w:rPr>
          <w:rFonts w:hint="eastAsia"/>
        </w:rPr>
        <w:t>芯片实例。</w:t>
      </w:r>
    </w:p>
    <w:p w:rsidR="00C9181C" w:rsidRPr="00C32B0D" w:rsidRDefault="00C9181C" w:rsidP="00C9181C">
      <w:pPr>
        <w:jc w:val="center"/>
      </w:pPr>
      <w:r w:rsidRPr="00C32B0D">
        <w:rPr>
          <w:rFonts w:hint="eastAsia"/>
          <w:noProof/>
        </w:rPr>
        <mc:AlternateContent>
          <mc:Choice Requires="wpc">
            <w:drawing>
              <wp:inline distT="0" distB="0" distL="0" distR="0" wp14:anchorId="20F06B39" wp14:editId="424E2919">
                <wp:extent cx="3145972" cy="2520043"/>
                <wp:effectExtent l="0" t="0" r="0" b="13970"/>
                <wp:docPr id="10" name="画布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5999" y="35999"/>
                            <a:ext cx="2962913" cy="24812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矩形 12"/>
                        <wps:cNvSpPr/>
                        <wps:spPr>
                          <a:xfrm>
                            <a:off x="1409700" y="2120777"/>
                            <a:ext cx="539750" cy="3938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矩形 44"/>
                        <wps:cNvSpPr/>
                        <wps:spPr>
                          <a:xfrm>
                            <a:off x="2285868" y="846928"/>
                            <a:ext cx="712871" cy="37759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矩形 46"/>
                        <wps:cNvSpPr/>
                        <wps:spPr>
                          <a:xfrm>
                            <a:off x="76188" y="1034142"/>
                            <a:ext cx="757417" cy="70681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矩形 47"/>
                        <wps:cNvSpPr/>
                        <wps:spPr>
                          <a:xfrm>
                            <a:off x="2285736" y="1464129"/>
                            <a:ext cx="712871" cy="35865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文本框 49"/>
                        <wps:cNvSpPr txBox="1"/>
                        <wps:spPr>
                          <a:xfrm>
                            <a:off x="2574475" y="1159156"/>
                            <a:ext cx="511526" cy="28633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E2BB8" w:rsidRDefault="008E2BB8" w:rsidP="00C9181C">
                              <w:r w:rsidRPr="004C15BE">
                                <w:rPr>
                                  <w:rFonts w:hint="eastAsia"/>
                                  <w:color w:val="FF0000"/>
                                </w:rPr>
                                <w:t>ADC</w:t>
                              </w:r>
                              <w:r>
                                <w:rPr>
                                  <w:rFonts w:hint="eastAsia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文本框 43"/>
                        <wps:cNvSpPr txBox="1"/>
                        <wps:spPr>
                          <a:xfrm>
                            <a:off x="293915" y="560615"/>
                            <a:ext cx="506185" cy="28633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E2BB8" w:rsidRPr="004C15BE" w:rsidRDefault="008E2BB8" w:rsidP="00C9181C">
                              <w:pPr>
                                <w:rPr>
                                  <w:color w:val="FF0000"/>
                                </w:rPr>
                              </w:pPr>
                              <w:r w:rsidRPr="004C15BE">
                                <w:rPr>
                                  <w:rFonts w:hint="eastAsia"/>
                                  <w:color w:val="FF0000"/>
                                </w:rPr>
                                <w:t>DAC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矩形 50"/>
                        <wps:cNvSpPr/>
                        <wps:spPr>
                          <a:xfrm>
                            <a:off x="876300" y="122"/>
                            <a:ext cx="391741" cy="72377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文本框 52"/>
                        <wps:cNvSpPr txBox="1"/>
                        <wps:spPr>
                          <a:xfrm>
                            <a:off x="986122" y="2230791"/>
                            <a:ext cx="511526" cy="28633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E2BB8" w:rsidRDefault="008E2BB8" w:rsidP="00C9181C"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Link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直接连接符 51"/>
                        <wps:cNvCnPr/>
                        <wps:spPr>
                          <a:xfrm flipH="1">
                            <a:off x="664029" y="413657"/>
                            <a:ext cx="169528" cy="2286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直接连接符 53"/>
                        <wps:cNvCnPr>
                          <a:endCxn id="43" idx="2"/>
                        </wps:cNvCnPr>
                        <wps:spPr>
                          <a:xfrm flipV="1">
                            <a:off x="468086" y="846952"/>
                            <a:ext cx="78922" cy="14909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0" o:spid="_x0000_s1031" editas="canvas" style="width:247.7pt;height:198.45pt;mso-position-horizontal-relative:char;mso-position-vertical-relative:line" coordsize="31457,251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">
                <v:shape id="_x0000_s1032" type="#_x0000_t75" style="position:absolute;width:31457;height:25196;visibility:visible;mso-wrap-style:square">
                  <v:fill o:detectmouseclick="t"/>
                  <v:path o:connecttype="none"/>
                </v:shape>
                <v:shape id="图片 11" o:spid="_x0000_s1033" type="#_x0000_t75" style="position:absolute;left:359;top:359;width:29630;height:248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QgZrq/AAAA2wAAAA8AAABkcnMvZG93bnJldi54bWxET01rwkAQvRf6H5Yp9FY3ilhNXUWkgtfa&#10;4HnMjklodjZkp8nWX98VCr3N433OehtdqwbqQ+PZwHSSgSIuvW24MlB8Hl6WoIIgW2w9k4EfCrDd&#10;PD6sMbd+5A8aTlKpFMIhRwO1SJdrHcqaHIaJ74gTd/W9Q0mwr7TtcUzhrtWzLFtohw2nhho72tdU&#10;fp2+nYHX98vAsopjcZ611yrO5RYLa8zzU9y9gRKK8i/+cx9tmj+F+y/pAL35B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UIGa6vwAAANsAAAAPAAAAAAAAAAAAAAAAAJ8CAABk&#10;cnMvZG93bnJldi54bWxQSwUGAAAAAAQABAD3AAAAiwMAAAAA&#10;">
                  <v:imagedata r:id="rId16" o:title=""/>
                  <v:path arrowok="t"/>
                </v:shape>
                <v:rect id="矩形 12" o:spid="_x0000_s1034" style="position:absolute;left:14097;top:21207;width:5397;height:39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VDHsUA&#10;AADbAAAADwAAAGRycy9kb3ducmV2LnhtbESPQWvDMAyF74X+B6PCLmVxmkEJWd2yBlZGD4Nmu+ym&#10;xVoSGsvBdpvs39eDQW8S771PT5vdZHpxJec7ywpWSQqCuLa640bB58frYw7CB2SNvWVS8Esedtv5&#10;bIOFtiOf6FqFRkQI+wIVtCEMhZS+bsmgT+xAHLUf6wyGuLpGaodjhJteZmm6lgY7jhdaHKhsqT5X&#10;F6Pg+/Dlynz/dAiX5Tqiz82R3kelHhbTyzOIQFO4m//TbzrWz+DvlziA3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NUMexQAAANsAAAAPAAAAAAAAAAAAAAAAAJgCAABkcnMv&#10;ZG93bnJldi54bWxQSwUGAAAAAAQABAD1AAAAigMAAAAA&#10;" filled="f" strokecolor="red" strokeweight="2pt"/>
                <v:rect id="矩形 44" o:spid="_x0000_s1035" style="position:absolute;left:22858;top:8469;width:7129;height:37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NR7MUA&#10;AADbAAAADwAAAGRycy9kb3ducmV2LnhtbESPQWvCQBSE74L/YXlCL1I3bYNI6ho00FB6KKi9eHtm&#10;X5Ng9m3YXU3677uFgsdhZr5h1vloOnEj51vLCp4WCQjiyuqWawVfx7fHFQgfkDV2lknBD3nIN9PJ&#10;GjNtB97T7RBqESHsM1TQhNBnUvqqIYN+YXvi6H1bZzBE6WqpHQ4Rbjr5nCRLabDluNBgT0VD1eVw&#10;NQrO5ckVq91LGa7zZURf6g/6HJR6mI3bVxCBxnAP/7fftYI0hb8v8QfI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I1HsxQAAANsAAAAPAAAAAAAAAAAAAAAAAJgCAABkcnMv&#10;ZG93bnJldi54bWxQSwUGAAAAAAQABAD1AAAAigMAAAAA&#10;" filled="f" strokecolor="red" strokeweight="2pt"/>
                <v:rect id="矩形 46" o:spid="_x0000_s1036" style="position:absolute;left:761;top:10341;width:7575;height:70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71qAMQA&#10;AADbAAAADwAAAGRycy9kb3ducmV2LnhtbESPQWvCQBSE70L/w/IKvYhuWiVI6iptoCIeBNNevL1m&#10;X5Ng9m3Y3Zj037uFgsdhZr5h1tvRtOJKzjeWFTzPExDEpdUNVwq+Pj9mKxA+IGtsLZOCX/Kw3TxM&#10;1phpO/CJrkWoRISwz1BBHUKXSenLmgz6ue2Io/djncEQpaukdjhEuGnlS5Kk0mDDcaHGjvKaykvR&#10;GwXfu7PLV++LXeinaURfqgMdB6WeHse3VxCBxnAP/7f3WsEyhb8v8QfIz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9agDEAAAA2wAAAA8AAAAAAAAAAAAAAAAAmAIAAGRycy9k&#10;b3ducmV2LnhtbFBLBQYAAAAABAAEAPUAAACJAwAAAAA=&#10;" filled="f" strokecolor="red" strokeweight="2pt"/>
                <v:rect id="矩形 47" o:spid="_x0000_s1037" style="position:absolute;left:22857;top:14641;width:7129;height:35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HPm8QA&#10;AADbAAAADwAAAGRycy9kb3ducmV2LnhtbESPQWsCMRSE7wX/Q3hCL1KzVrGyNYoKingQar14e908&#10;dxc3L0sS3fXfG0HocZiZb5jpvDWVuJHzpWUFg34CgjizuuRcwfF3/TEB4QOyxsoyKbiTh/ms8zbF&#10;VNuGf+h2CLmIEPYpKihCqFMpfVaQQd+3NXH0ztYZDFG6XGqHTYSbSn4myVgaLDkuFFjTqqDscrga&#10;BX+bk1tNlsNNuPbGEX3Jd7RvlHrvtotvEIHa8B9+tbdawegLnl/iD5C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xz5vEAAAA2wAAAA8AAAAAAAAAAAAAAAAAmAIAAGRycy9k&#10;b3ducmV2LnhtbFBLBQYAAAAABAAEAPUAAACJAwAAAAA=&#10;" filled="f" strokecolor="red" strokeweight="2pt"/>
                <v:shape id="文本框 49" o:spid="_x0000_s1038" type="#_x0000_t202" style="position:absolute;left:25744;top:11591;width:5116;height:2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6cD8YA&#10;AADbAAAADwAAAGRycy9kb3ducmV2LnhtbESPQWvCQBSE74L/YXmF3nTTYMWmriKBYCl6SOqlt9fs&#10;MwnNvo3Zrab+elco9DjMzDfMcj2YVpypd41lBU/TCARxaXXDlYLDRzZZgHAeWWNrmRT8koP1ajxa&#10;YqLthXM6F74SAcIuQQW1910ipStrMuimtiMO3tH2Bn2QfSV1j5cAN62Mo2guDTYcFmrsKK2p/C5+&#10;jIL3NNtj/hWbxbVNt7vjpjsdPp+VenwYNq8gPA3+P/zXftMKZi9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6cD8YAAADbAAAADwAAAAAAAAAAAAAAAACYAgAAZHJz&#10;L2Rvd25yZXYueG1sUEsFBgAAAAAEAAQA9QAAAIsDAAAAAA==&#10;" filled="f" stroked="f" strokeweight=".5pt">
                  <v:textbox>
                    <w:txbxContent>
                      <w:p w:rsidR="008E2BB8" w:rsidRDefault="008E2BB8" w:rsidP="00C9181C">
                        <w:r w:rsidRPr="004C15BE">
                          <w:rPr>
                            <w:rFonts w:hint="eastAsia"/>
                            <w:color w:val="FF0000"/>
                          </w:rPr>
                          <w:t>ADC</w:t>
                        </w:r>
                        <w:r>
                          <w:rPr>
                            <w:rFonts w:hint="eastAsia"/>
                          </w:rPr>
                          <w:t>C</w:t>
                        </w:r>
                      </w:p>
                    </w:txbxContent>
                  </v:textbox>
                </v:shape>
                <v:shape id="文本框 43" o:spid="_x0000_s1039" type="#_x0000_t202" style="position:absolute;left:2939;top:5606;width:5062;height:2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L2ssYA&#10;AADbAAAADwAAAGRycy9kb3ducmV2LnhtbESPQWvCQBSE7wX/w/IKXopu2lQtqauUYlW8adTS2yP7&#10;mgSzb0N2m8R/7xYKPQ4z8w0zX/amEi01rrSs4HEcgSDOrC45V3BMP0YvIJxH1lhZJgVXcrBcDO7m&#10;mGjb8Z7ag89FgLBLUEHhfZ1I6bKCDLqxrYmD920bgz7IJpe6wS7ATSWfomgqDZYcFgqs6b2g7HL4&#10;MQq+HvLPnevXpy6exPVq06azs06VGt73b68gPPX+P/zX3moFzzH8fg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L2ssYAAADbAAAADwAAAAAAAAAAAAAAAACYAgAAZHJz&#10;L2Rvd25yZXYueG1sUEsFBgAAAAAEAAQA9QAAAIsDAAAAAA==&#10;" fillcolor="white [3201]" stroked="f" strokeweight=".5pt">
                  <v:textbox>
                    <w:txbxContent>
                      <w:p w:rsidR="008E2BB8" w:rsidRPr="004C15BE" w:rsidRDefault="008E2BB8" w:rsidP="00C9181C">
                        <w:pPr>
                          <w:rPr>
                            <w:color w:val="FF0000"/>
                          </w:rPr>
                        </w:pPr>
                        <w:r w:rsidRPr="004C15BE">
                          <w:rPr>
                            <w:rFonts w:hint="eastAsia"/>
                            <w:color w:val="FF0000"/>
                          </w:rPr>
                          <w:t>DAC</w:t>
                        </w:r>
                      </w:p>
                    </w:txbxContent>
                  </v:textbox>
                </v:shape>
                <v:rect id="矩形 50" o:spid="_x0000_s1040" style="position:absolute;left:8763;top:1;width:3917;height:72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HBMsUA&#10;AADbAAAADwAAAGRycy9kb3ducmV2LnhtbESPTWvCQBCG7wX/wzKCl1I3balI6ipWqBQPBT8uvU2z&#10;YxLMzobd1cR/7xwEj8M77zPzzBa9a9SFQqw9G3gdZ6CIC29rLg0c9t8vU1AxIVtsPJOBK0VYzAdP&#10;M8yt73hLl10qlUA45migSqnNtY5FRQ7j2LfEkh19cJhkDKW2ATuBu0a/ZdlEO6xZLlTY0qqi4rQ7&#10;OwP/67+wmn69r9P5eSLoU7mh386Y0bBffoJK1KfH8r39Yw18yPfiIh6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wcEyxQAAANsAAAAPAAAAAAAAAAAAAAAAAJgCAABkcnMv&#10;ZG93bnJldi54bWxQSwUGAAAAAAQABAD1AAAAigMAAAAA&#10;" filled="f" strokecolor="red" strokeweight="2pt"/>
                <v:shape id="文本框 52" o:spid="_x0000_s1041" type="#_x0000_t202" style="position:absolute;left:9861;top:22307;width:5115;height:2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OYo8UA&#10;AADbAAAADwAAAGRycy9kb3ducmV2LnhtbESPQWvCQBSE70L/w/IK3szGgCJpVpGAtEh70Hrp7TX7&#10;TILZt2l2m6T99a4geBxm5hsm24ymET11rrasYB7FIIgLq2suFZw+d7MVCOeRNTaWScEfOdisnyYZ&#10;ptoOfKD+6EsRIOxSVFB536ZSuqIigy6yLXHwzrYz6IPsSqk7HALcNDKJ46U0WHNYqLClvKLicvw1&#10;Cvb57gMP34lZ/Tf56/t52/6cvhZKTZ/H7QsIT6N/hO/tN61gkcDtS/gBc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45ijxQAAANsAAAAPAAAAAAAAAAAAAAAAAJgCAABkcnMv&#10;ZG93bnJldi54bWxQSwUGAAAAAAQABAD1AAAAigMAAAAA&#10;" filled="f" stroked="f" strokeweight=".5pt">
                  <v:textbox>
                    <w:txbxContent>
                      <w:p w:rsidR="008E2BB8" w:rsidRDefault="008E2BB8" w:rsidP="00C9181C">
                        <w:r>
                          <w:rPr>
                            <w:rFonts w:hint="eastAsia"/>
                            <w:color w:val="FF0000"/>
                          </w:rPr>
                          <w:t>Link</w:t>
                        </w:r>
                      </w:p>
                    </w:txbxContent>
                  </v:textbox>
                </v:shape>
                <v:line id="直接连接符 51" o:spid="_x0000_s1042" style="position:absolute;flip:x;visibility:visible;mso-wrap-style:square" from="6640,4136" to="8335,64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/TpcYAAADbAAAADwAAAGRycy9kb3ducmV2LnhtbESPQWvCQBSE70L/w/IK3uomVm2JriKC&#10;GCy01nrw+Mg+k2D2bZpdTdpf3xUKHoeZ+YaZLTpTiSs1rrSsIB5EIIgzq0vOFRy+1k+vIJxH1lhZ&#10;JgU/5GAxf+jNMNG25U+67n0uAoRdggoK7+tESpcVZNANbE0cvJNtDPogm1zqBtsAN5UcRtFEGiw5&#10;LBRY06qg7Ly/GAVpytvtL68/jvHue+Ofy7f3UfuiVP+xW05BeOr8PfzfTrWCcQy3L+EHyP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Cf06XGAAAA2wAAAA8AAAAAAAAA&#10;AAAAAAAAoQIAAGRycy9kb3ducmV2LnhtbFBLBQYAAAAABAAEAPkAAACUAwAAAAA=&#10;" strokecolor="#4579b8 [3044]"/>
                <v:line id="直接连接符 53" o:spid="_x0000_s1043" style="position:absolute;flip:y;visibility:visible;mso-wrap-style:square" from="4680,8469" to="5470,9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HoScYAAADbAAAADwAAAGRycy9kb3ducmV2LnhtbESPT2vCQBTE70K/w/IKvZmN/2pJXUUK&#10;0qBgW+2hx0f2NQnNvk2zq4l+elcQPA4z8xtmtuhMJY7UuNKygkEUgyDOrC45V/C9X/VfQDiPrLGy&#10;TApO5GAxf+jNMNG25S867nwuAoRdggoK7+tESpcVZNBFtiYO3q9tDPogm1zqBtsAN5UcxvGzNFhy&#10;WCiwpreCsr/dwShIU16vz7z6+Bl8/r/7UbnZjtupUk+P3fIVhKfO38O3dqoVTEZw/RJ+gJx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8B6EnGAAAA2wAAAA8AAAAAAAAA&#10;AAAAAAAAoQIAAGRycy9kb3ducmV2LnhtbFBLBQYAAAAABAAEAPkAAACUAwAAAAA=&#10;" strokecolor="#4579b8 [3044]"/>
                <w10:anchorlock/>
              </v:group>
            </w:pict>
          </mc:Fallback>
        </mc:AlternateContent>
      </w:r>
    </w:p>
    <w:p w:rsidR="00EC74F6" w:rsidRDefault="00EC74F6" w:rsidP="00C9181C">
      <w:r>
        <w:rPr>
          <w:rFonts w:hint="eastAsia"/>
        </w:rPr>
        <w:t>codec</w:t>
      </w:r>
      <w:r>
        <w:rPr>
          <w:rFonts w:hint="eastAsia"/>
        </w:rPr>
        <w:t>按照逻辑功能划分成了多个</w:t>
      </w:r>
      <w:r w:rsidRPr="00634564">
        <w:t>Widget</w:t>
      </w:r>
      <w:r>
        <w:t>，给每个部件提供了</w:t>
      </w:r>
      <w:r>
        <w:rPr>
          <w:rFonts w:hint="eastAsia"/>
        </w:rPr>
        <w:t>Node ID</w:t>
      </w:r>
      <w:r>
        <w:rPr>
          <w:rFonts w:hint="eastAsia"/>
        </w:rPr>
        <w:t>，</w:t>
      </w:r>
      <w:r>
        <w:rPr>
          <w:rFonts w:hint="eastAsia"/>
        </w:rPr>
        <w:t>spec</w:t>
      </w:r>
      <w:r>
        <w:rPr>
          <w:rFonts w:hint="eastAsia"/>
        </w:rPr>
        <w:t>或者</w:t>
      </w:r>
      <w:r>
        <w:rPr>
          <w:rFonts w:hint="eastAsia"/>
        </w:rPr>
        <w:t>datasheet</w:t>
      </w:r>
      <w:r>
        <w:rPr>
          <w:rFonts w:hint="eastAsia"/>
        </w:rPr>
        <w:t>提供了这些</w:t>
      </w:r>
      <w:r>
        <w:rPr>
          <w:rFonts w:hint="eastAsia"/>
        </w:rPr>
        <w:t>ID</w:t>
      </w:r>
      <w:r>
        <w:rPr>
          <w:rFonts w:hint="eastAsia"/>
        </w:rPr>
        <w:t>的描述，通过这些</w:t>
      </w:r>
      <w:r w:rsidR="00C9181C">
        <w:rPr>
          <w:rFonts w:hint="eastAsia"/>
        </w:rPr>
        <w:t>N</w:t>
      </w:r>
      <w:r>
        <w:rPr>
          <w:rFonts w:hint="eastAsia"/>
        </w:rPr>
        <w:t>ID</w:t>
      </w:r>
      <w:r>
        <w:rPr>
          <w:rFonts w:hint="eastAsia"/>
        </w:rPr>
        <w:t>可以分别实现对每个部件的访问控制，</w:t>
      </w:r>
      <w:r w:rsidR="00C9181C">
        <w:rPr>
          <w:rFonts w:hint="eastAsia"/>
        </w:rPr>
        <w:t>N</w:t>
      </w:r>
      <w:r>
        <w:rPr>
          <w:rFonts w:hint="eastAsia"/>
        </w:rPr>
        <w:t>ID</w:t>
      </w:r>
      <w:r>
        <w:rPr>
          <w:rFonts w:hint="eastAsia"/>
        </w:rPr>
        <w:t>长度一般为</w:t>
      </w:r>
      <w:r>
        <w:rPr>
          <w:rFonts w:hint="eastAsia"/>
        </w:rPr>
        <w:t>7bit</w:t>
      </w:r>
      <w:r>
        <w:rPr>
          <w:rFonts w:hint="eastAsia"/>
        </w:rPr>
        <w:t>，特殊</w:t>
      </w:r>
      <w:r>
        <w:rPr>
          <w:rFonts w:hint="eastAsia"/>
        </w:rPr>
        <w:t>codec</w:t>
      </w:r>
      <w:r>
        <w:rPr>
          <w:rFonts w:hint="eastAsia"/>
        </w:rPr>
        <w:t>的</w:t>
      </w:r>
      <w:r w:rsidR="00C9181C">
        <w:rPr>
          <w:rFonts w:hint="eastAsia"/>
        </w:rPr>
        <w:t>N</w:t>
      </w:r>
      <w:r>
        <w:rPr>
          <w:rFonts w:hint="eastAsia"/>
        </w:rPr>
        <w:t>D</w:t>
      </w:r>
      <w:r>
        <w:rPr>
          <w:rFonts w:hint="eastAsia"/>
        </w:rPr>
        <w:t>为</w:t>
      </w:r>
      <w:r>
        <w:rPr>
          <w:rFonts w:hint="eastAsia"/>
        </w:rPr>
        <w:t>15bits</w:t>
      </w:r>
      <w:r>
        <w:rPr>
          <w:rFonts w:hint="eastAsia"/>
        </w:rPr>
        <w:t>。</w:t>
      </w:r>
    </w:p>
    <w:p w:rsidR="00EC74F6" w:rsidRDefault="00EC74F6" w:rsidP="00EC74F6">
      <w:r>
        <w:t>codec</w:t>
      </w:r>
      <w:r>
        <w:t>内部的</w:t>
      </w:r>
      <w:r w:rsidRPr="00634564">
        <w:t>Widget</w:t>
      </w:r>
      <w:r>
        <w:t>的</w:t>
      </w:r>
      <w:r>
        <w:rPr>
          <w:rFonts w:hint="eastAsia"/>
        </w:rPr>
        <w:t>Node ID</w:t>
      </w:r>
      <w:r>
        <w:rPr>
          <w:rFonts w:hint="eastAsia"/>
        </w:rPr>
        <w:t>是唯一的，每个</w:t>
      </w:r>
      <w:r>
        <w:rPr>
          <w:rFonts w:hint="eastAsia"/>
        </w:rPr>
        <w:t>codec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也是唯一的，因此利用这两个</w:t>
      </w:r>
      <w:r>
        <w:rPr>
          <w:rFonts w:hint="eastAsia"/>
        </w:rPr>
        <w:t>ID</w:t>
      </w:r>
      <w:r>
        <w:rPr>
          <w:rFonts w:hint="eastAsia"/>
        </w:rPr>
        <w:t>，系通过就可以访问任一</w:t>
      </w:r>
      <w:r w:rsidRPr="00634564">
        <w:t>Widget</w:t>
      </w:r>
      <w:r>
        <w:rPr>
          <w:rFonts w:hint="eastAsia"/>
        </w:rPr>
        <w:t>。一般厂家提供的</w:t>
      </w:r>
      <w:r>
        <w:rPr>
          <w:rFonts w:hint="eastAsia"/>
        </w:rPr>
        <w:t>codec</w:t>
      </w:r>
      <w:r>
        <w:rPr>
          <w:rFonts w:hint="eastAsia"/>
        </w:rPr>
        <w:t>已经对各</w:t>
      </w:r>
      <w:r w:rsidRPr="00634564">
        <w:t>Widget</w:t>
      </w:r>
      <w:r>
        <w:t>的</w:t>
      </w:r>
      <w:r>
        <w:rPr>
          <w:rFonts w:hint="eastAsia"/>
        </w:rPr>
        <w:t>Node ID</w:t>
      </w:r>
      <w:r>
        <w:rPr>
          <w:rFonts w:hint="eastAsia"/>
        </w:rPr>
        <w:t>进行了初始化设置，如下图所示：</w:t>
      </w:r>
    </w:p>
    <w:p w:rsidR="00EC74F6" w:rsidRDefault="00EC74F6" w:rsidP="00EC74F6">
      <w:r>
        <w:rPr>
          <w:noProof/>
        </w:rPr>
        <w:drawing>
          <wp:inline distT="0" distB="0" distL="0" distR="0" wp14:anchorId="6FBB7691" wp14:editId="05C09BE1">
            <wp:extent cx="5486400" cy="362775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4F6" w:rsidRPr="00893B9E" w:rsidRDefault="00235746" w:rsidP="00EC74F6">
      <w:r>
        <w:t>每个</w:t>
      </w:r>
      <w:r w:rsidRPr="00634564">
        <w:t>Widget</w:t>
      </w:r>
      <w:r>
        <w:t>的定义及访问情况，参见</w:t>
      </w:r>
      <w:r w:rsidR="00C52826">
        <w:t>hda</w:t>
      </w:r>
      <w:r w:rsidR="00C52826">
        <w:rPr>
          <w:rFonts w:hint="eastAsia"/>
        </w:rPr>
        <w:t xml:space="preserve">c </w:t>
      </w:r>
      <w:r>
        <w:t>spec</w:t>
      </w:r>
      <w:r>
        <w:rPr>
          <w:rFonts w:hint="eastAsia"/>
        </w:rPr>
        <w:t xml:space="preserve"> chapter 7</w:t>
      </w:r>
      <w:r>
        <w:rPr>
          <w:rFonts w:hint="eastAsia"/>
        </w:rPr>
        <w:t>，或者</w:t>
      </w:r>
      <w:r>
        <w:rPr>
          <w:rFonts w:hint="eastAsia"/>
        </w:rPr>
        <w:t>ALC861 Datasheet chapter 8</w:t>
      </w:r>
    </w:p>
    <w:p w:rsidR="00EC74F6" w:rsidRPr="00C32B0D" w:rsidRDefault="00EC74F6" w:rsidP="00F2518A"/>
    <w:p w:rsidR="00DC23D5" w:rsidRDefault="00FB4EE6" w:rsidP="00127905">
      <w:pPr>
        <w:pStyle w:val="3"/>
      </w:pPr>
      <w:bookmarkStart w:id="16" w:name="_Toc499108465"/>
      <w:r>
        <w:rPr>
          <w:rFonts w:hint="eastAsia"/>
        </w:rPr>
        <w:lastRenderedPageBreak/>
        <w:t xml:space="preserve">Link </w:t>
      </w:r>
      <w:r w:rsidRPr="00127905">
        <w:t>Architecture</w:t>
      </w:r>
      <w:bookmarkEnd w:id="16"/>
    </w:p>
    <w:p w:rsidR="001E28D4" w:rsidRPr="00C32B0D" w:rsidRDefault="001E28D4" w:rsidP="00F2518A">
      <w:r w:rsidRPr="00C32B0D">
        <w:t>controller</w:t>
      </w:r>
      <w:r w:rsidRPr="00C32B0D">
        <w:t>与</w:t>
      </w:r>
      <w:r w:rsidRPr="00C32B0D">
        <w:t>codec</w:t>
      </w:r>
      <w:r w:rsidRPr="00C32B0D">
        <w:t>之间是一对多的关系，二者之间</w:t>
      </w:r>
      <w:r w:rsidR="00050234" w:rsidRPr="00C32B0D">
        <w:t>基本</w:t>
      </w:r>
      <w:r w:rsidRPr="00C32B0D">
        <w:t>的</w:t>
      </w:r>
      <w:r w:rsidR="00050234" w:rsidRPr="00C32B0D">
        <w:t>控制通信线</w:t>
      </w:r>
      <w:r w:rsidRPr="00C32B0D">
        <w:t>连接情况如下</w:t>
      </w:r>
      <w:r w:rsidR="00763BFA" w:rsidRPr="00C32B0D">
        <w:t>图</w:t>
      </w:r>
      <w:r w:rsidRPr="00C32B0D">
        <w:t>所示</w:t>
      </w:r>
      <w:r w:rsidR="001F371F" w:rsidRPr="00C32B0D">
        <w:t>。</w:t>
      </w:r>
    </w:p>
    <w:p w:rsidR="001E28D4" w:rsidRPr="00C32B0D" w:rsidRDefault="001E28D4" w:rsidP="000B5C6B">
      <w:pPr>
        <w:jc w:val="center"/>
      </w:pPr>
      <w:r w:rsidRPr="00C32B0D">
        <w:rPr>
          <w:noProof/>
        </w:rPr>
        <w:drawing>
          <wp:inline distT="0" distB="0" distL="0" distR="0" wp14:anchorId="315B6332" wp14:editId="19F9348E">
            <wp:extent cx="5735341" cy="2724286"/>
            <wp:effectExtent l="0" t="0" r="0" b="0"/>
            <wp:docPr id="112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936" cy="272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63BFA" w:rsidRPr="00C32B0D" w:rsidRDefault="001F371F" w:rsidP="00F2518A">
      <w:r w:rsidRPr="00C32B0D">
        <w:rPr>
          <w:rFonts w:hint="eastAsia"/>
        </w:rPr>
        <w:t>从图中不难看出，</w:t>
      </w:r>
      <w:r w:rsidRPr="00C32B0D">
        <w:rPr>
          <w:rFonts w:hint="eastAsia"/>
        </w:rPr>
        <w:t>controller</w:t>
      </w:r>
      <w:r w:rsidRPr="00C32B0D">
        <w:rPr>
          <w:rFonts w:hint="eastAsia"/>
        </w:rPr>
        <w:t>的输出为广播模式，而输入为单播模式，对于不同模式下他们是如何识别，</w:t>
      </w:r>
      <w:r w:rsidRPr="00C32B0D">
        <w:rPr>
          <w:rFonts w:hint="eastAsia"/>
        </w:rPr>
        <w:t>DMA</w:t>
      </w:r>
      <w:r w:rsidRPr="00C32B0D">
        <w:rPr>
          <w:rFonts w:hint="eastAsia"/>
        </w:rPr>
        <w:t>如何分配，后面再讲。</w:t>
      </w:r>
      <w:r w:rsidR="00763BFA" w:rsidRPr="00C32B0D">
        <w:rPr>
          <w:rFonts w:hint="eastAsia"/>
        </w:rPr>
        <w:t>图中各个连接线的引脚含义如下表所示，</w:t>
      </w:r>
      <w:r w:rsidR="00763BFA" w:rsidRPr="00C32B0D">
        <w:rPr>
          <w:rFonts w:hint="eastAsia"/>
        </w:rPr>
        <w:t>Type</w:t>
      </w:r>
      <w:r w:rsidR="00763BFA" w:rsidRPr="00C32B0D">
        <w:rPr>
          <w:rFonts w:hint="eastAsia"/>
        </w:rPr>
        <w:t>是相对于</w:t>
      </w:r>
      <w:r w:rsidR="00763BFA" w:rsidRPr="00C32B0D">
        <w:rPr>
          <w:rFonts w:hint="eastAsia"/>
        </w:rPr>
        <w:t>controller</w:t>
      </w:r>
      <w:r w:rsidR="00763BFA" w:rsidRPr="00C32B0D">
        <w:rPr>
          <w:rFonts w:hint="eastAsia"/>
        </w:rPr>
        <w:t>：</w:t>
      </w:r>
    </w:p>
    <w:p w:rsidR="00763BFA" w:rsidRPr="00C32B0D" w:rsidRDefault="00763BFA" w:rsidP="000B5C6B">
      <w:pPr>
        <w:jc w:val="center"/>
        <w:rPr>
          <w:rFonts w:cs="Times New Roman"/>
        </w:rPr>
      </w:pPr>
      <w:r w:rsidRPr="00C32B0D">
        <w:rPr>
          <w:noProof/>
        </w:rPr>
        <w:drawing>
          <wp:inline distT="0" distB="0" distL="0" distR="0" wp14:anchorId="0861F8B1" wp14:editId="318E4E42">
            <wp:extent cx="5366657" cy="1591984"/>
            <wp:effectExtent l="0" t="0" r="571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6219" cy="159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BFA" w:rsidRPr="00C32B0D" w:rsidRDefault="00763BFA" w:rsidP="00F2518A">
      <w:r w:rsidRPr="00C32B0D">
        <w:rPr>
          <w:rFonts w:hint="eastAsia"/>
        </w:rPr>
        <w:t>除了基本的</w:t>
      </w:r>
      <w:r w:rsidR="001F371F" w:rsidRPr="00C32B0D">
        <w:rPr>
          <w:rFonts w:hint="eastAsia"/>
        </w:rPr>
        <w:t>接线方式外，还有一种拓展方式，如下图所示。</w:t>
      </w:r>
    </w:p>
    <w:p w:rsidR="001F371F" w:rsidRPr="00C32B0D" w:rsidRDefault="001F371F" w:rsidP="000B5C6B">
      <w:pPr>
        <w:jc w:val="center"/>
        <w:rPr>
          <w:rFonts w:cs="Times New Roman"/>
        </w:rPr>
      </w:pPr>
      <w:r w:rsidRPr="00C32B0D">
        <w:rPr>
          <w:noProof/>
        </w:rPr>
        <w:drawing>
          <wp:inline distT="0" distB="0" distL="0" distR="0" wp14:anchorId="3B5CF70B" wp14:editId="787E3C41">
            <wp:extent cx="4541529" cy="288471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6983" cy="288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81C" w:rsidRDefault="001F371F" w:rsidP="00EC74F6">
      <w:r w:rsidRPr="00C32B0D">
        <w:lastRenderedPageBreak/>
        <w:t>图中可以看出，输入和输出均可以进行扩展，</w:t>
      </w:r>
      <w:r w:rsidR="00794259" w:rsidRPr="00C32B0D">
        <w:rPr>
          <w:rFonts w:hint="eastAsia"/>
        </w:rPr>
        <w:t>但是无论如何至少要有</w:t>
      </w:r>
      <w:r w:rsidR="00794259" w:rsidRPr="00C32B0D">
        <w:rPr>
          <w:rFonts w:hint="eastAsia"/>
        </w:rPr>
        <w:t>SDO0</w:t>
      </w:r>
      <w:r w:rsidR="00794259" w:rsidRPr="00C32B0D">
        <w:rPr>
          <w:rFonts w:hint="eastAsia"/>
        </w:rPr>
        <w:t>和一路</w:t>
      </w:r>
      <w:r w:rsidR="00794259" w:rsidRPr="00C32B0D">
        <w:rPr>
          <w:rFonts w:hint="eastAsia"/>
        </w:rPr>
        <w:t>SDI</w:t>
      </w:r>
      <w:r w:rsidR="00794259" w:rsidRPr="00C32B0D">
        <w:rPr>
          <w:rFonts w:hint="eastAsia"/>
        </w:rPr>
        <w:t>与</w:t>
      </w:r>
      <w:r w:rsidR="00794259" w:rsidRPr="00C32B0D">
        <w:rPr>
          <w:rFonts w:hint="eastAsia"/>
        </w:rPr>
        <w:t>codec</w:t>
      </w:r>
      <w:r w:rsidR="00794259" w:rsidRPr="00C32B0D">
        <w:rPr>
          <w:rFonts w:hint="eastAsia"/>
        </w:rPr>
        <w:t>相连，保证基本的</w:t>
      </w:r>
      <w:r w:rsidR="00F908DC" w:rsidRPr="00C32B0D">
        <w:rPr>
          <w:rFonts w:hint="eastAsia"/>
        </w:rPr>
        <w:t>cmd</w:t>
      </w:r>
      <w:r w:rsidR="00F908DC" w:rsidRPr="00C32B0D">
        <w:rPr>
          <w:rFonts w:hint="eastAsia"/>
        </w:rPr>
        <w:t>和</w:t>
      </w:r>
      <w:r w:rsidR="00F908DC" w:rsidRPr="00C32B0D">
        <w:rPr>
          <w:rFonts w:hint="eastAsia"/>
        </w:rPr>
        <w:t>response</w:t>
      </w:r>
      <w:r w:rsidR="00794259" w:rsidRPr="00C32B0D">
        <w:rPr>
          <w:rFonts w:hint="eastAsia"/>
        </w:rPr>
        <w:t>。</w:t>
      </w:r>
    </w:p>
    <w:p w:rsidR="00B62D84" w:rsidRDefault="00FB4EE6" w:rsidP="00C9181C">
      <w:pPr>
        <w:pStyle w:val="3"/>
      </w:pPr>
      <w:bookmarkStart w:id="17" w:name="_Toc499108466"/>
      <w:r>
        <w:rPr>
          <w:rFonts w:hint="eastAsia"/>
        </w:rPr>
        <w:t>Singnal on Link</w:t>
      </w:r>
      <w:bookmarkEnd w:id="17"/>
    </w:p>
    <w:p w:rsidR="003C072B" w:rsidRPr="00C32B0D" w:rsidRDefault="003C072B" w:rsidP="000B5C6B">
      <w:pPr>
        <w:jc w:val="center"/>
      </w:pPr>
      <w:r w:rsidRPr="00C32B0D">
        <w:rPr>
          <w:noProof/>
        </w:rPr>
        <w:drawing>
          <wp:inline distT="0" distB="0" distL="0" distR="0" wp14:anchorId="5568DA88" wp14:editId="329472DE">
            <wp:extent cx="5054600" cy="23177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b="7929"/>
                    <a:stretch/>
                  </pic:blipFill>
                  <pic:spPr bwMode="auto">
                    <a:xfrm>
                      <a:off x="0" y="0"/>
                      <a:ext cx="5060653" cy="2320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0D92" w:rsidRPr="00C32B0D" w:rsidRDefault="003C072B" w:rsidP="00F2518A">
      <w:r w:rsidRPr="00C32B0D">
        <w:rPr>
          <w:rFonts w:hint="eastAsia"/>
        </w:rPr>
        <w:t>1</w:t>
      </w:r>
      <w:r w:rsidRPr="00C32B0D">
        <w:rPr>
          <w:rFonts w:hint="eastAsia"/>
        </w:rPr>
        <w:t>）</w:t>
      </w:r>
      <w:r w:rsidR="00050234" w:rsidRPr="00C32B0D">
        <w:t>线路上</w:t>
      </w:r>
      <w:r w:rsidR="00A223AD" w:rsidRPr="00C32B0D">
        <w:t>数据传输时钟信号来自</w:t>
      </w:r>
      <w:r w:rsidR="00A223AD" w:rsidRPr="00C32B0D">
        <w:rPr>
          <w:rFonts w:hint="eastAsia"/>
        </w:rPr>
        <w:t>BCLK</w:t>
      </w:r>
      <w:r w:rsidR="00A223AD" w:rsidRPr="00C32B0D">
        <w:rPr>
          <w:rFonts w:hint="eastAsia"/>
        </w:rPr>
        <w:t>：</w:t>
      </w:r>
      <w:r w:rsidR="00A223AD" w:rsidRPr="00C32B0D">
        <w:rPr>
          <w:rFonts w:hint="eastAsia"/>
        </w:rPr>
        <w:t>Bit Clock</w:t>
      </w:r>
      <w:r w:rsidR="00A223AD" w:rsidRPr="00C32B0D">
        <w:rPr>
          <w:rFonts w:hint="eastAsia"/>
        </w:rPr>
        <w:t>。由系统控制固定输出的</w:t>
      </w:r>
      <w:r w:rsidR="00A223AD" w:rsidRPr="00C32B0D">
        <w:rPr>
          <w:rFonts w:hint="eastAsia"/>
        </w:rPr>
        <w:t>24M</w:t>
      </w:r>
      <w:r w:rsidR="00A223AD" w:rsidRPr="00C32B0D">
        <w:rPr>
          <w:rFonts w:hint="eastAsia"/>
        </w:rPr>
        <w:t>信号，是其他信号的基础时钟。</w:t>
      </w:r>
    </w:p>
    <w:p w:rsidR="00F76135" w:rsidRPr="00C32B0D" w:rsidRDefault="003C072B" w:rsidP="00F2518A">
      <w:r w:rsidRPr="00C32B0D">
        <w:rPr>
          <w:rFonts w:hint="eastAsia"/>
        </w:rPr>
        <w:t>2</w:t>
      </w:r>
      <w:r w:rsidRPr="00C32B0D">
        <w:rPr>
          <w:rFonts w:hint="eastAsia"/>
        </w:rPr>
        <w:t>）</w:t>
      </w:r>
      <w:r w:rsidR="00A223AD" w:rsidRPr="00C32B0D">
        <w:rPr>
          <w:rFonts w:hint="eastAsia"/>
        </w:rPr>
        <w:t>SYNC</w:t>
      </w:r>
      <w:r w:rsidR="00A223AD" w:rsidRPr="00C32B0D">
        <w:rPr>
          <w:rFonts w:hint="eastAsia"/>
        </w:rPr>
        <w:t>是一个固定周期为</w:t>
      </w:r>
      <w:r w:rsidR="00A223AD" w:rsidRPr="00C32B0D">
        <w:rPr>
          <w:rFonts w:hint="eastAsia"/>
        </w:rPr>
        <w:t>48KHz</w:t>
      </w:r>
      <w:r w:rsidR="00A223AD" w:rsidRPr="00C32B0D">
        <w:rPr>
          <w:rFonts w:hint="eastAsia"/>
        </w:rPr>
        <w:t>的同步信号。计算</w:t>
      </w:r>
      <w:r w:rsidR="00A223AD" w:rsidRPr="00C32B0D">
        <w:t>24M/48k = 500</w:t>
      </w:r>
      <w:r w:rsidR="00A223AD" w:rsidRPr="00C32B0D">
        <w:t>，可得每个周期内包含</w:t>
      </w:r>
      <w:r w:rsidR="00A223AD" w:rsidRPr="00C32B0D">
        <w:rPr>
          <w:rFonts w:hint="eastAsia"/>
        </w:rPr>
        <w:t>500</w:t>
      </w:r>
      <w:r w:rsidR="00A223AD" w:rsidRPr="00C32B0D">
        <w:rPr>
          <w:rFonts w:hint="eastAsia"/>
        </w:rPr>
        <w:t>个</w:t>
      </w:r>
      <w:r w:rsidR="00A223AD" w:rsidRPr="00C32B0D">
        <w:rPr>
          <w:rFonts w:hint="eastAsia"/>
        </w:rPr>
        <w:t>BCLK</w:t>
      </w:r>
      <w:r w:rsidR="00A223AD" w:rsidRPr="00C32B0D">
        <w:rPr>
          <w:rFonts w:hint="eastAsia"/>
        </w:rPr>
        <w:t>周期，而如果每个变化沿算一个信号，那么就会产生</w:t>
      </w:r>
      <w:r w:rsidR="00A223AD" w:rsidRPr="00C32B0D">
        <w:rPr>
          <w:rFonts w:hint="eastAsia"/>
        </w:rPr>
        <w:t>1000</w:t>
      </w:r>
      <w:r w:rsidR="00A223AD" w:rsidRPr="00C32B0D">
        <w:rPr>
          <w:rFonts w:hint="eastAsia"/>
        </w:rPr>
        <w:t>个信号</w:t>
      </w:r>
      <w:r w:rsidR="006F0D92" w:rsidRPr="00C32B0D">
        <w:rPr>
          <w:rFonts w:hint="eastAsia"/>
        </w:rPr>
        <w:t>位</w:t>
      </w:r>
      <w:r w:rsidR="00A223AD" w:rsidRPr="00C32B0D">
        <w:rPr>
          <w:rFonts w:hint="eastAsia"/>
        </w:rPr>
        <w:t>。</w:t>
      </w:r>
      <w:r w:rsidR="00A223AD" w:rsidRPr="00C32B0D">
        <w:rPr>
          <w:rFonts w:hint="eastAsia"/>
        </w:rPr>
        <w:t>SYNC</w:t>
      </w:r>
      <w:r w:rsidR="00A223AD" w:rsidRPr="00C32B0D">
        <w:rPr>
          <w:rFonts w:hint="eastAsia"/>
        </w:rPr>
        <w:t>的同步信号依据的是变化沿，每个信号包含</w:t>
      </w:r>
      <w:r w:rsidR="006F0D92" w:rsidRPr="00C32B0D">
        <w:rPr>
          <w:rFonts w:hint="eastAsia"/>
        </w:rPr>
        <w:t>8</w:t>
      </w:r>
      <w:r w:rsidR="006F0D92" w:rsidRPr="00C32B0D">
        <w:rPr>
          <w:rFonts w:hint="eastAsia"/>
        </w:rPr>
        <w:t>个位。数据传输时就是以</w:t>
      </w:r>
      <w:r w:rsidR="006F0D92" w:rsidRPr="00C32B0D">
        <w:rPr>
          <w:rFonts w:hint="eastAsia"/>
        </w:rPr>
        <w:t>SYNC</w:t>
      </w:r>
      <w:r w:rsidR="006F0D92" w:rsidRPr="00C32B0D">
        <w:rPr>
          <w:rFonts w:hint="eastAsia"/>
        </w:rPr>
        <w:t>为一个周期进行的。</w:t>
      </w:r>
      <w:r w:rsidR="005B6319" w:rsidRPr="00C32B0D">
        <w:rPr>
          <w:rFonts w:cs="Times New Roman"/>
        </w:rPr>
        <w:t>每帧数据的开始信号为同步信号的下降沿</w:t>
      </w:r>
      <w:r w:rsidR="005B6319" w:rsidRPr="00C32B0D">
        <w:rPr>
          <w:rFonts w:cs="Times New Roman" w:hint="eastAsia"/>
        </w:rPr>
        <w:t>。</w:t>
      </w:r>
    </w:p>
    <w:p w:rsidR="006F0D92" w:rsidRPr="00C32B0D" w:rsidRDefault="003C072B" w:rsidP="00F2518A">
      <w:r w:rsidRPr="00C32B0D">
        <w:rPr>
          <w:rFonts w:hint="eastAsia"/>
        </w:rPr>
        <w:t>3</w:t>
      </w:r>
      <w:r w:rsidRPr="00C32B0D">
        <w:rPr>
          <w:rFonts w:hint="eastAsia"/>
        </w:rPr>
        <w:t>）</w:t>
      </w:r>
      <w:r w:rsidR="006F0D92" w:rsidRPr="00C32B0D">
        <w:rPr>
          <w:rFonts w:hint="eastAsia"/>
        </w:rPr>
        <w:t>SDO</w:t>
      </w:r>
      <w:r w:rsidR="006F0D92" w:rsidRPr="00C32B0D">
        <w:rPr>
          <w:rFonts w:hint="eastAsia"/>
        </w:rPr>
        <w:t>是以变化沿为信号，因此每个周期内可包含</w:t>
      </w:r>
      <w:r w:rsidR="006F0D92" w:rsidRPr="00C32B0D">
        <w:rPr>
          <w:rFonts w:hint="eastAsia"/>
        </w:rPr>
        <w:t>1000</w:t>
      </w:r>
      <w:r w:rsidR="006F0D92" w:rsidRPr="00C32B0D">
        <w:rPr>
          <w:rFonts w:hint="eastAsia"/>
        </w:rPr>
        <w:t>数据位。</w:t>
      </w:r>
    </w:p>
    <w:p w:rsidR="00892DB1" w:rsidRPr="00C32B0D" w:rsidRDefault="003C072B" w:rsidP="00F2518A">
      <w:r w:rsidRPr="00C32B0D">
        <w:rPr>
          <w:rFonts w:hint="eastAsia"/>
        </w:rPr>
        <w:t>4</w:t>
      </w:r>
      <w:r w:rsidRPr="00C32B0D">
        <w:rPr>
          <w:rFonts w:hint="eastAsia"/>
        </w:rPr>
        <w:t>）</w:t>
      </w:r>
      <w:r w:rsidR="006F0D92" w:rsidRPr="00C32B0D">
        <w:rPr>
          <w:rFonts w:hint="eastAsia"/>
        </w:rPr>
        <w:t>SDI</w:t>
      </w:r>
      <w:r w:rsidR="006F0D92" w:rsidRPr="00C32B0D">
        <w:rPr>
          <w:rFonts w:hint="eastAsia"/>
        </w:rPr>
        <w:t>是以上升沿为信号，因此每个周期内可包含</w:t>
      </w:r>
      <w:r w:rsidR="006F0D92" w:rsidRPr="00C32B0D">
        <w:rPr>
          <w:rFonts w:hint="eastAsia"/>
        </w:rPr>
        <w:t>500</w:t>
      </w:r>
      <w:r w:rsidR="006F0D92" w:rsidRPr="00C32B0D">
        <w:rPr>
          <w:rFonts w:hint="eastAsia"/>
        </w:rPr>
        <w:t>数据位。</w:t>
      </w:r>
    </w:p>
    <w:p w:rsidR="00892DB1" w:rsidRPr="00C32B0D" w:rsidRDefault="006F0D92" w:rsidP="00F2518A">
      <w:r w:rsidRPr="00C32B0D">
        <w:rPr>
          <w:rFonts w:hint="eastAsia"/>
        </w:rPr>
        <w:t>时序图</w:t>
      </w:r>
      <w:r w:rsidRPr="00C32B0D">
        <w:t>如下图所示</w:t>
      </w:r>
      <w:r w:rsidR="00892DB1" w:rsidRPr="00C32B0D">
        <w:t>：</w:t>
      </w:r>
    </w:p>
    <w:p w:rsidR="006F0D92" w:rsidRPr="00C32B0D" w:rsidRDefault="003C072B" w:rsidP="000B5C6B">
      <w:pPr>
        <w:jc w:val="center"/>
      </w:pPr>
      <w:r w:rsidRPr="00C32B0D">
        <w:rPr>
          <w:rFonts w:hint="eastAsia"/>
          <w:noProof/>
        </w:rPr>
        <mc:AlternateContent>
          <mc:Choice Requires="wpc">
            <w:drawing>
              <wp:inline distT="0" distB="0" distL="0" distR="0" wp14:anchorId="040771DD" wp14:editId="2CA7DC24">
                <wp:extent cx="5543550" cy="2258921"/>
                <wp:effectExtent l="0" t="0" r="0" b="8255"/>
                <wp:docPr id="23" name="画布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24545"/>
                            <a:ext cx="2546350" cy="22157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2676033" y="17342"/>
                            <a:ext cx="2867517" cy="221150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画布 23" o:spid="_x0000_s1026" editas="canvas" style="width:436.5pt;height:177.85pt;mso-position-horizontal-relative:char;mso-position-vertical-relative:line" coordsize="55435,225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">
                <v:shape id="_x0000_s1027" type="#_x0000_t75" style="position:absolute;width:55435;height:22586;visibility:visible;mso-wrap-style:square">
                  <v:fill o:detectmouseclick="t"/>
                  <v:path o:connecttype="none"/>
                </v:shape>
                <v:shape id="图片 29" o:spid="_x0000_s1028" type="#_x0000_t75" style="position:absolute;top:245;width:25463;height:221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XHucPCAAAA2wAAAA8AAABkcnMvZG93bnJldi54bWxEj09rAjEUxO+C3yE8oTfN1kNZt0ZZSlva&#10;g4j/7o/Na7K6eVk2Uddv3wiCx2FmfsPMl71rxIW6UHtW8DrJQBBXXtdsFOx3X+McRIjIGhvPpOBG&#10;AZaL4WCOhfZX3tBlG41IEA4FKrAxtoWUobLkMEx8S5y8P985jEl2RuoOrwnuGjnNsjfpsOa0YLGl&#10;D0vVaXt2CnJ7O57Nrzc259Ua+bs8bD5LpV5GffkOIlIfn+FH+0crmM7g/iX9ALn4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Vx7nDwgAAANsAAAAPAAAAAAAAAAAAAAAAAJ8C&#10;AABkcnMvZG93bnJldi54bWxQSwUGAAAAAAQABAD3AAAAjgMAAAAA&#10;">
                  <v:imagedata r:id="rId24" o:title=""/>
                  <v:path arrowok="t"/>
                </v:shape>
                <v:shape id="图片 30" o:spid="_x0000_s1029" type="#_x0000_t75" style="position:absolute;left:26760;top:173;width:28675;height:221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bYf2XBAAAA2wAAAA8AAABkcnMvZG93bnJldi54bWxET01rwkAQvRf8D8sIXopuVCwSXUXSKvZo&#10;jJ6H7JhEs7Mhu2raX+8eCj0+3vdy3ZlaPKh1lWUF41EEgji3uuJCQXbcDucgnEfWWFsmBT/kYL3q&#10;vS0x1vbJB3qkvhAhhF2MCkrvm1hKl5dk0I1sQxy4i20N+gDbQuoWnyHc1HISRR/SYMWhocSGkpLy&#10;W3o3Cr7vRZLsNunpOvv8zbL32e4rOpyVGvS7zQKEp87/i//ce61gGtaHL+EHyNU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bYf2XBAAAA2wAAAA8AAAAAAAAAAAAAAAAAnwIA&#10;AGRycy9kb3ducmV2LnhtbFBLBQYAAAAABAAEAPcAAACNAwAAAAA=&#10;">
                  <v:imagedata r:id="rId25" o:title=""/>
                  <v:path arrowok="t"/>
                </v:shape>
                <w10:anchorlock/>
              </v:group>
            </w:pict>
          </mc:Fallback>
        </mc:AlternateContent>
      </w:r>
    </w:p>
    <w:p w:rsidR="00592900" w:rsidRDefault="0092299B" w:rsidP="00F2518A">
      <w:pPr>
        <w:pStyle w:val="2"/>
      </w:pPr>
      <w:bookmarkStart w:id="18" w:name="_Toc499108467"/>
      <w:bookmarkStart w:id="19" w:name="OLE_LINK1"/>
      <w:bookmarkStart w:id="20" w:name="OLE_LINK2"/>
      <w:r w:rsidRPr="0092299B">
        <w:t>Frame Composition</w:t>
      </w:r>
      <w:bookmarkEnd w:id="18"/>
    </w:p>
    <w:p w:rsidR="009741DF" w:rsidRPr="00C32B0D" w:rsidRDefault="007977E1" w:rsidP="00F2518A">
      <w:r w:rsidRPr="00C32B0D">
        <w:rPr>
          <w:rFonts w:hint="eastAsia"/>
        </w:rPr>
        <w:t>每帧数据按逻辑划分成了</w:t>
      </w:r>
      <w:r w:rsidR="00464ED8" w:rsidRPr="00C32B0D">
        <w:rPr>
          <w:rFonts w:hint="eastAsia"/>
        </w:rPr>
        <w:t>三</w:t>
      </w:r>
      <w:r w:rsidRPr="00C32B0D">
        <w:rPr>
          <w:rFonts w:hint="eastAsia"/>
        </w:rPr>
        <w:t>个不同的组件。</w:t>
      </w:r>
      <w:r w:rsidR="005E432B" w:rsidRPr="00C32B0D">
        <w:rPr>
          <w:rFonts w:hint="eastAsia"/>
        </w:rPr>
        <w:t>如下图所示，</w:t>
      </w:r>
      <w:r w:rsidR="00464ED8" w:rsidRPr="00C32B0D">
        <w:rPr>
          <w:rFonts w:hint="eastAsia"/>
        </w:rPr>
        <w:t>分别为：</w:t>
      </w:r>
    </w:p>
    <w:p w:rsidR="009741DF" w:rsidRPr="00C32B0D" w:rsidRDefault="00464ED8" w:rsidP="00F2518A">
      <w:r w:rsidRPr="00C32B0D">
        <w:rPr>
          <w:rStyle w:val="fontstyle01"/>
          <w:rFonts w:ascii="Times New Roman" w:hAnsi="Times New Roman"/>
          <w:sz w:val="20"/>
        </w:rPr>
        <w:t xml:space="preserve">A single </w:t>
      </w:r>
      <w:r w:rsidRPr="00C32B0D">
        <w:rPr>
          <w:rStyle w:val="fontstyle21"/>
          <w:rFonts w:ascii="Times New Roman" w:hAnsi="Times New Roman"/>
          <w:sz w:val="20"/>
        </w:rPr>
        <w:t>Command/Response Field</w:t>
      </w:r>
      <w:r w:rsidRPr="00C32B0D">
        <w:br/>
      </w:r>
      <w:r w:rsidRPr="00C32B0D">
        <w:rPr>
          <w:rStyle w:val="fontstyle01"/>
          <w:rFonts w:ascii="Times New Roman" w:hAnsi="Times New Roman"/>
          <w:sz w:val="20"/>
        </w:rPr>
        <w:t xml:space="preserve">Zero or more </w:t>
      </w:r>
      <w:r w:rsidRPr="00C32B0D">
        <w:rPr>
          <w:rStyle w:val="fontstyle21"/>
          <w:rFonts w:ascii="Times New Roman" w:hAnsi="Times New Roman"/>
          <w:sz w:val="20"/>
        </w:rPr>
        <w:t>Stream Packets</w:t>
      </w:r>
      <w:r w:rsidRPr="00C32B0D">
        <w:br/>
      </w:r>
      <w:r w:rsidRPr="00C32B0D">
        <w:rPr>
          <w:rStyle w:val="fontstyle01"/>
          <w:rFonts w:ascii="Times New Roman" w:hAnsi="Times New Roman"/>
          <w:sz w:val="20"/>
        </w:rPr>
        <w:t xml:space="preserve">A </w:t>
      </w:r>
      <w:r w:rsidRPr="00C32B0D">
        <w:rPr>
          <w:rStyle w:val="fontstyle21"/>
          <w:rFonts w:ascii="Times New Roman" w:hAnsi="Times New Roman"/>
          <w:sz w:val="20"/>
        </w:rPr>
        <w:t xml:space="preserve">Null Field </w:t>
      </w:r>
      <w:r w:rsidRPr="00C32B0D">
        <w:rPr>
          <w:rStyle w:val="fontstyle01"/>
          <w:rFonts w:ascii="Times New Roman" w:hAnsi="Times New Roman"/>
          <w:sz w:val="20"/>
        </w:rPr>
        <w:t>to fill out the frame</w:t>
      </w:r>
    </w:p>
    <w:p w:rsidR="00464ED8" w:rsidRPr="00C32B0D" w:rsidRDefault="001B0844" w:rsidP="000B5C6B">
      <w:pPr>
        <w:jc w:val="center"/>
      </w:pPr>
      <w:r w:rsidRPr="00C32B0D">
        <w:rPr>
          <w:noProof/>
        </w:rPr>
        <w:lastRenderedPageBreak/>
        <mc:AlternateContent>
          <mc:Choice Requires="wpc">
            <w:drawing>
              <wp:inline distT="0" distB="0" distL="0" distR="0" wp14:anchorId="61A261DF" wp14:editId="2D91A2BF">
                <wp:extent cx="4379126" cy="3179965"/>
                <wp:effectExtent l="0" t="0" r="2540" b="0"/>
                <wp:docPr id="22" name="画布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图片 24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0284" y="0"/>
                            <a:ext cx="4343328" cy="310242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画布 22" o:spid="_x0000_s1026" editas="canvas" style="width:344.8pt;height:250.4pt;mso-position-horizontal-relative:char;mso-position-vertical-relative:line" coordsize="43789,317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">
                <v:shape id="_x0000_s1027" type="#_x0000_t75" style="position:absolute;width:43789;height:31794;visibility:visible;mso-wrap-style:square">
                  <v:fill o:detectmouseclick="t"/>
                  <v:path o:connecttype="none"/>
                </v:shape>
                <v:shape id="图片 24" o:spid="_x0000_s1028" type="#_x0000_t75" style="position:absolute;left:302;width:43434;height:310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gMCvPEAAAA2wAAAA8AAABkcnMvZG93bnJldi54bWxEj0FrwkAUhO+C/2F5gjfdGKRI6iqtIBYK&#10;BY0eentmn0k0+zZktzH117uC4HGYmW+Y+bIzlWipcaVlBZNxBII4s7rkXME+XY9mIJxH1lhZJgX/&#10;5GC56PfmmGh75S21O5+LAGGXoILC+zqR0mUFGXRjWxMH72Qbgz7IJpe6wWuAm0rGUfQmDZYcFgqs&#10;aVVQdtn9GQXR97Ez6Tpufy6pPUx+9fnztjkrNRx0H+8gPHX+FX62v7SCeAqPL+EHyM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gMCvPEAAAA2wAAAA8AAAAAAAAAAAAAAAAA&#10;nwIAAGRycy9kb3ducmV2LnhtbFBLBQYAAAAABAAEAPcAAACQAwAAAAA=&#10;">
                  <v:imagedata r:id="rId27" o:title=""/>
                </v:shape>
                <w10:anchorlock/>
              </v:group>
            </w:pict>
          </mc:Fallback>
        </mc:AlternateContent>
      </w:r>
    </w:p>
    <w:p w:rsidR="00940CCB" w:rsidRPr="00C32B0D" w:rsidRDefault="005E432B" w:rsidP="00F2518A">
      <w:r w:rsidRPr="00C32B0D">
        <w:rPr>
          <w:rFonts w:hint="eastAsia"/>
        </w:rPr>
        <w:t>一个帧周期为</w:t>
      </w:r>
      <w:r w:rsidRPr="00C32B0D">
        <w:rPr>
          <w:rFonts w:hint="eastAsia"/>
        </w:rPr>
        <w:t>48KHz</w:t>
      </w:r>
      <w:r w:rsidRPr="00C32B0D">
        <w:rPr>
          <w:rFonts w:hint="eastAsia"/>
        </w:rPr>
        <w:t>，窗口时间为</w:t>
      </w:r>
      <w:r w:rsidRPr="00C32B0D">
        <w:rPr>
          <w:rFonts w:hint="eastAsia"/>
        </w:rPr>
        <w:t>1 / 48k = 20.833us</w:t>
      </w:r>
      <w:r w:rsidRPr="00C32B0D">
        <w:rPr>
          <w:rFonts w:hint="eastAsia"/>
        </w:rPr>
        <w:t>。</w:t>
      </w:r>
      <w:r w:rsidR="00464ED8" w:rsidRPr="00C32B0D">
        <w:t>其中</w:t>
      </w:r>
      <w:r w:rsidR="00464ED8" w:rsidRPr="00C32B0D">
        <w:rPr>
          <w:rStyle w:val="fontstyle21"/>
          <w:rFonts w:ascii="Times New Roman" w:hAnsi="Times New Roman"/>
          <w:sz w:val="20"/>
        </w:rPr>
        <w:t>Command/Response Field</w:t>
      </w:r>
      <w:r w:rsidR="00464ED8" w:rsidRPr="00C32B0D">
        <w:t>指示的是该数据的传输方向</w:t>
      </w:r>
      <w:r w:rsidR="008C4AE7" w:rsidRPr="00C32B0D">
        <w:t>以及后面数据的含义，例如该</w:t>
      </w:r>
      <w:r w:rsidR="008C4AE7" w:rsidRPr="00C32B0D">
        <w:rPr>
          <w:rFonts w:hint="eastAsia"/>
        </w:rPr>
        <w:t>CMD</w:t>
      </w:r>
      <w:r w:rsidR="008C4AE7" w:rsidRPr="00C32B0D">
        <w:rPr>
          <w:rFonts w:hint="eastAsia"/>
        </w:rPr>
        <w:t>是对</w:t>
      </w:r>
      <w:r w:rsidR="008C4AE7" w:rsidRPr="00C32B0D">
        <w:rPr>
          <w:rFonts w:hint="eastAsia"/>
        </w:rPr>
        <w:t>codec</w:t>
      </w:r>
      <w:r w:rsidR="008C4AE7" w:rsidRPr="00C32B0D">
        <w:rPr>
          <w:rFonts w:hint="eastAsia"/>
        </w:rPr>
        <w:t>寄存器的读写操作还是对音频数据的传输</w:t>
      </w:r>
      <w:r w:rsidR="00464ED8" w:rsidRPr="00C32B0D">
        <w:t>，</w:t>
      </w:r>
      <w:r w:rsidR="008F3B26" w:rsidRPr="00C32B0D">
        <w:t>该</w:t>
      </w:r>
      <w:r w:rsidR="008F3B26" w:rsidRPr="00C32B0D">
        <w:rPr>
          <w:rFonts w:hint="eastAsia"/>
        </w:rPr>
        <w:t>Field</w:t>
      </w:r>
      <w:r w:rsidR="008F3B26" w:rsidRPr="00C32B0D">
        <w:rPr>
          <w:rFonts w:hint="eastAsia"/>
        </w:rPr>
        <w:t>为必选项</w:t>
      </w:r>
      <w:r w:rsidR="008C4AE7" w:rsidRPr="00C32B0D">
        <w:rPr>
          <w:rFonts w:hint="eastAsia"/>
        </w:rPr>
        <w:t>，本节分析的均是音频数据的传输</w:t>
      </w:r>
      <w:r w:rsidR="008F3B26" w:rsidRPr="00C32B0D">
        <w:rPr>
          <w:rFonts w:hint="eastAsia"/>
        </w:rPr>
        <w:t>；</w:t>
      </w:r>
      <w:r w:rsidR="008F3B26" w:rsidRPr="00C32B0D">
        <w:rPr>
          <w:rStyle w:val="fontstyle21"/>
          <w:rFonts w:ascii="Times New Roman" w:hAnsi="Times New Roman"/>
          <w:sz w:val="20"/>
        </w:rPr>
        <w:t>Stream Packets</w:t>
      </w:r>
      <w:r w:rsidR="008F3B26" w:rsidRPr="00C32B0D">
        <w:rPr>
          <w:rFonts w:hint="eastAsia"/>
        </w:rPr>
        <w:t>为可由可无，根据</w:t>
      </w:r>
      <w:r w:rsidR="008C4AE7" w:rsidRPr="00C32B0D">
        <w:rPr>
          <w:rFonts w:hint="eastAsia"/>
        </w:rPr>
        <w:t>要</w:t>
      </w:r>
      <w:r w:rsidR="008C4AE7" w:rsidRPr="00C32B0D">
        <w:rPr>
          <w:rStyle w:val="fontstyle21"/>
          <w:rFonts w:ascii="Times New Roman" w:hAnsi="Times New Roman"/>
          <w:sz w:val="20"/>
        </w:rPr>
        <w:t>Command/Response</w:t>
      </w:r>
      <w:r w:rsidR="008F3B26" w:rsidRPr="00C32B0D">
        <w:rPr>
          <w:rFonts w:hint="eastAsia"/>
        </w:rPr>
        <w:t>内容决定</w:t>
      </w:r>
      <w:r w:rsidR="009E1432" w:rsidRPr="00C32B0D">
        <w:rPr>
          <w:rFonts w:hint="eastAsia"/>
        </w:rPr>
        <w:t>；</w:t>
      </w:r>
      <w:r w:rsidR="008F3B26" w:rsidRPr="00C32B0D">
        <w:rPr>
          <w:rStyle w:val="fontstyle21"/>
          <w:rFonts w:ascii="Times New Roman" w:hAnsi="Times New Roman"/>
          <w:sz w:val="20"/>
        </w:rPr>
        <w:t>Null Field</w:t>
      </w:r>
      <w:r w:rsidR="008F3B26" w:rsidRPr="00C32B0D">
        <w:rPr>
          <w:rFonts w:hint="eastAsia"/>
        </w:rPr>
        <w:t>为补零域，以助填满</w:t>
      </w:r>
      <w:r w:rsidR="008F3B26" w:rsidRPr="00C32B0D">
        <w:rPr>
          <w:rFonts w:hint="eastAsia"/>
        </w:rPr>
        <w:t>1000</w:t>
      </w:r>
      <w:r w:rsidR="008F3B26" w:rsidRPr="00C32B0D">
        <w:rPr>
          <w:rFonts w:hint="eastAsia"/>
        </w:rPr>
        <w:t>或</w:t>
      </w:r>
      <w:r w:rsidR="008F3B26" w:rsidRPr="00C32B0D">
        <w:rPr>
          <w:rFonts w:hint="eastAsia"/>
        </w:rPr>
        <w:t>500 bits</w:t>
      </w:r>
      <w:r w:rsidR="008F3B26" w:rsidRPr="00C32B0D">
        <w:rPr>
          <w:rFonts w:hint="eastAsia"/>
        </w:rPr>
        <w:t>。</w:t>
      </w:r>
    </w:p>
    <w:p w:rsidR="00940CCB" w:rsidRPr="00C32B0D" w:rsidRDefault="00940CCB" w:rsidP="00F2518A">
      <w:r w:rsidRPr="00C32B0D">
        <w:t>下面以</w:t>
      </w:r>
      <w:r w:rsidRPr="00C32B0D">
        <w:rPr>
          <w:rFonts w:hint="eastAsia"/>
        </w:rPr>
        <w:t>Output</w:t>
      </w:r>
      <w:r w:rsidRPr="00C32B0D">
        <w:rPr>
          <w:rFonts w:hint="eastAsia"/>
        </w:rPr>
        <w:t>和</w:t>
      </w:r>
      <w:r w:rsidRPr="00C32B0D">
        <w:rPr>
          <w:rFonts w:hint="eastAsia"/>
        </w:rPr>
        <w:t>Input</w:t>
      </w:r>
      <w:r w:rsidRPr="00C32B0D">
        <w:rPr>
          <w:rFonts w:hint="eastAsia"/>
        </w:rPr>
        <w:t>两种情况对这些组件功能进行介绍。</w:t>
      </w:r>
    </w:p>
    <w:p w:rsidR="00881AE5" w:rsidRDefault="00881AE5" w:rsidP="00127905">
      <w:pPr>
        <w:pStyle w:val="3"/>
      </w:pPr>
      <w:bookmarkStart w:id="21" w:name="_Toc499108468"/>
      <w:r>
        <w:rPr>
          <w:rFonts w:hint="eastAsia"/>
        </w:rPr>
        <w:t>Output Frame</w:t>
      </w:r>
      <w:bookmarkEnd w:id="21"/>
    </w:p>
    <w:p w:rsidR="00BE64DE" w:rsidRDefault="00BE64DE" w:rsidP="00F2518A">
      <w:pPr>
        <w:pStyle w:val="4"/>
      </w:pPr>
      <w:r w:rsidRPr="00BE64DE">
        <w:t>Command Field</w:t>
      </w:r>
    </w:p>
    <w:p w:rsidR="00BE64DE" w:rsidRPr="00C32B0D" w:rsidRDefault="00BE64DE" w:rsidP="00F2518A">
      <w:r w:rsidRPr="00C32B0D">
        <w:rPr>
          <w:rFonts w:hint="eastAsia"/>
        </w:rPr>
        <w:t>cmd</w:t>
      </w:r>
      <w:r w:rsidRPr="00C32B0D">
        <w:rPr>
          <w:rFonts w:hint="eastAsia"/>
        </w:rPr>
        <w:t>域包含</w:t>
      </w:r>
      <w:r w:rsidRPr="00C32B0D">
        <w:rPr>
          <w:rFonts w:hint="eastAsia"/>
        </w:rPr>
        <w:t>40</w:t>
      </w:r>
      <w:r w:rsidRPr="00C32B0D">
        <w:rPr>
          <w:rFonts w:hint="eastAsia"/>
        </w:rPr>
        <w:t>个位，其结构如下图</w:t>
      </w:r>
    </w:p>
    <w:p w:rsidR="00BE64DE" w:rsidRPr="00C32B0D" w:rsidRDefault="00BE64DE" w:rsidP="000B5C6B">
      <w:pPr>
        <w:jc w:val="center"/>
      </w:pPr>
      <w:r w:rsidRPr="00C32B0D">
        <w:rPr>
          <w:noProof/>
        </w:rPr>
        <w:drawing>
          <wp:inline distT="0" distB="0" distL="0" distR="0" wp14:anchorId="471D4118" wp14:editId="4857090A">
            <wp:extent cx="4860472" cy="588399"/>
            <wp:effectExtent l="0" t="0" r="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1291" t="8442" r="1092" b="14268"/>
                    <a:stretch/>
                  </pic:blipFill>
                  <pic:spPr bwMode="auto">
                    <a:xfrm>
                      <a:off x="0" y="0"/>
                      <a:ext cx="4865299" cy="588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5D68" w:rsidRPr="00C32B0D" w:rsidRDefault="008A47DD" w:rsidP="00F2518A">
      <w:pPr>
        <w:rPr>
          <w:rStyle w:val="fontstyle01"/>
          <w:rFonts w:ascii="Times New Roman" w:hAnsi="Times New Roman"/>
          <w:sz w:val="20"/>
        </w:rPr>
      </w:pPr>
      <w:r w:rsidRPr="00C32B0D">
        <w:rPr>
          <w:rStyle w:val="fontstyle01"/>
          <w:rFonts w:ascii="Times New Roman" w:hAnsi="Times New Roman" w:hint="eastAsia"/>
          <w:sz w:val="20"/>
        </w:rPr>
        <w:t>1</w:t>
      </w:r>
      <w:r w:rsidRPr="00C32B0D">
        <w:rPr>
          <w:rStyle w:val="fontstyle01"/>
          <w:rFonts w:ascii="Times New Roman" w:hAnsi="Times New Roman" w:hint="eastAsia"/>
          <w:sz w:val="20"/>
        </w:rPr>
        <w:t>）</w:t>
      </w:r>
      <w:r w:rsidR="00BE64DE" w:rsidRPr="00C32B0D">
        <w:rPr>
          <w:rStyle w:val="fontstyle01"/>
          <w:rFonts w:ascii="Times New Roman" w:hAnsi="Times New Roman" w:hint="eastAsia"/>
          <w:sz w:val="20"/>
        </w:rPr>
        <w:t>CAd</w:t>
      </w:r>
      <w:r w:rsidR="00BE64DE" w:rsidRPr="00C32B0D">
        <w:rPr>
          <w:rStyle w:val="fontstyle01"/>
          <w:rFonts w:ascii="Times New Roman" w:hAnsi="Times New Roman" w:hint="eastAsia"/>
          <w:sz w:val="20"/>
        </w:rPr>
        <w:t>为</w:t>
      </w:r>
      <w:r w:rsidR="00BE64DE" w:rsidRPr="00C32B0D">
        <w:rPr>
          <w:rStyle w:val="fontstyle01"/>
          <w:rFonts w:ascii="Times New Roman" w:hAnsi="Times New Roman"/>
          <w:sz w:val="20"/>
        </w:rPr>
        <w:t>4-bit codec address</w:t>
      </w:r>
      <w:r w:rsidR="00AB74C6" w:rsidRPr="00C32B0D">
        <w:rPr>
          <w:rStyle w:val="fontstyle01"/>
          <w:rFonts w:ascii="Times New Roman" w:hAnsi="Times New Roman"/>
          <w:sz w:val="20"/>
        </w:rPr>
        <w:t>；</w:t>
      </w:r>
      <w:r w:rsidRPr="00C32B0D">
        <w:rPr>
          <w:rStyle w:val="fontstyle01"/>
          <w:rFonts w:ascii="Times New Roman" w:hAnsi="Times New Roman"/>
          <w:sz w:val="20"/>
        </w:rPr>
        <w:t>因为每个</w:t>
      </w:r>
      <w:r w:rsidRPr="00C32B0D">
        <w:rPr>
          <w:rStyle w:val="fontstyle01"/>
          <w:rFonts w:ascii="Times New Roman" w:hAnsi="Times New Roman"/>
          <w:sz w:val="20"/>
        </w:rPr>
        <w:t>stream</w:t>
      </w:r>
      <w:r w:rsidRPr="00C32B0D">
        <w:rPr>
          <w:rStyle w:val="fontstyle01"/>
          <w:rFonts w:ascii="Times New Roman" w:hAnsi="Times New Roman"/>
          <w:sz w:val="20"/>
        </w:rPr>
        <w:t>有且仅有一个</w:t>
      </w:r>
      <w:r w:rsidRPr="00C32B0D">
        <w:rPr>
          <w:rStyle w:val="fontstyle01"/>
          <w:rFonts w:ascii="Times New Roman" w:hAnsi="Times New Roman"/>
          <w:sz w:val="20"/>
        </w:rPr>
        <w:t>Command Field</w:t>
      </w:r>
      <w:r w:rsidRPr="00C32B0D">
        <w:rPr>
          <w:rStyle w:val="fontstyle01"/>
          <w:rFonts w:ascii="Times New Roman" w:hAnsi="Times New Roman"/>
          <w:sz w:val="20"/>
        </w:rPr>
        <w:t>，因此每个</w:t>
      </w:r>
      <w:r w:rsidRPr="00C32B0D">
        <w:rPr>
          <w:rStyle w:val="fontstyle01"/>
          <w:rFonts w:ascii="Times New Roman" w:hAnsi="Times New Roman"/>
          <w:sz w:val="20"/>
        </w:rPr>
        <w:t>stream</w:t>
      </w:r>
      <w:r w:rsidRPr="00C32B0D">
        <w:rPr>
          <w:rStyle w:val="fontstyle01"/>
          <w:rFonts w:ascii="Times New Roman" w:hAnsi="Times New Roman"/>
          <w:sz w:val="20"/>
        </w:rPr>
        <w:t>只能作用于一个</w:t>
      </w:r>
      <w:r w:rsidRPr="00C32B0D">
        <w:rPr>
          <w:rStyle w:val="fontstyle01"/>
          <w:rFonts w:ascii="Times New Roman" w:hAnsi="Times New Roman"/>
          <w:sz w:val="20"/>
        </w:rPr>
        <w:t>codec</w:t>
      </w:r>
      <w:r w:rsidRPr="00C32B0D">
        <w:rPr>
          <w:rStyle w:val="fontstyle01"/>
          <w:rFonts w:ascii="Times New Roman" w:hAnsi="Times New Roman"/>
          <w:sz w:val="20"/>
        </w:rPr>
        <w:t>，</w:t>
      </w:r>
      <w:r w:rsidRPr="00C32B0D">
        <w:rPr>
          <w:rStyle w:val="fontstyle01"/>
          <w:rFonts w:ascii="Times New Roman" w:hAnsi="Times New Roman"/>
          <w:sz w:val="20"/>
        </w:rPr>
        <w:t>Command</w:t>
      </w:r>
      <w:r w:rsidRPr="00C32B0D">
        <w:rPr>
          <w:rStyle w:val="fontstyle01"/>
          <w:rFonts w:ascii="Times New Roman" w:hAnsi="Times New Roman" w:hint="eastAsia"/>
          <w:sz w:val="20"/>
        </w:rPr>
        <w:t xml:space="preserve"> Frame</w:t>
      </w:r>
      <w:r w:rsidRPr="00C32B0D">
        <w:rPr>
          <w:rStyle w:val="fontstyle01"/>
          <w:rFonts w:ascii="Times New Roman" w:hAnsi="Times New Roman" w:hint="eastAsia"/>
          <w:sz w:val="20"/>
        </w:rPr>
        <w:t>使用广播模式，但</w:t>
      </w:r>
      <w:r w:rsidRPr="00C32B0D">
        <w:rPr>
          <w:rStyle w:val="fontstyle01"/>
          <w:rFonts w:ascii="Times New Roman" w:hAnsi="Times New Roman" w:hint="eastAsia"/>
          <w:sz w:val="20"/>
        </w:rPr>
        <w:t>codec</w:t>
      </w:r>
      <w:r w:rsidRPr="00C32B0D">
        <w:rPr>
          <w:rStyle w:val="fontstyle01"/>
          <w:rFonts w:ascii="Times New Roman" w:hAnsi="Times New Roman" w:hint="eastAsia"/>
          <w:sz w:val="20"/>
        </w:rPr>
        <w:t>会根据</w:t>
      </w:r>
      <w:r w:rsidR="00911436" w:rsidRPr="00C32B0D">
        <w:rPr>
          <w:rStyle w:val="fontstyle01"/>
          <w:rFonts w:ascii="Times New Roman" w:hAnsi="Times New Roman" w:hint="eastAsia"/>
          <w:sz w:val="20"/>
        </w:rPr>
        <w:t>CAd</w:t>
      </w:r>
      <w:r w:rsidRPr="00C32B0D">
        <w:rPr>
          <w:rStyle w:val="fontstyle01"/>
          <w:rFonts w:ascii="Times New Roman" w:hAnsi="Times New Roman"/>
          <w:sz w:val="20"/>
        </w:rPr>
        <w:t>决定要不要响应。</w:t>
      </w:r>
    </w:p>
    <w:p w:rsidR="008A47DD" w:rsidRPr="00C32B0D" w:rsidRDefault="008A47DD" w:rsidP="00F2518A">
      <w:pPr>
        <w:rPr>
          <w:rStyle w:val="fontstyle01"/>
          <w:rFonts w:ascii="Times New Roman" w:hAnsi="Times New Roman"/>
          <w:sz w:val="20"/>
        </w:rPr>
      </w:pPr>
      <w:r w:rsidRPr="00C32B0D">
        <w:rPr>
          <w:rStyle w:val="fontstyle01"/>
          <w:rFonts w:ascii="Times New Roman" w:hAnsi="Times New Roman" w:hint="eastAsia"/>
          <w:sz w:val="20"/>
        </w:rPr>
        <w:t>2</w:t>
      </w:r>
      <w:r w:rsidRPr="00C32B0D">
        <w:rPr>
          <w:rStyle w:val="fontstyle01"/>
          <w:rFonts w:ascii="Times New Roman" w:hAnsi="Times New Roman" w:hint="eastAsia"/>
          <w:sz w:val="20"/>
        </w:rPr>
        <w:t>）</w:t>
      </w:r>
      <w:r w:rsidR="00BE64DE" w:rsidRPr="00C32B0D">
        <w:rPr>
          <w:rStyle w:val="fontstyle01"/>
          <w:rFonts w:ascii="Times New Roman" w:hAnsi="Times New Roman" w:hint="eastAsia"/>
          <w:sz w:val="20"/>
        </w:rPr>
        <w:t>NID</w:t>
      </w:r>
      <w:r w:rsidR="00BE64DE" w:rsidRPr="00C32B0D">
        <w:rPr>
          <w:rStyle w:val="fontstyle01"/>
          <w:rFonts w:ascii="Times New Roman" w:hAnsi="Times New Roman" w:hint="eastAsia"/>
          <w:sz w:val="20"/>
        </w:rPr>
        <w:t>为</w:t>
      </w:r>
      <w:r w:rsidR="00BE64DE" w:rsidRPr="00C32B0D">
        <w:rPr>
          <w:rStyle w:val="fontstyle01"/>
          <w:rFonts w:ascii="Times New Roman" w:hAnsi="Times New Roman"/>
          <w:sz w:val="20"/>
        </w:rPr>
        <w:t>an 8-bit node ID</w:t>
      </w:r>
      <w:r w:rsidR="00657A85" w:rsidRPr="00C32B0D">
        <w:rPr>
          <w:rStyle w:val="fontstyle01"/>
          <w:rFonts w:ascii="Times New Roman" w:hAnsi="Times New Roman"/>
          <w:sz w:val="20"/>
        </w:rPr>
        <w:t xml:space="preserve"> that identifies t</w:t>
      </w:r>
      <w:r w:rsidR="00AB74C6" w:rsidRPr="00C32B0D">
        <w:rPr>
          <w:rStyle w:val="fontstyle01"/>
          <w:rFonts w:ascii="Times New Roman" w:hAnsi="Times New Roman"/>
          <w:sz w:val="20"/>
        </w:rPr>
        <w:t>he target node within the codec</w:t>
      </w:r>
      <w:r w:rsidR="00BE64DE" w:rsidRPr="00C32B0D">
        <w:rPr>
          <w:rStyle w:val="fontstyle01"/>
          <w:rFonts w:ascii="Times New Roman" w:hAnsi="Times New Roman"/>
          <w:sz w:val="20"/>
        </w:rPr>
        <w:t>，</w:t>
      </w:r>
      <w:r w:rsidR="00AB74C6" w:rsidRPr="00C32B0D">
        <w:rPr>
          <w:rStyle w:val="fontstyle01"/>
          <w:rFonts w:ascii="Times New Roman" w:hAnsi="Times New Roman"/>
          <w:sz w:val="20"/>
        </w:rPr>
        <w:t>这是由</w:t>
      </w:r>
      <w:r w:rsidR="00AB74C6" w:rsidRPr="00C32B0D">
        <w:rPr>
          <w:rStyle w:val="fontstyle01"/>
          <w:rFonts w:ascii="Times New Roman" w:hAnsi="Times New Roman" w:hint="eastAsia"/>
          <w:sz w:val="20"/>
        </w:rPr>
        <w:t>Codec</w:t>
      </w:r>
      <w:r w:rsidR="00AB74C6" w:rsidRPr="00C32B0D">
        <w:rPr>
          <w:rStyle w:val="fontstyle01"/>
          <w:rFonts w:ascii="Times New Roman" w:hAnsi="Times New Roman" w:hint="eastAsia"/>
          <w:sz w:val="20"/>
        </w:rPr>
        <w:t>又细分为多个节点组件所致，例如</w:t>
      </w:r>
      <w:r w:rsidR="00AB74C6" w:rsidRPr="00C32B0D">
        <w:rPr>
          <w:rStyle w:val="fontstyle01"/>
          <w:rFonts w:ascii="Times New Roman" w:hAnsi="Times New Roman" w:hint="eastAsia"/>
          <w:sz w:val="20"/>
        </w:rPr>
        <w:t>AD</w:t>
      </w:r>
      <w:r w:rsidR="00AB74C6" w:rsidRPr="00C32B0D">
        <w:rPr>
          <w:rStyle w:val="fontstyle01"/>
          <w:rFonts w:ascii="Times New Roman" w:hAnsi="Times New Roman" w:hint="eastAsia"/>
          <w:sz w:val="20"/>
        </w:rPr>
        <w:t>是一个</w:t>
      </w:r>
      <w:r w:rsidR="00CC1E8B">
        <w:rPr>
          <w:rStyle w:val="fontstyle01"/>
          <w:rFonts w:ascii="Times New Roman" w:hAnsi="Times New Roman" w:hint="eastAsia"/>
          <w:sz w:val="20"/>
        </w:rPr>
        <w:t>Node</w:t>
      </w:r>
      <w:r w:rsidR="00AB74C6" w:rsidRPr="00C32B0D">
        <w:rPr>
          <w:rStyle w:val="fontstyle01"/>
          <w:rFonts w:ascii="Times New Roman" w:hAnsi="Times New Roman" w:hint="eastAsia"/>
          <w:sz w:val="20"/>
        </w:rPr>
        <w:t>，</w:t>
      </w:r>
      <w:r w:rsidR="00AB74C6" w:rsidRPr="00C32B0D">
        <w:rPr>
          <w:rStyle w:val="fontstyle01"/>
          <w:rFonts w:ascii="Times New Roman" w:hAnsi="Times New Roman" w:hint="eastAsia"/>
          <w:sz w:val="20"/>
        </w:rPr>
        <w:t>DA</w:t>
      </w:r>
      <w:r w:rsidR="00CC1E8B">
        <w:rPr>
          <w:rStyle w:val="fontstyle01"/>
          <w:rFonts w:ascii="Times New Roman" w:hAnsi="Times New Roman" w:hint="eastAsia"/>
          <w:sz w:val="20"/>
        </w:rPr>
        <w:t>也</w:t>
      </w:r>
      <w:r w:rsidR="00AB74C6" w:rsidRPr="00C32B0D">
        <w:rPr>
          <w:rStyle w:val="fontstyle01"/>
          <w:rFonts w:ascii="Times New Roman" w:hAnsi="Times New Roman" w:hint="eastAsia"/>
          <w:sz w:val="20"/>
        </w:rPr>
        <w:t>是一个</w:t>
      </w:r>
      <w:r w:rsidR="00AB74C6" w:rsidRPr="00C32B0D">
        <w:rPr>
          <w:rStyle w:val="fontstyle01"/>
          <w:rFonts w:ascii="Times New Roman" w:hAnsi="Times New Roman" w:hint="eastAsia"/>
          <w:sz w:val="20"/>
        </w:rPr>
        <w:t>N</w:t>
      </w:r>
      <w:r w:rsidR="00CC1E8B">
        <w:rPr>
          <w:rStyle w:val="fontstyle01"/>
          <w:rFonts w:ascii="Times New Roman" w:hAnsi="Times New Roman" w:hint="eastAsia"/>
          <w:sz w:val="20"/>
        </w:rPr>
        <w:t>ode</w:t>
      </w:r>
      <w:r w:rsidR="00AB74C6" w:rsidRPr="00C32B0D">
        <w:rPr>
          <w:rStyle w:val="fontstyle01"/>
          <w:rFonts w:ascii="Times New Roman" w:hAnsi="Times New Roman" w:hint="eastAsia"/>
          <w:sz w:val="20"/>
        </w:rPr>
        <w:t>；</w:t>
      </w:r>
      <w:r w:rsidR="00784D2F" w:rsidRPr="00C32B0D">
        <w:rPr>
          <w:rStyle w:val="fontstyle01"/>
          <w:rFonts w:ascii="Times New Roman" w:hAnsi="Times New Roman" w:hint="eastAsia"/>
          <w:sz w:val="20"/>
        </w:rPr>
        <w:t>一个</w:t>
      </w:r>
      <w:r w:rsidR="00784D2F" w:rsidRPr="00C32B0D">
        <w:rPr>
          <w:rStyle w:val="fontstyle01"/>
          <w:rFonts w:ascii="Times New Roman" w:hAnsi="Times New Roman" w:hint="eastAsia"/>
          <w:sz w:val="20"/>
        </w:rPr>
        <w:t>codec</w:t>
      </w:r>
      <w:r w:rsidR="00784D2F" w:rsidRPr="00C32B0D">
        <w:rPr>
          <w:rStyle w:val="fontstyle01"/>
          <w:rFonts w:ascii="Times New Roman" w:hAnsi="Times New Roman" w:hint="eastAsia"/>
          <w:sz w:val="20"/>
        </w:rPr>
        <w:t>可能包含多个</w:t>
      </w:r>
      <w:r w:rsidR="00CC1E8B">
        <w:rPr>
          <w:rStyle w:val="fontstyle01"/>
          <w:rFonts w:ascii="Times New Roman" w:hAnsi="Times New Roman" w:hint="eastAsia"/>
          <w:sz w:val="20"/>
        </w:rPr>
        <w:t>Node</w:t>
      </w:r>
      <w:r w:rsidR="00784D2F" w:rsidRPr="00C32B0D">
        <w:rPr>
          <w:rStyle w:val="fontstyle01"/>
          <w:rFonts w:ascii="Times New Roman" w:hAnsi="Times New Roman" w:hint="eastAsia"/>
          <w:sz w:val="20"/>
        </w:rPr>
        <w:t>，每个</w:t>
      </w:r>
      <w:r w:rsidR="00CC1E8B">
        <w:rPr>
          <w:rStyle w:val="fontstyle01"/>
          <w:rFonts w:ascii="Times New Roman" w:hAnsi="Times New Roman" w:hint="eastAsia"/>
          <w:sz w:val="20"/>
        </w:rPr>
        <w:t>Node</w:t>
      </w:r>
      <w:r w:rsidR="00784D2F" w:rsidRPr="00C32B0D">
        <w:rPr>
          <w:rStyle w:val="fontstyle01"/>
          <w:rFonts w:ascii="Times New Roman" w:hAnsi="Times New Roman" w:hint="eastAsia"/>
          <w:sz w:val="20"/>
        </w:rPr>
        <w:t>对应一个</w:t>
      </w:r>
      <w:r w:rsidR="00784D2F" w:rsidRPr="00C32B0D">
        <w:rPr>
          <w:rStyle w:val="fontstyle01"/>
          <w:rFonts w:ascii="Times New Roman" w:hAnsi="Times New Roman" w:hint="eastAsia"/>
          <w:sz w:val="20"/>
        </w:rPr>
        <w:t>NID</w:t>
      </w:r>
      <w:r w:rsidR="00784D2F" w:rsidRPr="00C32B0D">
        <w:rPr>
          <w:rStyle w:val="fontstyle01"/>
          <w:rFonts w:ascii="Times New Roman" w:hAnsi="Times New Roman" w:hint="eastAsia"/>
          <w:sz w:val="20"/>
        </w:rPr>
        <w:t>；每个</w:t>
      </w:r>
      <w:r w:rsidR="00784D2F" w:rsidRPr="00C32B0D">
        <w:rPr>
          <w:rStyle w:val="fontstyle01"/>
          <w:rFonts w:ascii="Times New Roman" w:hAnsi="Times New Roman" w:hint="eastAsia"/>
          <w:sz w:val="20"/>
        </w:rPr>
        <w:t>codec</w:t>
      </w:r>
      <w:r w:rsidR="00784D2F" w:rsidRPr="00C32B0D">
        <w:rPr>
          <w:rStyle w:val="fontstyle01"/>
          <w:rFonts w:ascii="Times New Roman" w:hAnsi="Times New Roman" w:hint="eastAsia"/>
          <w:sz w:val="20"/>
        </w:rPr>
        <w:t>里的</w:t>
      </w:r>
      <w:r w:rsidR="00784D2F" w:rsidRPr="00C32B0D">
        <w:rPr>
          <w:rStyle w:val="fontstyle01"/>
          <w:rFonts w:ascii="Times New Roman" w:hAnsi="Times New Roman" w:hint="eastAsia"/>
          <w:sz w:val="20"/>
        </w:rPr>
        <w:t>NID</w:t>
      </w:r>
      <w:r w:rsidR="00784D2F" w:rsidRPr="00C32B0D">
        <w:rPr>
          <w:rStyle w:val="fontstyle01"/>
          <w:rFonts w:ascii="Times New Roman" w:hAnsi="Times New Roman" w:hint="eastAsia"/>
          <w:sz w:val="20"/>
        </w:rPr>
        <w:t>唯一，而且一般都是在</w:t>
      </w:r>
      <w:r w:rsidR="00535010">
        <w:rPr>
          <w:rStyle w:val="fontstyle01"/>
          <w:rFonts w:ascii="Times New Roman" w:hAnsi="Times New Roman" w:hint="eastAsia"/>
          <w:sz w:val="20"/>
        </w:rPr>
        <w:t xml:space="preserve">codec </w:t>
      </w:r>
      <w:r w:rsidR="00784D2F" w:rsidRPr="00C32B0D">
        <w:rPr>
          <w:rStyle w:val="fontstyle01"/>
          <w:rFonts w:ascii="Times New Roman" w:hAnsi="Times New Roman" w:hint="eastAsia"/>
          <w:sz w:val="20"/>
        </w:rPr>
        <w:t>datasheet</w:t>
      </w:r>
      <w:r w:rsidR="00784D2F" w:rsidRPr="00C32B0D">
        <w:rPr>
          <w:rStyle w:val="fontstyle01"/>
          <w:rFonts w:ascii="Times New Roman" w:hAnsi="Times New Roman" w:hint="eastAsia"/>
          <w:sz w:val="20"/>
        </w:rPr>
        <w:t>中分配好了。</w:t>
      </w:r>
    </w:p>
    <w:p w:rsidR="001074C3" w:rsidRPr="00C32B0D" w:rsidRDefault="008A47DD" w:rsidP="00F2518A">
      <w:pPr>
        <w:rPr>
          <w:rStyle w:val="fontstyle01"/>
          <w:rFonts w:ascii="Times New Roman" w:hAnsi="Times New Roman"/>
          <w:sz w:val="20"/>
        </w:rPr>
      </w:pPr>
      <w:r w:rsidRPr="00C32B0D">
        <w:rPr>
          <w:rStyle w:val="fontstyle01"/>
          <w:rFonts w:ascii="Times New Roman" w:hAnsi="Times New Roman" w:hint="eastAsia"/>
          <w:sz w:val="20"/>
        </w:rPr>
        <w:t>3</w:t>
      </w:r>
      <w:r w:rsidRPr="00C32B0D">
        <w:rPr>
          <w:rStyle w:val="fontstyle01"/>
          <w:rFonts w:ascii="Times New Roman" w:hAnsi="Times New Roman" w:hint="eastAsia"/>
          <w:sz w:val="20"/>
        </w:rPr>
        <w:t>）</w:t>
      </w:r>
      <w:r w:rsidR="000E3DAF" w:rsidRPr="00C32B0D">
        <w:rPr>
          <w:rStyle w:val="fontstyle01"/>
          <w:rFonts w:ascii="Times New Roman" w:hAnsi="Times New Roman" w:hint="eastAsia"/>
          <w:sz w:val="20"/>
        </w:rPr>
        <w:t>Verb</w:t>
      </w:r>
      <w:r w:rsidR="000E3DAF" w:rsidRPr="00C32B0D">
        <w:rPr>
          <w:rStyle w:val="fontstyle01"/>
          <w:rFonts w:ascii="Times New Roman" w:hAnsi="Times New Roman" w:hint="eastAsia"/>
          <w:sz w:val="20"/>
        </w:rPr>
        <w:t>就是要操作的内容，</w:t>
      </w:r>
      <w:r w:rsidR="00810EE0" w:rsidRPr="00C32B0D">
        <w:rPr>
          <w:rStyle w:val="fontstyle01"/>
          <w:rFonts w:ascii="Times New Roman" w:hAnsi="Times New Roman" w:hint="eastAsia"/>
          <w:sz w:val="20"/>
        </w:rPr>
        <w:t>Verb</w:t>
      </w:r>
      <w:r w:rsidR="00810EE0" w:rsidRPr="00C32B0D">
        <w:rPr>
          <w:rStyle w:val="fontstyle01"/>
          <w:rFonts w:ascii="Times New Roman" w:hAnsi="Times New Roman" w:hint="eastAsia"/>
          <w:sz w:val="20"/>
        </w:rPr>
        <w:t>内分为</w:t>
      </w:r>
      <w:r w:rsidR="00810EE0" w:rsidRPr="00C32B0D">
        <w:rPr>
          <w:rStyle w:val="fontstyle01"/>
          <w:rFonts w:ascii="Times New Roman" w:hAnsi="Times New Roman" w:hint="eastAsia"/>
          <w:sz w:val="20"/>
        </w:rPr>
        <w:t>Verb ID</w:t>
      </w:r>
      <w:r w:rsidR="00810EE0" w:rsidRPr="00C32B0D">
        <w:rPr>
          <w:rStyle w:val="fontstyle01"/>
          <w:rFonts w:ascii="Times New Roman" w:hAnsi="Times New Roman" w:hint="eastAsia"/>
          <w:sz w:val="20"/>
        </w:rPr>
        <w:t>和</w:t>
      </w:r>
      <w:r w:rsidR="00810EE0" w:rsidRPr="00C32B0D">
        <w:rPr>
          <w:rStyle w:val="fontstyle01"/>
          <w:rFonts w:ascii="Times New Roman" w:hAnsi="Times New Roman" w:hint="eastAsia"/>
          <w:sz w:val="20"/>
        </w:rPr>
        <w:t>Payload</w:t>
      </w:r>
      <w:r w:rsidR="00810EE0" w:rsidRPr="00C32B0D">
        <w:rPr>
          <w:rStyle w:val="fontstyle01"/>
          <w:rFonts w:ascii="Times New Roman" w:hAnsi="Times New Roman" w:hint="eastAsia"/>
          <w:sz w:val="20"/>
        </w:rPr>
        <w:t>两个，</w:t>
      </w:r>
      <w:r w:rsidR="00810EE0" w:rsidRPr="00C32B0D">
        <w:rPr>
          <w:rStyle w:val="fontstyle01"/>
          <w:rFonts w:ascii="Times New Roman" w:hAnsi="Times New Roman" w:hint="eastAsia"/>
          <w:sz w:val="20"/>
        </w:rPr>
        <w:t>Verb</w:t>
      </w:r>
      <w:r w:rsidR="00810EE0" w:rsidRPr="00C32B0D">
        <w:rPr>
          <w:rStyle w:val="fontstyle01"/>
          <w:rFonts w:ascii="Times New Roman" w:hAnsi="Times New Roman" w:hint="eastAsia"/>
          <w:sz w:val="20"/>
        </w:rPr>
        <w:t>的格式又分</w:t>
      </w:r>
      <w:r w:rsidR="00CD0866" w:rsidRPr="00C32B0D">
        <w:rPr>
          <w:rStyle w:val="fontstyle01"/>
          <w:rFonts w:ascii="Times New Roman" w:hAnsi="Times New Roman" w:hint="eastAsia"/>
          <w:sz w:val="20"/>
        </w:rPr>
        <w:t>为两种，如下两个实例</w:t>
      </w:r>
      <w:r w:rsidR="00810EE0" w:rsidRPr="00C32B0D">
        <w:rPr>
          <w:rStyle w:val="fontstyle01"/>
          <w:rFonts w:ascii="Times New Roman" w:hAnsi="Times New Roman" w:hint="eastAsia"/>
          <w:sz w:val="20"/>
        </w:rPr>
        <w:t>：</w:t>
      </w:r>
    </w:p>
    <w:p w:rsidR="00CD0866" w:rsidRPr="00C32B0D" w:rsidRDefault="00CD0866" w:rsidP="000B5C6B">
      <w:pPr>
        <w:jc w:val="center"/>
        <w:rPr>
          <w:rStyle w:val="fontstyle01"/>
          <w:rFonts w:ascii="Times New Roman" w:hAnsi="Times New Roman"/>
          <w:sz w:val="20"/>
        </w:rPr>
      </w:pPr>
      <w:r w:rsidRPr="00C32B0D">
        <w:rPr>
          <w:rFonts w:hint="eastAsia"/>
          <w:noProof/>
        </w:rPr>
        <mc:AlternateContent>
          <mc:Choice Requires="wpc">
            <w:drawing>
              <wp:inline distT="0" distB="0" distL="0" distR="0" wp14:anchorId="4E029DDF" wp14:editId="556F5AAA">
                <wp:extent cx="4735286" cy="1148443"/>
                <wp:effectExtent l="0" t="0" r="8255" b="0"/>
                <wp:docPr id="38" name="画布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36000" y="0"/>
                            <a:ext cx="4697186" cy="584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52328" y="589499"/>
                            <a:ext cx="4664529" cy="52495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画布 38" o:spid="_x0000_s1026" editas="canvas" style="width:372.85pt;height:90.45pt;mso-position-horizontal-relative:char;mso-position-vertical-relative:line" coordsize="47351,11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">
                <v:shape id="_x0000_s1027" type="#_x0000_t75" style="position:absolute;width:47351;height:11480;visibility:visible;mso-wrap-style:square">
                  <v:fill o:detectmouseclick="t"/>
                  <v:path o:connecttype="none"/>
                </v:shape>
                <v:shape id="图片 40" o:spid="_x0000_s1028" type="#_x0000_t75" style="position:absolute;left:360;width:46971;height:58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q4/jAAAAA2wAAAA8AAABkcnMvZG93bnJldi54bWxET8luwjAQvSP1H6ypxA0cEAIUcBCt1Irt&#10;Au0HDPFkgXgcYgPh7/EBiePT2+eL1lTiRo0rLSsY9CMQxKnVJecK/v9+elMQziNrrCyTggc5WCQf&#10;nTnG2t55T7eDz0UIYRejgsL7OpbSpQUZdH1bEwcus41BH2CTS93gPYSbSg6jaCwNlhwaCqzpu6D0&#10;fLgaBRPOuF2vRrvt18CZ8el8Of7uN0p1P9vlDISn1r/FL/dKKxiF9eFL+AEyeQ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Srj+MAAAADbAAAADwAAAAAAAAAAAAAAAACfAgAA&#10;ZHJzL2Rvd25yZXYueG1sUEsFBgAAAAAEAAQA9wAAAIwDAAAAAA==&#10;">
                  <v:imagedata r:id="rId31" o:title=""/>
                  <v:path arrowok="t"/>
                </v:shape>
                <v:shape id="图片 41" o:spid="_x0000_s1029" type="#_x0000_t75" style="position:absolute;left:523;top:5894;width:46645;height:52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czZ13DAAAA2wAAAA8AAABkcnMvZG93bnJldi54bWxEj0GLwjAUhO+C/yE8wZumFlmkaxRxldWj&#10;tRdvb5tnW2xeuk221n9vFgSPw8x8wyzXvalFR62rLCuYTSMQxLnVFRcKsvN+sgDhPLLG2jIpeJCD&#10;9Wo4WGKi7Z1P1KW+EAHCLkEFpfdNIqXLSzLoprYhDt7VtgZ9kG0hdYv3ADe1jKPoQxqsOCyU2NC2&#10;pPyW/hkFh02dPm5f3fE3i3dZ774vP3FzUWo86jefIDz1/h1+tQ9awXwG/1/CD5CrJ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zNnXcMAAADbAAAADwAAAAAAAAAAAAAAAACf&#10;AgAAZHJzL2Rvd25yZXYueG1sUEsFBgAAAAAEAAQA9wAAAI8DAAAAAA==&#10;">
                  <v:imagedata r:id="rId32" o:title=""/>
                  <v:path arrowok="t"/>
                </v:shape>
                <w10:anchorlock/>
              </v:group>
            </w:pict>
          </mc:Fallback>
        </mc:AlternateContent>
      </w:r>
    </w:p>
    <w:p w:rsidR="00810EE0" w:rsidRDefault="00CD0866" w:rsidP="00F2518A">
      <w:pPr>
        <w:rPr>
          <w:rStyle w:val="fontstyle01"/>
          <w:rFonts w:ascii="Times New Roman" w:hAnsi="Times New Roman"/>
          <w:sz w:val="20"/>
        </w:rPr>
      </w:pPr>
      <w:r w:rsidRPr="00C32B0D">
        <w:rPr>
          <w:rStyle w:val="fontstyle01"/>
          <w:rFonts w:ascii="Times New Roman" w:hAnsi="Times New Roman" w:hint="eastAsia"/>
          <w:sz w:val="20"/>
        </w:rPr>
        <w:lastRenderedPageBreak/>
        <w:t>可以看出，主要是依据</w:t>
      </w:r>
      <w:r w:rsidRPr="00C32B0D">
        <w:rPr>
          <w:rStyle w:val="fontstyle01"/>
          <w:rFonts w:ascii="Times New Roman" w:hAnsi="Times New Roman" w:hint="eastAsia"/>
          <w:sz w:val="20"/>
        </w:rPr>
        <w:t>Verb ID</w:t>
      </w:r>
      <w:r w:rsidR="002F5805" w:rsidRPr="00C32B0D">
        <w:rPr>
          <w:rStyle w:val="fontstyle01"/>
          <w:rFonts w:ascii="Times New Roman" w:hAnsi="Times New Roman" w:hint="eastAsia"/>
          <w:sz w:val="20"/>
        </w:rPr>
        <w:t>长度</w:t>
      </w:r>
      <w:r w:rsidRPr="00C32B0D">
        <w:rPr>
          <w:rStyle w:val="fontstyle01"/>
          <w:rFonts w:ascii="Times New Roman" w:hAnsi="Times New Roman" w:hint="eastAsia"/>
          <w:sz w:val="20"/>
        </w:rPr>
        <w:t>为</w:t>
      </w:r>
      <w:r w:rsidRPr="00C32B0D">
        <w:rPr>
          <w:rStyle w:val="fontstyle01"/>
          <w:rFonts w:ascii="Times New Roman" w:hAnsi="Times New Roman" w:hint="eastAsia"/>
          <w:sz w:val="20"/>
        </w:rPr>
        <w:t>12bits</w:t>
      </w:r>
      <w:r w:rsidRPr="00C32B0D">
        <w:rPr>
          <w:rStyle w:val="fontstyle01"/>
          <w:rFonts w:ascii="Times New Roman" w:hAnsi="Times New Roman"/>
          <w:sz w:val="20"/>
        </w:rPr>
        <w:t>和</w:t>
      </w:r>
      <w:r w:rsidRPr="00C32B0D">
        <w:rPr>
          <w:rStyle w:val="fontstyle01"/>
          <w:rFonts w:ascii="Times New Roman" w:hAnsi="Times New Roman" w:hint="eastAsia"/>
          <w:sz w:val="20"/>
        </w:rPr>
        <w:t>4bits</w:t>
      </w:r>
      <w:r w:rsidR="002F5805" w:rsidRPr="00C32B0D">
        <w:rPr>
          <w:rStyle w:val="fontstyle01"/>
          <w:rFonts w:ascii="Times New Roman" w:hAnsi="Times New Roman" w:hint="eastAsia"/>
          <w:sz w:val="20"/>
        </w:rPr>
        <w:t>划分成</w:t>
      </w:r>
      <w:r w:rsidRPr="00C32B0D">
        <w:rPr>
          <w:rStyle w:val="fontstyle01"/>
          <w:rFonts w:ascii="Times New Roman" w:hAnsi="Times New Roman" w:hint="eastAsia"/>
          <w:sz w:val="20"/>
        </w:rPr>
        <w:t>两种，这样分的原因也很简单，就是</w:t>
      </w:r>
      <w:r w:rsidR="002F5805" w:rsidRPr="00C32B0D">
        <w:rPr>
          <w:rStyle w:val="fontstyle01"/>
          <w:rFonts w:ascii="Times New Roman" w:hAnsi="Times New Roman" w:hint="eastAsia"/>
          <w:sz w:val="20"/>
        </w:rPr>
        <w:t>有一些需要传送</w:t>
      </w:r>
      <w:r w:rsidR="002F5805" w:rsidRPr="00C32B0D">
        <w:rPr>
          <w:rStyle w:val="fontstyle01"/>
          <w:rFonts w:ascii="Times New Roman" w:hAnsi="Times New Roman" w:hint="eastAsia"/>
          <w:sz w:val="20"/>
        </w:rPr>
        <w:t>16bits</w:t>
      </w:r>
      <w:r w:rsidR="002F5805" w:rsidRPr="00C32B0D">
        <w:rPr>
          <w:rStyle w:val="fontstyle01"/>
          <w:rFonts w:ascii="Times New Roman" w:hAnsi="Times New Roman" w:hint="eastAsia"/>
          <w:sz w:val="20"/>
        </w:rPr>
        <w:t>的</w:t>
      </w:r>
      <w:r w:rsidR="002F5805" w:rsidRPr="00C32B0D">
        <w:rPr>
          <w:rStyle w:val="fontstyle01"/>
          <w:rFonts w:ascii="Times New Roman" w:hAnsi="Times New Roman" w:hint="eastAsia"/>
          <w:sz w:val="20"/>
        </w:rPr>
        <w:t>Payload</w:t>
      </w:r>
      <w:r w:rsidR="002F5805" w:rsidRPr="00C32B0D">
        <w:rPr>
          <w:rStyle w:val="fontstyle01"/>
          <w:rFonts w:ascii="Times New Roman" w:hAnsi="Times New Roman" w:hint="eastAsia"/>
          <w:sz w:val="20"/>
        </w:rPr>
        <w:t>使用</w:t>
      </w:r>
      <w:r w:rsidR="002F5805" w:rsidRPr="00C32B0D">
        <w:rPr>
          <w:rStyle w:val="fontstyle01"/>
          <w:rFonts w:ascii="Times New Roman" w:hAnsi="Times New Roman" w:hint="eastAsia"/>
          <w:sz w:val="20"/>
        </w:rPr>
        <w:t>Verb ID</w:t>
      </w:r>
      <w:r w:rsidR="002F5805" w:rsidRPr="00C32B0D">
        <w:rPr>
          <w:rStyle w:val="fontstyle01"/>
          <w:rFonts w:ascii="Times New Roman" w:hAnsi="Times New Roman" w:hint="eastAsia"/>
          <w:sz w:val="20"/>
        </w:rPr>
        <w:t>长度为</w:t>
      </w:r>
      <w:r w:rsidR="002F5805" w:rsidRPr="00C32B0D">
        <w:rPr>
          <w:rStyle w:val="fontstyle01"/>
          <w:rFonts w:ascii="Times New Roman" w:hAnsi="Times New Roman" w:hint="eastAsia"/>
          <w:sz w:val="20"/>
        </w:rPr>
        <w:t>4 bits</w:t>
      </w:r>
      <w:r w:rsidR="002F5805" w:rsidRPr="00C32B0D">
        <w:rPr>
          <w:rStyle w:val="fontstyle01"/>
          <w:rFonts w:ascii="Times New Roman" w:hAnsi="Times New Roman" w:hint="eastAsia"/>
          <w:sz w:val="20"/>
        </w:rPr>
        <w:t>格式，这种格式并不常用。小技巧：</w:t>
      </w:r>
      <w:r w:rsidR="002F5805" w:rsidRPr="00C32B0D">
        <w:rPr>
          <w:rStyle w:val="fontstyle01"/>
          <w:rFonts w:ascii="Times New Roman" w:hAnsi="Times New Roman" w:hint="eastAsia"/>
          <w:sz w:val="20"/>
        </w:rPr>
        <w:t>codec</w:t>
      </w:r>
      <w:r w:rsidR="002F5805" w:rsidRPr="00C32B0D">
        <w:rPr>
          <w:rStyle w:val="fontstyle01"/>
          <w:rFonts w:ascii="Times New Roman" w:hAnsi="Times New Roman" w:hint="eastAsia"/>
          <w:sz w:val="20"/>
        </w:rPr>
        <w:t>操作的内容，一般分为</w:t>
      </w:r>
      <w:r w:rsidR="002F5805" w:rsidRPr="00C32B0D">
        <w:rPr>
          <w:rStyle w:val="fontstyle01"/>
          <w:rFonts w:ascii="Times New Roman" w:hAnsi="Times New Roman" w:hint="eastAsia"/>
          <w:sz w:val="20"/>
        </w:rPr>
        <w:t>Get</w:t>
      </w:r>
      <w:r w:rsidR="002F5805" w:rsidRPr="00C32B0D">
        <w:rPr>
          <w:rStyle w:val="fontstyle01"/>
          <w:rFonts w:ascii="Times New Roman" w:hAnsi="Times New Roman" w:hint="eastAsia"/>
          <w:sz w:val="20"/>
        </w:rPr>
        <w:t>和</w:t>
      </w:r>
      <w:r w:rsidR="002F5805" w:rsidRPr="00C32B0D">
        <w:rPr>
          <w:rStyle w:val="fontstyle01"/>
          <w:rFonts w:ascii="Times New Roman" w:hAnsi="Times New Roman" w:hint="eastAsia"/>
          <w:sz w:val="20"/>
        </w:rPr>
        <w:t>Set</w:t>
      </w:r>
      <w:r w:rsidR="002F5805" w:rsidRPr="00C32B0D">
        <w:rPr>
          <w:rStyle w:val="fontstyle01"/>
          <w:rFonts w:ascii="Times New Roman" w:hAnsi="Times New Roman" w:hint="eastAsia"/>
          <w:sz w:val="20"/>
        </w:rPr>
        <w:t>两种，对于</w:t>
      </w:r>
      <w:r w:rsidR="002F5805" w:rsidRPr="00C32B0D">
        <w:rPr>
          <w:rStyle w:val="fontstyle01"/>
          <w:rFonts w:ascii="Times New Roman" w:hAnsi="Times New Roman" w:hint="eastAsia"/>
          <w:sz w:val="20"/>
        </w:rPr>
        <w:t>Verb ID</w:t>
      </w:r>
      <w:r w:rsidR="002F5805" w:rsidRPr="00C32B0D">
        <w:rPr>
          <w:rStyle w:val="fontstyle01"/>
          <w:rFonts w:ascii="Times New Roman" w:hAnsi="Times New Roman" w:hint="eastAsia"/>
          <w:sz w:val="20"/>
        </w:rPr>
        <w:t>长度为</w:t>
      </w:r>
      <w:r w:rsidR="002F5805" w:rsidRPr="00C32B0D">
        <w:rPr>
          <w:rStyle w:val="fontstyle01"/>
          <w:rFonts w:ascii="Times New Roman" w:hAnsi="Times New Roman" w:cs="Times New Roman"/>
          <w:sz w:val="20"/>
        </w:rPr>
        <w:t>16 bits</w:t>
      </w:r>
      <w:r w:rsidR="002F5805" w:rsidRPr="00C32B0D">
        <w:rPr>
          <w:rStyle w:val="fontstyle01"/>
          <w:rFonts w:ascii="Times New Roman" w:hAnsi="Times New Roman" w:hint="eastAsia"/>
          <w:sz w:val="20"/>
        </w:rPr>
        <w:t>格式，</w:t>
      </w:r>
      <w:r w:rsidR="002F5805" w:rsidRPr="00C32B0D">
        <w:rPr>
          <w:rStyle w:val="fontstyle01"/>
          <w:rFonts w:ascii="Times New Roman" w:hAnsi="Times New Roman" w:hint="eastAsia"/>
          <w:sz w:val="20"/>
        </w:rPr>
        <w:t>Get</w:t>
      </w:r>
      <w:r w:rsidR="002F5805" w:rsidRPr="00C32B0D">
        <w:rPr>
          <w:rStyle w:val="fontstyle01"/>
          <w:rFonts w:ascii="Times New Roman" w:hAnsi="Times New Roman" w:hint="eastAsia"/>
          <w:sz w:val="20"/>
        </w:rPr>
        <w:t>操作的</w:t>
      </w:r>
      <w:r w:rsidR="002F5805" w:rsidRPr="00C32B0D">
        <w:rPr>
          <w:rStyle w:val="fontstyle01"/>
          <w:rFonts w:ascii="Times New Roman" w:hAnsi="Times New Roman" w:hint="eastAsia"/>
          <w:sz w:val="20"/>
        </w:rPr>
        <w:t>Verb ID</w:t>
      </w:r>
      <w:r w:rsidR="002F5805" w:rsidRPr="00C32B0D">
        <w:rPr>
          <w:rStyle w:val="fontstyle01"/>
          <w:rFonts w:ascii="Times New Roman" w:hAnsi="Times New Roman" w:hint="eastAsia"/>
          <w:sz w:val="20"/>
        </w:rPr>
        <w:t>为</w:t>
      </w:r>
      <w:r w:rsidR="002F5805" w:rsidRPr="00C32B0D">
        <w:rPr>
          <w:rStyle w:val="fontstyle01"/>
          <w:rFonts w:ascii="Times New Roman" w:hAnsi="Times New Roman" w:hint="eastAsia"/>
          <w:sz w:val="20"/>
        </w:rPr>
        <w:t>0xF##H</w:t>
      </w:r>
      <w:r w:rsidR="002F5805" w:rsidRPr="00C32B0D">
        <w:rPr>
          <w:rStyle w:val="fontstyle01"/>
          <w:rFonts w:ascii="Times New Roman" w:hAnsi="Times New Roman" w:hint="eastAsia"/>
          <w:sz w:val="20"/>
        </w:rPr>
        <w:t>格式，</w:t>
      </w:r>
      <w:r w:rsidR="002F5805" w:rsidRPr="00C32B0D">
        <w:rPr>
          <w:rStyle w:val="fontstyle01"/>
          <w:rFonts w:ascii="Times New Roman" w:hAnsi="Times New Roman" w:hint="eastAsia"/>
          <w:sz w:val="20"/>
        </w:rPr>
        <w:t>Set</w:t>
      </w:r>
      <w:r w:rsidR="002F5805" w:rsidRPr="00C32B0D">
        <w:rPr>
          <w:rStyle w:val="fontstyle01"/>
          <w:rFonts w:ascii="Times New Roman" w:hAnsi="Times New Roman" w:hint="eastAsia"/>
          <w:sz w:val="20"/>
        </w:rPr>
        <w:t>操作的</w:t>
      </w:r>
      <w:r w:rsidR="002F5805" w:rsidRPr="00C32B0D">
        <w:rPr>
          <w:rStyle w:val="fontstyle01"/>
          <w:rFonts w:ascii="Times New Roman" w:hAnsi="Times New Roman" w:hint="eastAsia"/>
          <w:sz w:val="20"/>
        </w:rPr>
        <w:t>Verb ID</w:t>
      </w:r>
      <w:r w:rsidR="002F5805" w:rsidRPr="00C32B0D">
        <w:rPr>
          <w:rStyle w:val="fontstyle01"/>
          <w:rFonts w:ascii="Times New Roman" w:hAnsi="Times New Roman" w:hint="eastAsia"/>
          <w:sz w:val="20"/>
        </w:rPr>
        <w:t>为</w:t>
      </w:r>
      <w:r w:rsidR="002F5805" w:rsidRPr="00C32B0D">
        <w:rPr>
          <w:rStyle w:val="fontstyle01"/>
          <w:rFonts w:ascii="Times New Roman" w:hAnsi="Times New Roman" w:hint="eastAsia"/>
          <w:sz w:val="20"/>
        </w:rPr>
        <w:t>0x7##H</w:t>
      </w:r>
      <w:r w:rsidR="002F5805" w:rsidRPr="00C32B0D">
        <w:rPr>
          <w:rStyle w:val="fontstyle01"/>
          <w:rFonts w:ascii="Times New Roman" w:hAnsi="Times New Roman" w:hint="eastAsia"/>
          <w:sz w:val="20"/>
        </w:rPr>
        <w:t>格式。</w:t>
      </w:r>
      <w:r w:rsidR="00853D48">
        <w:rPr>
          <w:rStyle w:val="fontstyle01"/>
          <w:rFonts w:ascii="Times New Roman" w:hAnsi="Times New Roman" w:hint="eastAsia"/>
          <w:sz w:val="20"/>
        </w:rPr>
        <w:t>这也导致</w:t>
      </w:r>
      <w:r w:rsidR="00853D48" w:rsidRPr="00C32B0D">
        <w:rPr>
          <w:rStyle w:val="fontstyle01"/>
          <w:rFonts w:ascii="Times New Roman" w:hAnsi="Times New Roman" w:hint="eastAsia"/>
          <w:sz w:val="20"/>
        </w:rPr>
        <w:t>4bits</w:t>
      </w:r>
      <w:r w:rsidR="00853D48">
        <w:rPr>
          <w:rStyle w:val="fontstyle01"/>
          <w:rFonts w:ascii="Times New Roman" w:hAnsi="Times New Roman" w:hint="eastAsia"/>
          <w:sz w:val="20"/>
        </w:rPr>
        <w:t>格式的</w:t>
      </w:r>
      <w:r w:rsidR="00853D48" w:rsidRPr="00C32B0D">
        <w:rPr>
          <w:rStyle w:val="fontstyle01"/>
          <w:rFonts w:ascii="Times New Roman" w:hAnsi="Times New Roman" w:hint="eastAsia"/>
          <w:sz w:val="20"/>
        </w:rPr>
        <w:t>Verb ID</w:t>
      </w:r>
      <w:r w:rsidR="00853D48">
        <w:rPr>
          <w:rStyle w:val="fontstyle01"/>
          <w:rFonts w:ascii="Times New Roman" w:hAnsi="Times New Roman" w:hint="eastAsia"/>
          <w:sz w:val="20"/>
        </w:rPr>
        <w:t>不能使用</w:t>
      </w:r>
      <w:r w:rsidR="00853D48">
        <w:rPr>
          <w:rStyle w:val="fontstyle01"/>
          <w:rFonts w:ascii="Times New Roman" w:hAnsi="Times New Roman" w:hint="eastAsia"/>
          <w:sz w:val="20"/>
        </w:rPr>
        <w:t>0x7</w:t>
      </w:r>
      <w:r w:rsidR="00853D48">
        <w:rPr>
          <w:rStyle w:val="fontstyle01"/>
          <w:rFonts w:ascii="Times New Roman" w:hAnsi="Times New Roman" w:hint="eastAsia"/>
          <w:sz w:val="20"/>
        </w:rPr>
        <w:t>和</w:t>
      </w:r>
      <w:r w:rsidR="00853D48">
        <w:rPr>
          <w:rStyle w:val="fontstyle01"/>
          <w:rFonts w:ascii="Times New Roman" w:hAnsi="Times New Roman" w:hint="eastAsia"/>
          <w:sz w:val="20"/>
        </w:rPr>
        <w:t>0x</w:t>
      </w:r>
      <w:r w:rsidR="00D322BA">
        <w:rPr>
          <w:rStyle w:val="fontstyle01"/>
          <w:rFonts w:ascii="Times New Roman" w:hAnsi="Times New Roman" w:hint="eastAsia"/>
          <w:sz w:val="20"/>
        </w:rPr>
        <w:t>F</w:t>
      </w:r>
      <w:r w:rsidR="00853D48">
        <w:rPr>
          <w:rStyle w:val="fontstyle01"/>
          <w:rFonts w:ascii="Times New Roman" w:hAnsi="Times New Roman" w:hint="eastAsia"/>
          <w:sz w:val="20"/>
        </w:rPr>
        <w:t>。</w:t>
      </w:r>
    </w:p>
    <w:p w:rsidR="003A619A" w:rsidRPr="003A619A" w:rsidRDefault="003A619A" w:rsidP="00F2518A">
      <w:pPr>
        <w:rPr>
          <w:rStyle w:val="fontstyle01"/>
          <w:rFonts w:ascii="Times New Roman" w:hAnsi="Times New Roman"/>
          <w:sz w:val="20"/>
        </w:rPr>
      </w:pPr>
      <w:r>
        <w:rPr>
          <w:rStyle w:val="fontstyle01"/>
          <w:rFonts w:ascii="Times New Roman" w:hAnsi="Times New Roman" w:hint="eastAsia"/>
          <w:sz w:val="20"/>
        </w:rPr>
        <w:t>4</w:t>
      </w:r>
      <w:r>
        <w:rPr>
          <w:rStyle w:val="fontstyle01"/>
          <w:rFonts w:ascii="Times New Roman" w:hAnsi="Times New Roman" w:hint="eastAsia"/>
          <w:sz w:val="20"/>
        </w:rPr>
        <w:t>）存储上，</w:t>
      </w:r>
      <w:r w:rsidRPr="00C32B0D">
        <w:rPr>
          <w:rFonts w:hint="eastAsia"/>
        </w:rPr>
        <w:t>cmd</w:t>
      </w:r>
      <w:r w:rsidRPr="00C32B0D">
        <w:rPr>
          <w:rFonts w:hint="eastAsia"/>
        </w:rPr>
        <w:t>域包含</w:t>
      </w:r>
      <w:r>
        <w:rPr>
          <w:rFonts w:hint="eastAsia"/>
        </w:rPr>
        <w:t>的</w:t>
      </w:r>
      <w:r w:rsidRPr="00C32B0D">
        <w:rPr>
          <w:rFonts w:hint="eastAsia"/>
        </w:rPr>
        <w:t>40</w:t>
      </w:r>
      <w:r>
        <w:rPr>
          <w:rFonts w:hint="eastAsia"/>
        </w:rPr>
        <w:t>bit</w:t>
      </w:r>
      <w:r>
        <w:rPr>
          <w:rFonts w:hint="eastAsia"/>
        </w:rPr>
        <w:t>中，有效字节数位后面连续的</w:t>
      </w:r>
      <w:r>
        <w:rPr>
          <w:rFonts w:hint="eastAsia"/>
        </w:rPr>
        <w:t>32bit</w:t>
      </w:r>
      <w:r>
        <w:rPr>
          <w:rFonts w:hint="eastAsia"/>
        </w:rPr>
        <w:t>，刚好与</w:t>
      </w:r>
      <w:r>
        <w:rPr>
          <w:rFonts w:hint="eastAsia"/>
        </w:rPr>
        <w:t>CORB Entry</w:t>
      </w:r>
      <w:r>
        <w:rPr>
          <w:rFonts w:hint="eastAsia"/>
        </w:rPr>
        <w:t>大小相等。</w:t>
      </w:r>
      <w:r w:rsidR="00BE05CF">
        <w:rPr>
          <w:rFonts w:hint="eastAsia"/>
        </w:rPr>
        <w:t>直接存储</w:t>
      </w:r>
    </w:p>
    <w:p w:rsidR="00BE64DE" w:rsidRDefault="00BE64DE" w:rsidP="00F2518A">
      <w:pPr>
        <w:pStyle w:val="4"/>
      </w:pPr>
      <w:r w:rsidRPr="00BE64DE">
        <w:t>St</w:t>
      </w:r>
      <w:r w:rsidRPr="008E2BB8">
        <w:t>rea</w:t>
      </w:r>
      <w:r w:rsidRPr="00BE64DE">
        <w:t>m Packets</w:t>
      </w:r>
    </w:p>
    <w:p w:rsidR="00DE4838" w:rsidRDefault="00DE4838" w:rsidP="00DE4838">
      <w:r>
        <w:rPr>
          <w:rFonts w:hint="eastAsia"/>
        </w:rPr>
        <w:t>从</w:t>
      </w:r>
      <w:r>
        <w:rPr>
          <w:rFonts w:hint="eastAsia"/>
        </w:rPr>
        <w:t>Frame</w:t>
      </w:r>
      <w:r>
        <w:rPr>
          <w:rFonts w:hint="eastAsia"/>
        </w:rPr>
        <w:t>结构看，每个</w:t>
      </w:r>
      <w:r w:rsidRPr="00BE64DE">
        <w:t>St</w:t>
      </w:r>
      <w:r w:rsidRPr="00C32B0D">
        <w:rPr>
          <w:rFonts w:cs="Times New Roman"/>
        </w:rPr>
        <w:t>rea</w:t>
      </w:r>
      <w:r w:rsidRPr="00BE64DE">
        <w:t>m</w:t>
      </w:r>
      <w:r>
        <w:t>包含多个</w:t>
      </w:r>
      <w:r w:rsidRPr="00BE64DE">
        <w:t>Packets</w:t>
      </w:r>
      <w:r>
        <w:t>，每个</w:t>
      </w:r>
      <w:r w:rsidRPr="00BE64DE">
        <w:t>Packets</w:t>
      </w:r>
      <w:r>
        <w:t>包括一个</w:t>
      </w:r>
      <w:r w:rsidRPr="00810EE0">
        <w:t>stream_tag</w:t>
      </w:r>
      <w:r>
        <w:t>和多个</w:t>
      </w:r>
      <w:r>
        <w:t>block</w:t>
      </w:r>
      <w:r>
        <w:t>，每个</w:t>
      </w:r>
      <w:r>
        <w:t>block</w:t>
      </w:r>
      <w:r>
        <w:t>又包含多个</w:t>
      </w:r>
      <w:r>
        <w:t>sample</w:t>
      </w:r>
      <w:r>
        <w:t>，每个</w:t>
      </w:r>
      <w:r>
        <w:t>sample</w:t>
      </w:r>
      <w:r>
        <w:t>包含多个数据位。</w:t>
      </w:r>
      <w:r w:rsidR="001D40BD">
        <w:t>下面从下往上分别从物理意义上解释：</w:t>
      </w:r>
    </w:p>
    <w:p w:rsidR="001D40BD" w:rsidRDefault="001D40BD" w:rsidP="00DE4838">
      <w:r>
        <w:rPr>
          <w:rFonts w:hint="eastAsia"/>
        </w:rPr>
        <w:t>1</w:t>
      </w:r>
      <w:r>
        <w:rPr>
          <w:rFonts w:hint="eastAsia"/>
        </w:rPr>
        <w:t>）</w:t>
      </w:r>
      <w:r>
        <w:t>sample</w:t>
      </w:r>
      <w:r w:rsidR="00CE73A8">
        <w:rPr>
          <w:rFonts w:cs="Times New Roman" w:hint="eastAsia"/>
        </w:rPr>
        <w:t>/block</w:t>
      </w:r>
    </w:p>
    <w:p w:rsidR="001D40BD" w:rsidRDefault="001D40BD" w:rsidP="00DE4838">
      <w:pPr>
        <w:rPr>
          <w:rFonts w:cs="Times New Roman"/>
        </w:rPr>
      </w:pPr>
      <w:r>
        <w:rPr>
          <w:rFonts w:cs="Times New Roman" w:hint="eastAsia"/>
        </w:rPr>
        <w:t>采样值，例如采样精度为</w:t>
      </w:r>
      <w:r>
        <w:rPr>
          <w:rFonts w:cs="Times New Roman" w:hint="eastAsia"/>
        </w:rPr>
        <w:t>20 bits</w:t>
      </w:r>
      <w:r>
        <w:rPr>
          <w:rFonts w:cs="Times New Roman" w:hint="eastAsia"/>
        </w:rPr>
        <w:t>时，每个</w:t>
      </w:r>
      <w:r>
        <w:t>sample</w:t>
      </w:r>
      <w:r>
        <w:t>就是</w:t>
      </w:r>
      <w:r>
        <w:rPr>
          <w:rFonts w:cs="Times New Roman" w:hint="eastAsia"/>
        </w:rPr>
        <w:t>20 bits</w:t>
      </w:r>
      <w:r>
        <w:rPr>
          <w:rFonts w:cs="Times New Roman" w:hint="eastAsia"/>
        </w:rPr>
        <w:t>。</w:t>
      </w:r>
      <w:r>
        <w:rPr>
          <w:rFonts w:cs="Times New Roman" w:hint="eastAsia"/>
        </w:rPr>
        <w:t>spec</w:t>
      </w:r>
      <w:r>
        <w:rPr>
          <w:rFonts w:cs="Times New Roman" w:hint="eastAsia"/>
        </w:rPr>
        <w:t>上说明了</w:t>
      </w:r>
      <w:r>
        <w:rPr>
          <w:rFonts w:cs="Times New Roman" w:hint="eastAsia"/>
        </w:rPr>
        <w:t>HDAC</w:t>
      </w:r>
      <w:r>
        <w:rPr>
          <w:rFonts w:cs="Times New Roman" w:hint="eastAsia"/>
        </w:rPr>
        <w:t>支持的</w:t>
      </w:r>
      <w:r w:rsidRPr="001D40BD">
        <w:rPr>
          <w:rFonts w:cs="Times New Roman"/>
        </w:rPr>
        <w:t>8-, 16-, 20-, 24-, and 32-bit sample resolution per stream</w:t>
      </w:r>
      <w:r>
        <w:rPr>
          <w:rFonts w:cs="Times New Roman"/>
        </w:rPr>
        <w:t>。多个</w:t>
      </w:r>
      <w:r>
        <w:t>sample</w:t>
      </w:r>
      <w:r>
        <w:t>表示的是多声道采样或者播放，例如</w:t>
      </w:r>
      <w:r w:rsidR="00CE73A8">
        <w:t>st</w:t>
      </w:r>
      <w:r w:rsidR="00CE73A8">
        <w:rPr>
          <w:rFonts w:hint="eastAsia"/>
        </w:rPr>
        <w:t>e</w:t>
      </w:r>
      <w:r w:rsidR="00CE73A8">
        <w:t>reo</w:t>
      </w:r>
      <w:r>
        <w:t>有</w:t>
      </w:r>
      <w:r>
        <w:rPr>
          <w:rFonts w:hint="eastAsia"/>
        </w:rPr>
        <w:t>2</w:t>
      </w:r>
      <w:r>
        <w:rPr>
          <w:rFonts w:hint="eastAsia"/>
        </w:rPr>
        <w:t>声道，就有两个</w:t>
      </w:r>
      <w:r>
        <w:t>sample</w:t>
      </w:r>
      <w:r>
        <w:rPr>
          <w:rFonts w:hint="eastAsia"/>
        </w:rPr>
        <w:t>。</w:t>
      </w:r>
      <w:r w:rsidR="008C46A6">
        <w:rPr>
          <w:rFonts w:hint="eastAsia"/>
        </w:rPr>
        <w:t>每次在多声道上采集的数据组成一个</w:t>
      </w:r>
      <w:r w:rsidR="008C46A6">
        <w:rPr>
          <w:rFonts w:cs="Times New Roman" w:hint="eastAsia"/>
        </w:rPr>
        <w:t>block</w:t>
      </w:r>
      <w:r w:rsidR="008C46A6">
        <w:rPr>
          <w:rFonts w:cs="Times New Roman" w:hint="eastAsia"/>
        </w:rPr>
        <w:t>。</w:t>
      </w:r>
    </w:p>
    <w:p w:rsidR="001D40BD" w:rsidRDefault="001D40BD" w:rsidP="00DE4838">
      <w:pPr>
        <w:rPr>
          <w:rFonts w:cs="Times New Roman"/>
        </w:rPr>
      </w:pPr>
      <w:r>
        <w:rPr>
          <w:rFonts w:cs="Times New Roman" w:hint="eastAsia"/>
        </w:rPr>
        <w:t>2</w:t>
      </w:r>
      <w:r>
        <w:rPr>
          <w:rFonts w:cs="Times New Roman" w:hint="eastAsia"/>
        </w:rPr>
        <w:t>）</w:t>
      </w:r>
      <w:r>
        <w:rPr>
          <w:rFonts w:cs="Times New Roman" w:hint="eastAsia"/>
        </w:rPr>
        <w:t>block</w:t>
      </w:r>
      <w:r w:rsidR="00CE73A8">
        <w:rPr>
          <w:rFonts w:cs="Times New Roman" w:hint="eastAsia"/>
        </w:rPr>
        <w:t>/</w:t>
      </w:r>
      <w:r w:rsidR="008C46A6">
        <w:rPr>
          <w:rFonts w:cs="Times New Roman" w:hint="eastAsia"/>
        </w:rPr>
        <w:t>sample blocks</w:t>
      </w:r>
    </w:p>
    <w:p w:rsidR="001D40BD" w:rsidRDefault="001D40BD" w:rsidP="00DE4838">
      <w:pPr>
        <w:rPr>
          <w:rFonts w:cs="Times New Roman"/>
        </w:rPr>
      </w:pPr>
      <w:r>
        <w:rPr>
          <w:rFonts w:cs="Times New Roman" w:hint="eastAsia"/>
        </w:rPr>
        <w:t>采样点，每个</w:t>
      </w:r>
      <w:r>
        <w:rPr>
          <w:rFonts w:cs="Times New Roman" w:hint="eastAsia"/>
        </w:rPr>
        <w:t>block</w:t>
      </w:r>
      <w:r>
        <w:rPr>
          <w:rFonts w:cs="Times New Roman" w:hint="eastAsia"/>
        </w:rPr>
        <w:t>代表一个周期（</w:t>
      </w:r>
      <w:r>
        <w:rPr>
          <w:rFonts w:cs="Times New Roman" w:hint="eastAsia"/>
        </w:rPr>
        <w:t>48kHz</w:t>
      </w:r>
      <w:r>
        <w:rPr>
          <w:rFonts w:cs="Times New Roman" w:hint="eastAsia"/>
        </w:rPr>
        <w:t>）内的采样次数。</w:t>
      </w:r>
      <w:r>
        <w:rPr>
          <w:rFonts w:cs="Times New Roman" w:hint="eastAsia"/>
        </w:rPr>
        <w:t>spec</w:t>
      </w:r>
      <w:r>
        <w:rPr>
          <w:rFonts w:cs="Times New Roman" w:hint="eastAsia"/>
        </w:rPr>
        <w:t>上说明了</w:t>
      </w:r>
      <w:r>
        <w:rPr>
          <w:rFonts w:cs="Times New Roman" w:hint="eastAsia"/>
        </w:rPr>
        <w:t>HDAC</w:t>
      </w:r>
      <w:r w:rsidR="00220A6F">
        <w:rPr>
          <w:rFonts w:cs="Times New Roman" w:hint="eastAsia"/>
        </w:rPr>
        <w:t xml:space="preserve"> </w:t>
      </w:r>
      <w:r w:rsidRPr="001D40BD">
        <w:rPr>
          <w:rFonts w:cs="Times New Roman"/>
        </w:rPr>
        <w:t>Sample rate suppor</w:t>
      </w:r>
      <w:r>
        <w:rPr>
          <w:rFonts w:cs="Times New Roman"/>
        </w:rPr>
        <w:t>t ranging from 6 kHz to 192 kHz</w:t>
      </w:r>
      <w:r w:rsidR="00220A6F">
        <w:rPr>
          <w:rFonts w:cs="Times New Roman"/>
        </w:rPr>
        <w:t>，意味着支持</w:t>
      </w:r>
      <w:r>
        <w:rPr>
          <w:rFonts w:cs="Times New Roman"/>
        </w:rPr>
        <w:t>在</w:t>
      </w:r>
      <w:r w:rsidR="00220A6F">
        <w:rPr>
          <w:rFonts w:cs="Times New Roman"/>
        </w:rPr>
        <w:t>一个周期内的采样次数可以是从</w:t>
      </w:r>
      <w:r w:rsidR="00220A6F">
        <w:rPr>
          <w:rFonts w:cs="Times New Roman" w:hint="eastAsia"/>
        </w:rPr>
        <w:t>1/8 ~ 4</w:t>
      </w:r>
      <w:r w:rsidR="00220A6F">
        <w:rPr>
          <w:rFonts w:cs="Times New Roman" w:hint="eastAsia"/>
        </w:rPr>
        <w:t>个。这是指的采用一条</w:t>
      </w:r>
      <w:r w:rsidR="00220A6F">
        <w:rPr>
          <w:rFonts w:cs="Times New Roman" w:hint="eastAsia"/>
        </w:rPr>
        <w:t>line</w:t>
      </w:r>
      <w:r w:rsidR="00220A6F">
        <w:rPr>
          <w:rFonts w:cs="Times New Roman" w:hint="eastAsia"/>
        </w:rPr>
        <w:t>。当</w:t>
      </w:r>
      <w:r w:rsidR="00220A6F">
        <w:rPr>
          <w:rFonts w:cs="Times New Roman" w:hint="eastAsia"/>
        </w:rPr>
        <w:t>codec</w:t>
      </w:r>
      <w:r w:rsidR="00220A6F">
        <w:rPr>
          <w:rFonts w:cs="Times New Roman" w:hint="eastAsia"/>
        </w:rPr>
        <w:t>的采样速度很高</w:t>
      </w:r>
      <w:r w:rsidR="00220A6F">
        <w:rPr>
          <w:rFonts w:cs="Times New Roman" w:hint="eastAsia"/>
        </w:rPr>
        <w:t>&gt;</w:t>
      </w:r>
      <w:r w:rsidR="00220A6F">
        <w:rPr>
          <w:rFonts w:cs="Times New Roman"/>
        </w:rPr>
        <w:t>192 kHz</w:t>
      </w:r>
      <w:r w:rsidR="00220A6F">
        <w:rPr>
          <w:rFonts w:cs="Times New Roman"/>
        </w:rPr>
        <w:t>时，就要多</w:t>
      </w:r>
      <w:r w:rsidR="00220A6F">
        <w:rPr>
          <w:rFonts w:cs="Times New Roman" w:hint="eastAsia"/>
        </w:rPr>
        <w:t>line</w:t>
      </w:r>
      <w:r w:rsidR="00220A6F">
        <w:rPr>
          <w:rFonts w:cs="Times New Roman" w:hint="eastAsia"/>
        </w:rPr>
        <w:t>支持了；播放时，一般</w:t>
      </w:r>
      <w:r w:rsidR="00220A6F">
        <w:rPr>
          <w:rFonts w:cs="Times New Roman" w:hint="eastAsia"/>
        </w:rPr>
        <w:t>HDAC</w:t>
      </w:r>
      <w:r w:rsidR="00220A6F">
        <w:rPr>
          <w:rFonts w:cs="Times New Roman" w:hint="eastAsia"/>
        </w:rPr>
        <w:t>只有</w:t>
      </w:r>
      <w:r w:rsidR="00220A6F">
        <w:rPr>
          <w:rFonts w:cs="Times New Roman" w:hint="eastAsia"/>
        </w:rPr>
        <w:t>2</w:t>
      </w:r>
      <w:r w:rsidR="00220A6F">
        <w:rPr>
          <w:rFonts w:cs="Times New Roman" w:hint="eastAsia"/>
        </w:rPr>
        <w:t>条</w:t>
      </w:r>
      <w:r w:rsidR="00220A6F">
        <w:rPr>
          <w:rFonts w:cs="Times New Roman" w:hint="eastAsia"/>
        </w:rPr>
        <w:t>output line</w:t>
      </w:r>
      <w:r w:rsidR="00220A6F">
        <w:rPr>
          <w:rFonts w:cs="Times New Roman" w:hint="eastAsia"/>
        </w:rPr>
        <w:t>，因此最多支持的</w:t>
      </w:r>
      <w:r w:rsidR="00220A6F">
        <w:rPr>
          <w:rFonts w:cs="Times New Roman" w:hint="eastAsia"/>
        </w:rPr>
        <w:t>rate</w:t>
      </w:r>
      <w:r w:rsidR="00220A6F">
        <w:rPr>
          <w:rFonts w:cs="Times New Roman" w:hint="eastAsia"/>
        </w:rPr>
        <w:t>为</w:t>
      </w:r>
      <w:r w:rsidR="00220A6F">
        <w:rPr>
          <w:rFonts w:cs="Times New Roman" w:hint="eastAsia"/>
        </w:rPr>
        <w:t>384kHz</w:t>
      </w:r>
      <w:r w:rsidR="00220A6F">
        <w:rPr>
          <w:rFonts w:cs="Times New Roman" w:hint="eastAsia"/>
        </w:rPr>
        <w:t>，这些都是冷知识的感觉……</w:t>
      </w:r>
      <w:r w:rsidR="008C46A6">
        <w:rPr>
          <w:rFonts w:cs="Times New Roman" w:hint="eastAsia"/>
        </w:rPr>
        <w:t>每个周期内多个</w:t>
      </w:r>
      <w:r w:rsidR="008C46A6">
        <w:rPr>
          <w:rFonts w:cs="Times New Roman" w:hint="eastAsia"/>
        </w:rPr>
        <w:t>block</w:t>
      </w:r>
      <w:r w:rsidR="008C46A6">
        <w:rPr>
          <w:rFonts w:cs="Times New Roman" w:hint="eastAsia"/>
        </w:rPr>
        <w:t>组成一个</w:t>
      </w:r>
      <w:r w:rsidR="008C46A6">
        <w:rPr>
          <w:rFonts w:cs="Times New Roman" w:hint="eastAsia"/>
        </w:rPr>
        <w:t>sample blocks</w:t>
      </w:r>
      <w:r w:rsidR="008C46A6">
        <w:rPr>
          <w:rFonts w:cs="Times New Roman" w:hint="eastAsia"/>
        </w:rPr>
        <w:t>。</w:t>
      </w:r>
    </w:p>
    <w:p w:rsidR="00DE4838" w:rsidRDefault="00535010" w:rsidP="00A01006">
      <w:r>
        <w:rPr>
          <w:rFonts w:hint="eastAsia"/>
        </w:rPr>
        <w:t>3</w:t>
      </w:r>
      <w:r w:rsidR="00DE4838">
        <w:rPr>
          <w:rFonts w:hint="eastAsia"/>
        </w:rPr>
        <w:t>）</w:t>
      </w:r>
      <w:r w:rsidR="008C46A6">
        <w:rPr>
          <w:rFonts w:hint="eastAsia"/>
        </w:rPr>
        <w:t>Packet</w:t>
      </w:r>
      <w:r w:rsidR="004933D2">
        <w:rPr>
          <w:rFonts w:hint="eastAsia"/>
        </w:rPr>
        <w:t>/</w:t>
      </w:r>
      <w:r w:rsidR="004933D2" w:rsidRPr="00C32B0D">
        <w:rPr>
          <w:rStyle w:val="fontstyle01"/>
          <w:rFonts w:ascii="Times New Roman" w:hAnsi="Times New Roman"/>
          <w:sz w:val="20"/>
        </w:rPr>
        <w:t>stream_tag</w:t>
      </w:r>
    </w:p>
    <w:p w:rsidR="004E278D" w:rsidRDefault="008C46A6" w:rsidP="00DE4838">
      <w:pPr>
        <w:rPr>
          <w:rStyle w:val="fontstyle01"/>
          <w:rFonts w:ascii="Times New Roman" w:hAnsi="Times New Roman"/>
          <w:sz w:val="20"/>
        </w:rPr>
      </w:pPr>
      <w:r>
        <w:rPr>
          <w:rStyle w:val="fontstyle01"/>
          <w:rFonts w:ascii="Times New Roman" w:hAnsi="Times New Roman" w:hint="eastAsia"/>
          <w:sz w:val="20"/>
        </w:rPr>
        <w:t>每一组</w:t>
      </w:r>
      <w:r>
        <w:rPr>
          <w:rFonts w:cs="Times New Roman" w:hint="eastAsia"/>
        </w:rPr>
        <w:t>sample blocks</w:t>
      </w:r>
      <w:r w:rsidRPr="00C32B0D">
        <w:rPr>
          <w:rStyle w:val="fontstyle01"/>
          <w:rFonts w:ascii="Times New Roman" w:hAnsi="Times New Roman" w:hint="eastAsia"/>
          <w:sz w:val="20"/>
        </w:rPr>
        <w:t xml:space="preserve"> </w:t>
      </w:r>
      <w:r>
        <w:rPr>
          <w:rStyle w:val="fontstyle01"/>
          <w:rFonts w:ascii="Times New Roman" w:hAnsi="Times New Roman" w:hint="eastAsia"/>
          <w:sz w:val="20"/>
        </w:rPr>
        <w:t>加上一个</w:t>
      </w:r>
      <w:r w:rsidRPr="00C32B0D">
        <w:rPr>
          <w:rStyle w:val="fontstyle01"/>
          <w:rFonts w:ascii="Times New Roman" w:hAnsi="Times New Roman"/>
          <w:sz w:val="20"/>
        </w:rPr>
        <w:t>stream_tag</w:t>
      </w:r>
      <w:r>
        <w:rPr>
          <w:rStyle w:val="fontstyle01"/>
          <w:rFonts w:ascii="Times New Roman" w:hAnsi="Times New Roman"/>
          <w:sz w:val="20"/>
        </w:rPr>
        <w:t>组成一个</w:t>
      </w:r>
      <w:r>
        <w:rPr>
          <w:rStyle w:val="fontstyle01"/>
          <w:rFonts w:ascii="Times New Roman" w:hAnsi="Times New Roman" w:hint="eastAsia"/>
          <w:sz w:val="20"/>
        </w:rPr>
        <w:t>Packet</w:t>
      </w:r>
      <w:r>
        <w:rPr>
          <w:rStyle w:val="fontstyle01"/>
          <w:rFonts w:ascii="Times New Roman" w:hAnsi="Times New Roman" w:hint="eastAsia"/>
          <w:sz w:val="20"/>
        </w:rPr>
        <w:t>，</w:t>
      </w:r>
      <w:r>
        <w:rPr>
          <w:rStyle w:val="fontstyle01"/>
          <w:rFonts w:ascii="Times New Roman" w:hAnsi="Times New Roman" w:hint="eastAsia"/>
          <w:sz w:val="20"/>
        </w:rPr>
        <w:t>Packet</w:t>
      </w:r>
      <w:r>
        <w:rPr>
          <w:rStyle w:val="fontstyle01"/>
          <w:rFonts w:ascii="Times New Roman" w:hAnsi="Times New Roman" w:hint="eastAsia"/>
          <w:sz w:val="20"/>
        </w:rPr>
        <w:t>的物理意义表示的是每个</w:t>
      </w:r>
      <w:r>
        <w:rPr>
          <w:rStyle w:val="fontstyle01"/>
          <w:rFonts w:ascii="Times New Roman" w:hAnsi="Times New Roman" w:hint="eastAsia"/>
          <w:sz w:val="20"/>
        </w:rPr>
        <w:t>codec</w:t>
      </w:r>
      <w:r>
        <w:rPr>
          <w:rStyle w:val="fontstyle01"/>
          <w:rFonts w:ascii="Times New Roman" w:hAnsi="Times New Roman" w:hint="eastAsia"/>
          <w:sz w:val="20"/>
        </w:rPr>
        <w:t>上的</w:t>
      </w:r>
      <w:r>
        <w:rPr>
          <w:rStyle w:val="fontstyle01"/>
          <w:rFonts w:ascii="Times New Roman" w:hAnsi="Times New Roman" w:hint="eastAsia"/>
          <w:sz w:val="20"/>
        </w:rPr>
        <w:t>converter</w:t>
      </w:r>
      <w:r>
        <w:rPr>
          <w:rStyle w:val="fontstyle01"/>
          <w:rFonts w:ascii="Times New Roman" w:hAnsi="Times New Roman" w:hint="eastAsia"/>
          <w:sz w:val="20"/>
        </w:rPr>
        <w:t>或者</w:t>
      </w:r>
      <w:r>
        <w:rPr>
          <w:rStyle w:val="fontstyle01"/>
          <w:rFonts w:ascii="Times New Roman" w:hAnsi="Times New Roman" w:hint="eastAsia"/>
          <w:sz w:val="20"/>
        </w:rPr>
        <w:t>S/PDIF</w:t>
      </w:r>
      <w:r w:rsidR="007C1735">
        <w:rPr>
          <w:rStyle w:val="fontstyle01"/>
          <w:rFonts w:ascii="Times New Roman" w:hAnsi="Times New Roman" w:hint="eastAsia"/>
          <w:sz w:val="20"/>
        </w:rPr>
        <w:t>的数据包</w:t>
      </w:r>
      <w:r>
        <w:rPr>
          <w:rStyle w:val="fontstyle01"/>
          <w:rFonts w:ascii="Times New Roman" w:hAnsi="Times New Roman" w:hint="eastAsia"/>
          <w:sz w:val="20"/>
        </w:rPr>
        <w:t>。以</w:t>
      </w:r>
      <w:r>
        <w:rPr>
          <w:rStyle w:val="fontstyle01"/>
          <w:rFonts w:ascii="Times New Roman" w:hAnsi="Times New Roman" w:hint="eastAsia"/>
          <w:sz w:val="20"/>
        </w:rPr>
        <w:t>ALC861</w:t>
      </w:r>
      <w:r>
        <w:rPr>
          <w:rStyle w:val="fontstyle01"/>
          <w:rFonts w:ascii="Times New Roman" w:hAnsi="Times New Roman" w:hint="eastAsia"/>
          <w:sz w:val="20"/>
        </w:rPr>
        <w:t>为例，它有</w:t>
      </w:r>
      <w:r>
        <w:rPr>
          <w:rStyle w:val="fontstyle01"/>
          <w:rFonts w:ascii="Times New Roman" w:hAnsi="Times New Roman" w:hint="eastAsia"/>
          <w:sz w:val="20"/>
        </w:rPr>
        <w:t>4</w:t>
      </w:r>
      <w:r>
        <w:rPr>
          <w:rStyle w:val="fontstyle01"/>
          <w:rFonts w:ascii="Times New Roman" w:hAnsi="Times New Roman" w:hint="eastAsia"/>
          <w:sz w:val="20"/>
        </w:rPr>
        <w:t>个</w:t>
      </w:r>
      <w:r>
        <w:rPr>
          <w:rStyle w:val="fontstyle01"/>
          <w:rFonts w:ascii="Times New Roman" w:hAnsi="Times New Roman" w:hint="eastAsia"/>
          <w:sz w:val="20"/>
        </w:rPr>
        <w:t>DA</w:t>
      </w:r>
      <w:r w:rsidR="001301F8">
        <w:rPr>
          <w:rStyle w:val="fontstyle01"/>
          <w:rFonts w:ascii="Times New Roman" w:hAnsi="Times New Roman" w:hint="eastAsia"/>
          <w:sz w:val="20"/>
        </w:rPr>
        <w:t>C</w:t>
      </w:r>
      <w:r>
        <w:rPr>
          <w:rStyle w:val="fontstyle01"/>
          <w:rFonts w:ascii="Times New Roman" w:hAnsi="Times New Roman" w:hint="eastAsia"/>
          <w:sz w:val="20"/>
        </w:rPr>
        <w:t>、</w:t>
      </w:r>
      <w:r>
        <w:rPr>
          <w:rStyle w:val="fontstyle01"/>
          <w:rFonts w:ascii="Times New Roman" w:hAnsi="Times New Roman" w:hint="eastAsia"/>
          <w:sz w:val="20"/>
        </w:rPr>
        <w:t>1</w:t>
      </w:r>
      <w:r>
        <w:rPr>
          <w:rStyle w:val="fontstyle01"/>
          <w:rFonts w:ascii="Times New Roman" w:hAnsi="Times New Roman" w:hint="eastAsia"/>
          <w:sz w:val="20"/>
        </w:rPr>
        <w:t>个</w:t>
      </w:r>
      <w:r>
        <w:rPr>
          <w:rStyle w:val="fontstyle01"/>
          <w:rFonts w:ascii="Times New Roman" w:hAnsi="Times New Roman" w:hint="eastAsia"/>
          <w:sz w:val="20"/>
        </w:rPr>
        <w:t>AD</w:t>
      </w:r>
      <w:r w:rsidR="001301F8">
        <w:rPr>
          <w:rStyle w:val="fontstyle01"/>
          <w:rFonts w:ascii="Times New Roman" w:hAnsi="Times New Roman" w:hint="eastAsia"/>
          <w:sz w:val="20"/>
        </w:rPr>
        <w:t>C</w:t>
      </w:r>
      <w:r>
        <w:rPr>
          <w:rStyle w:val="fontstyle01"/>
          <w:rFonts w:ascii="Times New Roman" w:hAnsi="Times New Roman" w:hint="eastAsia"/>
          <w:sz w:val="20"/>
        </w:rPr>
        <w:t>、</w:t>
      </w:r>
      <w:r>
        <w:rPr>
          <w:rStyle w:val="fontstyle01"/>
          <w:rFonts w:ascii="Times New Roman" w:hAnsi="Times New Roman" w:hint="eastAsia"/>
          <w:sz w:val="20"/>
        </w:rPr>
        <w:t>1</w:t>
      </w:r>
      <w:r>
        <w:rPr>
          <w:rStyle w:val="fontstyle01"/>
          <w:rFonts w:ascii="Times New Roman" w:hAnsi="Times New Roman" w:hint="eastAsia"/>
          <w:sz w:val="20"/>
        </w:rPr>
        <w:t>个</w:t>
      </w:r>
      <w:r>
        <w:rPr>
          <w:rStyle w:val="fontstyle01"/>
          <w:rFonts w:ascii="Times New Roman" w:hAnsi="Times New Roman" w:hint="eastAsia"/>
          <w:sz w:val="20"/>
        </w:rPr>
        <w:t>S/PDIF</w:t>
      </w:r>
      <w:r>
        <w:rPr>
          <w:rStyle w:val="fontstyle01"/>
          <w:rFonts w:ascii="Times New Roman" w:hAnsi="Times New Roman" w:hint="eastAsia"/>
          <w:sz w:val="20"/>
        </w:rPr>
        <w:t>。</w:t>
      </w:r>
      <w:r w:rsidR="001301F8">
        <w:rPr>
          <w:rStyle w:val="fontstyle01"/>
          <w:rFonts w:ascii="Times New Roman" w:hAnsi="Times New Roman" w:hint="eastAsia"/>
          <w:sz w:val="20"/>
        </w:rPr>
        <w:t>这里需要注意的是，多个</w:t>
      </w:r>
      <w:r w:rsidR="001301F8">
        <w:rPr>
          <w:rStyle w:val="fontstyle01"/>
          <w:rFonts w:ascii="Times New Roman" w:hAnsi="Times New Roman" w:hint="eastAsia"/>
          <w:sz w:val="20"/>
        </w:rPr>
        <w:t>converter</w:t>
      </w:r>
      <w:r w:rsidR="001301F8">
        <w:rPr>
          <w:rStyle w:val="fontstyle01"/>
          <w:rFonts w:ascii="Times New Roman" w:hAnsi="Times New Roman" w:hint="eastAsia"/>
          <w:sz w:val="20"/>
        </w:rPr>
        <w:t>与多声道并不完全一回事，比如一个</w:t>
      </w:r>
      <w:r w:rsidR="001301F8">
        <w:rPr>
          <w:rStyle w:val="fontstyle01"/>
          <w:rFonts w:ascii="Times New Roman" w:hAnsi="Times New Roman" w:hint="eastAsia"/>
          <w:sz w:val="20"/>
        </w:rPr>
        <w:t>DAC</w:t>
      </w:r>
      <w:r w:rsidR="001301F8">
        <w:rPr>
          <w:rStyle w:val="fontstyle01"/>
          <w:rFonts w:ascii="Times New Roman" w:hAnsi="Times New Roman" w:hint="eastAsia"/>
          <w:sz w:val="20"/>
        </w:rPr>
        <w:t>即可实现两声道的立体声播放，但是影院使用的</w:t>
      </w:r>
      <w:r w:rsidR="001301F8">
        <w:rPr>
          <w:rStyle w:val="fontstyle01"/>
          <w:rFonts w:ascii="Times New Roman" w:hAnsi="Times New Roman" w:hint="eastAsia"/>
          <w:sz w:val="20"/>
        </w:rPr>
        <w:t>7.1</w:t>
      </w:r>
      <w:r w:rsidR="001301F8">
        <w:rPr>
          <w:rStyle w:val="fontstyle01"/>
          <w:rFonts w:ascii="Times New Roman" w:hAnsi="Times New Roman" w:hint="eastAsia"/>
          <w:sz w:val="20"/>
        </w:rPr>
        <w:t>声道则是利用了</w:t>
      </w:r>
      <w:r w:rsidR="001301F8">
        <w:rPr>
          <w:rStyle w:val="fontstyle01"/>
          <w:rFonts w:ascii="Times New Roman" w:hAnsi="Times New Roman" w:hint="eastAsia"/>
          <w:sz w:val="20"/>
        </w:rPr>
        <w:t>4</w:t>
      </w:r>
      <w:r w:rsidR="001301F8">
        <w:rPr>
          <w:rStyle w:val="fontstyle01"/>
          <w:rFonts w:ascii="Times New Roman" w:hAnsi="Times New Roman" w:hint="eastAsia"/>
          <w:sz w:val="20"/>
        </w:rPr>
        <w:t>个</w:t>
      </w:r>
      <w:r w:rsidR="001301F8">
        <w:rPr>
          <w:rStyle w:val="fontstyle01"/>
          <w:rFonts w:ascii="Times New Roman" w:hAnsi="Times New Roman" w:hint="eastAsia"/>
          <w:sz w:val="20"/>
        </w:rPr>
        <w:t>DAC</w:t>
      </w:r>
      <w:r w:rsidR="001301F8">
        <w:rPr>
          <w:rStyle w:val="fontstyle01"/>
          <w:rFonts w:ascii="Times New Roman" w:hAnsi="Times New Roman" w:hint="eastAsia"/>
          <w:sz w:val="20"/>
        </w:rPr>
        <w:t>。</w:t>
      </w:r>
      <w:r w:rsidR="004E278D" w:rsidRPr="004E278D">
        <w:rPr>
          <w:rStyle w:val="fontstyle01"/>
          <w:rFonts w:ascii="Times New Roman" w:hAnsi="Times New Roman" w:hint="eastAsia"/>
          <w:color w:val="FF0000"/>
          <w:sz w:val="20"/>
        </w:rPr>
        <w:t>虽然</w:t>
      </w:r>
      <w:r w:rsidR="004E278D" w:rsidRPr="004E278D">
        <w:rPr>
          <w:rStyle w:val="fontstyle01"/>
          <w:rFonts w:ascii="Times New Roman" w:hAnsi="Times New Roman" w:hint="eastAsia"/>
          <w:color w:val="FF0000"/>
          <w:sz w:val="20"/>
        </w:rPr>
        <w:t>codec</w:t>
      </w:r>
      <w:r w:rsidR="004E278D" w:rsidRPr="004E278D">
        <w:rPr>
          <w:rStyle w:val="fontstyle01"/>
          <w:rFonts w:ascii="Times New Roman" w:hAnsi="Times New Roman" w:hint="eastAsia"/>
          <w:color w:val="FF0000"/>
          <w:sz w:val="20"/>
        </w:rPr>
        <w:t>每次传送一条</w:t>
      </w:r>
      <w:r w:rsidR="004E278D" w:rsidRPr="004E278D">
        <w:rPr>
          <w:rStyle w:val="fontstyle01"/>
          <w:rFonts w:ascii="Times New Roman" w:hAnsi="Times New Roman" w:hint="eastAsia"/>
          <w:color w:val="FF0000"/>
          <w:sz w:val="20"/>
        </w:rPr>
        <w:t>bit</w:t>
      </w:r>
      <w:r w:rsidR="004E278D" w:rsidRPr="004E278D">
        <w:rPr>
          <w:rStyle w:val="fontstyle01"/>
          <w:rFonts w:ascii="Times New Roman" w:hAnsi="Times New Roman" w:hint="eastAsia"/>
          <w:color w:val="FF0000"/>
          <w:sz w:val="20"/>
        </w:rPr>
        <w:t>数据流，但是实际是传送了多个逻辑数据流</w:t>
      </w:r>
      <w:r w:rsidR="008E7941">
        <w:rPr>
          <w:rStyle w:val="fontstyle01"/>
          <w:rFonts w:ascii="Times New Roman" w:hAnsi="Times New Roman" w:hint="eastAsia"/>
          <w:color w:val="FF0000"/>
          <w:sz w:val="20"/>
        </w:rPr>
        <w:t>，通过</w:t>
      </w:r>
      <w:r w:rsidR="008E7941">
        <w:rPr>
          <w:rStyle w:val="fontstyle01"/>
          <w:rFonts w:ascii="Times New Roman" w:hAnsi="Times New Roman" w:hint="eastAsia"/>
          <w:color w:val="FF0000"/>
          <w:sz w:val="20"/>
        </w:rPr>
        <w:t>stream_ID</w:t>
      </w:r>
      <w:r w:rsidR="008E7941">
        <w:rPr>
          <w:rStyle w:val="fontstyle01"/>
          <w:rFonts w:ascii="Times New Roman" w:hAnsi="Times New Roman" w:hint="eastAsia"/>
          <w:color w:val="FF0000"/>
          <w:sz w:val="20"/>
        </w:rPr>
        <w:t>与</w:t>
      </w:r>
      <w:r w:rsidR="008E7941">
        <w:rPr>
          <w:rStyle w:val="fontstyle01"/>
          <w:rFonts w:ascii="Times New Roman" w:hAnsi="Times New Roman" w:hint="eastAsia"/>
          <w:color w:val="FF0000"/>
          <w:sz w:val="20"/>
        </w:rPr>
        <w:t>NID</w:t>
      </w:r>
      <w:r w:rsidR="008E7941">
        <w:rPr>
          <w:rStyle w:val="fontstyle01"/>
          <w:rFonts w:ascii="Times New Roman" w:hAnsi="Times New Roman" w:hint="eastAsia"/>
          <w:color w:val="FF0000"/>
          <w:sz w:val="20"/>
        </w:rPr>
        <w:t>绑定</w:t>
      </w:r>
      <w:r w:rsidR="004E278D">
        <w:rPr>
          <w:rStyle w:val="fontstyle01"/>
          <w:rFonts w:ascii="Times New Roman" w:hAnsi="Times New Roman" w:hint="eastAsia"/>
          <w:sz w:val="20"/>
        </w:rPr>
        <w:t>，</w:t>
      </w:r>
      <w:r w:rsidR="001301F8">
        <w:rPr>
          <w:rStyle w:val="fontstyle01"/>
          <w:rFonts w:ascii="Times New Roman" w:hAnsi="Times New Roman" w:hint="eastAsia"/>
          <w:sz w:val="20"/>
        </w:rPr>
        <w:t>每个</w:t>
      </w:r>
      <w:r w:rsidR="001301F8">
        <w:rPr>
          <w:rStyle w:val="fontstyle01"/>
          <w:rFonts w:ascii="Times New Roman" w:hAnsi="Times New Roman" w:hint="eastAsia"/>
          <w:sz w:val="20"/>
        </w:rPr>
        <w:t>Packet</w:t>
      </w:r>
      <w:r w:rsidR="001301F8">
        <w:rPr>
          <w:rStyle w:val="fontstyle01"/>
          <w:rFonts w:ascii="Times New Roman" w:hAnsi="Times New Roman" w:hint="eastAsia"/>
          <w:sz w:val="20"/>
        </w:rPr>
        <w:t>对应不同的</w:t>
      </w:r>
      <w:r w:rsidR="004E278D">
        <w:rPr>
          <w:rStyle w:val="fontstyle01"/>
          <w:rFonts w:ascii="Times New Roman" w:hAnsi="Times New Roman" w:hint="eastAsia"/>
          <w:sz w:val="20"/>
        </w:rPr>
        <w:t>逻辑</w:t>
      </w:r>
      <w:r w:rsidR="001301F8">
        <w:rPr>
          <w:rStyle w:val="fontstyle01"/>
          <w:rFonts w:ascii="Times New Roman" w:hAnsi="Times New Roman" w:hint="eastAsia"/>
          <w:sz w:val="20"/>
        </w:rPr>
        <w:t>数据流</w:t>
      </w:r>
      <w:r w:rsidR="004E278D">
        <w:rPr>
          <w:rStyle w:val="fontstyle01"/>
          <w:rFonts w:ascii="Times New Roman" w:hAnsi="Times New Roman" w:hint="eastAsia"/>
          <w:sz w:val="20"/>
        </w:rPr>
        <w:t>（目前只是猜测，代码中应该有体现，还没看到）</w:t>
      </w:r>
      <w:r w:rsidR="00996577">
        <w:rPr>
          <w:rStyle w:val="fontstyle01"/>
          <w:rFonts w:ascii="Times New Roman" w:hAnsi="Times New Roman" w:hint="eastAsia"/>
          <w:sz w:val="20"/>
        </w:rPr>
        <w:t>，下面所说的</w:t>
      </w:r>
      <w:r w:rsidR="00996577">
        <w:rPr>
          <w:rStyle w:val="fontstyle01"/>
          <w:rFonts w:ascii="Times New Roman" w:hAnsi="Times New Roman" w:hint="eastAsia"/>
          <w:sz w:val="20"/>
        </w:rPr>
        <w:t>stream</w:t>
      </w:r>
      <w:r w:rsidR="00996577">
        <w:rPr>
          <w:rStyle w:val="fontstyle01"/>
          <w:rFonts w:ascii="Times New Roman" w:hAnsi="Times New Roman" w:hint="eastAsia"/>
          <w:sz w:val="20"/>
        </w:rPr>
        <w:t>均指逻辑数据流</w:t>
      </w:r>
      <w:r w:rsidR="001301F8">
        <w:rPr>
          <w:rStyle w:val="fontstyle01"/>
          <w:rFonts w:ascii="Times New Roman" w:hAnsi="Times New Roman" w:hint="eastAsia"/>
          <w:sz w:val="20"/>
        </w:rPr>
        <w:t>。</w:t>
      </w:r>
    </w:p>
    <w:p w:rsidR="00DE4838" w:rsidRPr="00C32B0D" w:rsidRDefault="00996577" w:rsidP="00DE4838">
      <w:pPr>
        <w:rPr>
          <w:rStyle w:val="fontstyle01"/>
          <w:rFonts w:ascii="Times New Roman" w:hAnsi="Times New Roman"/>
          <w:sz w:val="20"/>
        </w:rPr>
      </w:pPr>
      <w:r>
        <w:rPr>
          <w:rStyle w:val="fontstyle01"/>
          <w:rFonts w:ascii="Times New Roman" w:hAnsi="Times New Roman" w:hint="eastAsia"/>
          <w:sz w:val="20"/>
        </w:rPr>
        <w:t>每个</w:t>
      </w:r>
      <w:r>
        <w:rPr>
          <w:rFonts w:hint="eastAsia"/>
        </w:rPr>
        <w:t>Packet</w:t>
      </w:r>
      <w:r>
        <w:rPr>
          <w:rStyle w:val="fontstyle01"/>
          <w:rFonts w:ascii="Times New Roman" w:hAnsi="Times New Roman" w:hint="eastAsia"/>
          <w:sz w:val="20"/>
        </w:rPr>
        <w:t>对应一个</w:t>
      </w:r>
      <w:r w:rsidR="00DE4838" w:rsidRPr="00C32B0D">
        <w:rPr>
          <w:rStyle w:val="fontstyle01"/>
          <w:rFonts w:ascii="Times New Roman" w:hAnsi="Times New Roman"/>
          <w:sz w:val="20"/>
        </w:rPr>
        <w:t>stream_tag</w:t>
      </w:r>
      <w:r>
        <w:rPr>
          <w:rStyle w:val="fontstyle01"/>
          <w:rFonts w:ascii="Times New Roman" w:hAnsi="Times New Roman"/>
          <w:sz w:val="20"/>
        </w:rPr>
        <w:t>，</w:t>
      </w:r>
      <w:r w:rsidRPr="00C32B0D">
        <w:rPr>
          <w:rStyle w:val="fontstyle01"/>
          <w:rFonts w:ascii="Times New Roman" w:hAnsi="Times New Roman" w:hint="eastAsia"/>
          <w:sz w:val="20"/>
        </w:rPr>
        <w:t>每个</w:t>
      </w:r>
      <w:r w:rsidRPr="00C32B0D">
        <w:rPr>
          <w:rStyle w:val="fontstyle01"/>
          <w:rFonts w:ascii="Times New Roman" w:hAnsi="Times New Roman"/>
          <w:sz w:val="20"/>
        </w:rPr>
        <w:t>stream_tag</w:t>
      </w:r>
      <w:r w:rsidRPr="00C32B0D">
        <w:rPr>
          <w:rStyle w:val="fontstyle01"/>
          <w:rFonts w:ascii="Times New Roman" w:hAnsi="Times New Roman"/>
          <w:sz w:val="20"/>
        </w:rPr>
        <w:t>分为两部分，第一部分为</w:t>
      </w:r>
      <w:r w:rsidRPr="00C32B0D">
        <w:rPr>
          <w:rStyle w:val="fontstyle01"/>
          <w:rFonts w:ascii="Times New Roman" w:hAnsi="Times New Roman" w:hint="eastAsia"/>
          <w:sz w:val="20"/>
        </w:rPr>
        <w:t>4bit</w:t>
      </w:r>
      <w:r w:rsidRPr="00C32B0D">
        <w:rPr>
          <w:rStyle w:val="fontstyle01"/>
          <w:rFonts w:ascii="Times New Roman" w:hAnsi="Times New Roman" w:hint="eastAsia"/>
          <w:sz w:val="20"/>
        </w:rPr>
        <w:t>的前导码，第二部分为</w:t>
      </w:r>
      <w:r w:rsidRPr="00C32B0D">
        <w:rPr>
          <w:rStyle w:val="fontstyle01"/>
          <w:rFonts w:ascii="Times New Roman" w:hAnsi="Times New Roman" w:hint="eastAsia"/>
          <w:sz w:val="20"/>
        </w:rPr>
        <w:t>4bit</w:t>
      </w:r>
      <w:r w:rsidRPr="00C32B0D">
        <w:rPr>
          <w:rStyle w:val="fontstyle01"/>
          <w:rFonts w:ascii="Times New Roman" w:hAnsi="Times New Roman" w:hint="eastAsia"/>
          <w:sz w:val="20"/>
        </w:rPr>
        <w:t>的</w:t>
      </w:r>
      <w:r w:rsidRPr="00C32B0D">
        <w:rPr>
          <w:rStyle w:val="fontstyle01"/>
          <w:rFonts w:ascii="Times New Roman" w:hAnsi="Times New Roman" w:hint="eastAsia"/>
          <w:sz w:val="20"/>
        </w:rPr>
        <w:t>stream_ID</w:t>
      </w:r>
      <w:r w:rsidRPr="00C32B0D">
        <w:rPr>
          <w:rStyle w:val="fontstyle01"/>
          <w:rFonts w:ascii="Times New Roman" w:hAnsi="Times New Roman"/>
          <w:sz w:val="20"/>
        </w:rPr>
        <w:t>，其中</w:t>
      </w:r>
      <w:r w:rsidRPr="00C32B0D">
        <w:rPr>
          <w:rStyle w:val="fontstyle01"/>
          <w:rFonts w:ascii="Times New Roman" w:hAnsi="Times New Roman" w:hint="eastAsia"/>
          <w:sz w:val="20"/>
        </w:rPr>
        <w:t>前导码为</w:t>
      </w:r>
      <w:r w:rsidRPr="00C32B0D">
        <w:rPr>
          <w:rStyle w:val="fontstyle01"/>
          <w:rFonts w:ascii="Times New Roman" w:hAnsi="Times New Roman" w:hint="eastAsia"/>
          <w:sz w:val="20"/>
        </w:rPr>
        <w:t>4</w:t>
      </w:r>
      <w:r w:rsidRPr="00C32B0D">
        <w:rPr>
          <w:rStyle w:val="fontstyle01"/>
          <w:rFonts w:ascii="Times New Roman" w:hAnsi="Times New Roman" w:hint="eastAsia"/>
          <w:sz w:val="20"/>
        </w:rPr>
        <w:t>位高电平。</w:t>
      </w:r>
      <w:r w:rsidRPr="00C32B0D">
        <w:rPr>
          <w:rStyle w:val="fontstyle01"/>
          <w:rFonts w:ascii="Times New Roman" w:hAnsi="Times New Roman" w:hint="eastAsia"/>
          <w:sz w:val="20"/>
        </w:rPr>
        <w:t>Output Frame</w:t>
      </w:r>
      <w:r>
        <w:rPr>
          <w:rStyle w:val="fontstyle01"/>
          <w:rFonts w:ascii="Times New Roman" w:hAnsi="Times New Roman" w:hint="eastAsia"/>
          <w:sz w:val="20"/>
        </w:rPr>
        <w:t>中</w:t>
      </w:r>
      <w:r w:rsidRPr="00C32B0D">
        <w:rPr>
          <w:rStyle w:val="fontstyle01"/>
          <w:rFonts w:ascii="Times New Roman" w:hAnsi="Times New Roman"/>
          <w:sz w:val="20"/>
        </w:rPr>
        <w:t>stream_tag</w:t>
      </w:r>
      <w:r w:rsidR="00DE4838" w:rsidRPr="00C32B0D">
        <w:rPr>
          <w:rStyle w:val="fontstyle01"/>
          <w:rFonts w:ascii="Times New Roman" w:hAnsi="Times New Roman"/>
          <w:sz w:val="20"/>
        </w:rPr>
        <w:t>是在</w:t>
      </w:r>
      <w:r w:rsidR="00DE4838" w:rsidRPr="00C32B0D">
        <w:rPr>
          <w:rStyle w:val="fontstyle01"/>
          <w:rFonts w:ascii="Times New Roman" w:hAnsi="Times New Roman" w:hint="eastAsia"/>
          <w:sz w:val="20"/>
        </w:rPr>
        <w:t>SYNC</w:t>
      </w:r>
      <w:r w:rsidR="00DE4838" w:rsidRPr="00C32B0D">
        <w:rPr>
          <w:rStyle w:val="fontstyle01"/>
          <w:rFonts w:ascii="Times New Roman" w:hAnsi="Times New Roman" w:hint="eastAsia"/>
          <w:sz w:val="20"/>
        </w:rPr>
        <w:t>信号线上传送，第一个</w:t>
      </w:r>
      <w:r w:rsidR="00DE4838" w:rsidRPr="00C32B0D">
        <w:rPr>
          <w:rStyle w:val="fontstyle01"/>
          <w:rFonts w:ascii="Times New Roman" w:hAnsi="Times New Roman" w:hint="eastAsia"/>
          <w:sz w:val="20"/>
        </w:rPr>
        <w:t>Packet</w:t>
      </w:r>
      <w:r w:rsidR="00DE4838" w:rsidRPr="00C32B0D">
        <w:rPr>
          <w:rStyle w:val="fontstyle01"/>
          <w:rFonts w:ascii="Times New Roman" w:hAnsi="Times New Roman" w:hint="eastAsia"/>
          <w:sz w:val="20"/>
        </w:rPr>
        <w:t>的</w:t>
      </w:r>
      <w:r w:rsidR="00DE4838" w:rsidRPr="00C32B0D">
        <w:rPr>
          <w:rStyle w:val="fontstyle01"/>
          <w:rFonts w:ascii="Times New Roman" w:hAnsi="Times New Roman"/>
          <w:sz w:val="20"/>
        </w:rPr>
        <w:t>stream_tag</w:t>
      </w:r>
      <w:r w:rsidR="00DE4838" w:rsidRPr="00C32B0D">
        <w:rPr>
          <w:rStyle w:val="fontstyle01"/>
          <w:rFonts w:ascii="Times New Roman" w:hAnsi="Times New Roman"/>
          <w:sz w:val="20"/>
        </w:rPr>
        <w:t>是在</w:t>
      </w:r>
      <w:r w:rsidR="00DE4838" w:rsidRPr="00C32B0D">
        <w:rPr>
          <w:rStyle w:val="fontstyle01"/>
          <w:rFonts w:ascii="Times New Roman" w:hAnsi="Times New Roman"/>
          <w:sz w:val="20"/>
        </w:rPr>
        <w:t>Command Field</w:t>
      </w:r>
      <w:r w:rsidR="00DE4838" w:rsidRPr="00C32B0D">
        <w:rPr>
          <w:rStyle w:val="fontstyle01"/>
          <w:rFonts w:ascii="Times New Roman" w:hAnsi="Times New Roman"/>
          <w:sz w:val="20"/>
        </w:rPr>
        <w:t>的后</w:t>
      </w:r>
      <w:r w:rsidR="00DE4838" w:rsidRPr="00C32B0D">
        <w:rPr>
          <w:rStyle w:val="fontstyle01"/>
          <w:rFonts w:ascii="Times New Roman" w:hAnsi="Times New Roman" w:hint="eastAsia"/>
          <w:sz w:val="20"/>
        </w:rPr>
        <w:t>8bit</w:t>
      </w:r>
      <w:r w:rsidR="00DE4838" w:rsidRPr="00C32B0D">
        <w:rPr>
          <w:rStyle w:val="fontstyle01"/>
          <w:rFonts w:ascii="Times New Roman" w:hAnsi="Times New Roman" w:hint="eastAsia"/>
          <w:sz w:val="20"/>
        </w:rPr>
        <w:t>对应的位置上，其后每个</w:t>
      </w:r>
      <w:r w:rsidR="00DE4838" w:rsidRPr="00C32B0D">
        <w:rPr>
          <w:rStyle w:val="fontstyle01"/>
          <w:rFonts w:ascii="Times New Roman" w:hAnsi="Times New Roman" w:hint="eastAsia"/>
          <w:sz w:val="20"/>
        </w:rPr>
        <w:t>Packet</w:t>
      </w:r>
      <w:r w:rsidR="00DE4838" w:rsidRPr="00C32B0D">
        <w:rPr>
          <w:rStyle w:val="fontstyle01"/>
          <w:rFonts w:ascii="Times New Roman" w:hAnsi="Times New Roman" w:hint="eastAsia"/>
          <w:sz w:val="20"/>
        </w:rPr>
        <w:t>的</w:t>
      </w:r>
      <w:r w:rsidR="00DE4838" w:rsidRPr="00C32B0D">
        <w:rPr>
          <w:rStyle w:val="fontstyle01"/>
          <w:rFonts w:ascii="Times New Roman" w:hAnsi="Times New Roman"/>
          <w:sz w:val="20"/>
        </w:rPr>
        <w:t>stream_tag</w:t>
      </w:r>
      <w:r w:rsidR="00DE4838" w:rsidRPr="00C32B0D">
        <w:rPr>
          <w:rStyle w:val="fontstyle01"/>
          <w:rFonts w:ascii="Times New Roman" w:hAnsi="Times New Roman"/>
          <w:sz w:val="20"/>
        </w:rPr>
        <w:t>都是在前</w:t>
      </w:r>
      <w:r w:rsidR="00DE4838" w:rsidRPr="00C32B0D">
        <w:rPr>
          <w:rStyle w:val="fontstyle01"/>
          <w:rFonts w:ascii="Times New Roman" w:hAnsi="Times New Roman" w:hint="eastAsia"/>
          <w:sz w:val="20"/>
        </w:rPr>
        <w:t>一个</w:t>
      </w:r>
      <w:r w:rsidR="00DE4838" w:rsidRPr="00C32B0D">
        <w:rPr>
          <w:rStyle w:val="fontstyle01"/>
          <w:rFonts w:ascii="Times New Roman" w:hAnsi="Times New Roman" w:hint="eastAsia"/>
          <w:sz w:val="20"/>
        </w:rPr>
        <w:t>Packet</w:t>
      </w:r>
      <w:r w:rsidR="00DE4838" w:rsidRPr="00C32B0D">
        <w:rPr>
          <w:rStyle w:val="fontstyle01"/>
          <w:rFonts w:ascii="Times New Roman" w:hAnsi="Times New Roman" w:hint="eastAsia"/>
          <w:sz w:val="20"/>
        </w:rPr>
        <w:t>的后</w:t>
      </w:r>
      <w:r w:rsidR="00DE4838" w:rsidRPr="00C32B0D">
        <w:rPr>
          <w:rStyle w:val="fontstyle01"/>
          <w:rFonts w:ascii="Times New Roman" w:hAnsi="Times New Roman" w:hint="eastAsia"/>
          <w:sz w:val="20"/>
        </w:rPr>
        <w:t>8bit</w:t>
      </w:r>
      <w:r w:rsidR="00DE4838" w:rsidRPr="00C32B0D">
        <w:rPr>
          <w:rStyle w:val="fontstyle01"/>
          <w:rFonts w:ascii="Times New Roman" w:hAnsi="Times New Roman" w:hint="eastAsia"/>
          <w:sz w:val="20"/>
        </w:rPr>
        <w:t>对应位置。如下图所示：</w:t>
      </w:r>
    </w:p>
    <w:p w:rsidR="00DE4838" w:rsidRPr="00C32B0D" w:rsidRDefault="00DE4838" w:rsidP="00DE4838">
      <w:pPr>
        <w:jc w:val="center"/>
      </w:pPr>
      <w:r w:rsidRPr="00C32B0D">
        <w:rPr>
          <w:noProof/>
        </w:rPr>
        <w:drawing>
          <wp:inline distT="0" distB="0" distL="0" distR="0" wp14:anchorId="2BF5FFC1" wp14:editId="17615A58">
            <wp:extent cx="3970460" cy="118654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5165" cy="118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838" w:rsidRPr="00C32B0D" w:rsidRDefault="00DE4838" w:rsidP="00DE4838">
      <w:pPr>
        <w:rPr>
          <w:rStyle w:val="fontstyle01"/>
          <w:rFonts w:ascii="Times New Roman" w:hAnsi="Times New Roman"/>
          <w:sz w:val="20"/>
        </w:rPr>
      </w:pPr>
    </w:p>
    <w:p w:rsidR="004231E8" w:rsidRDefault="004231E8" w:rsidP="00FE1999">
      <w:pPr>
        <w:rPr>
          <w:rStyle w:val="fontstyle01"/>
          <w:rFonts w:ascii="Times New Roman" w:hAnsi="Times New Roman"/>
          <w:sz w:val="20"/>
        </w:rPr>
      </w:pPr>
      <w:r w:rsidRPr="00C32B0D">
        <w:rPr>
          <w:rFonts w:cs="Times New Roman"/>
        </w:rPr>
        <w:t>每个</w:t>
      </w:r>
      <w:r w:rsidRPr="00C32B0D">
        <w:rPr>
          <w:rFonts w:cs="Times New Roman"/>
        </w:rPr>
        <w:t>Packet</w:t>
      </w:r>
      <w:r w:rsidRPr="00C32B0D">
        <w:rPr>
          <w:rFonts w:cs="Times New Roman"/>
        </w:rPr>
        <w:t>均对应一个</w:t>
      </w:r>
      <w:r w:rsidRPr="00C32B0D">
        <w:rPr>
          <w:rFonts w:cs="Times New Roman"/>
        </w:rPr>
        <w:t>stream</w:t>
      </w:r>
      <w:r w:rsidR="00A32479">
        <w:rPr>
          <w:rFonts w:cs="Times New Roman" w:hint="eastAsia"/>
        </w:rPr>
        <w:t>_</w:t>
      </w:r>
      <w:r w:rsidRPr="00C32B0D">
        <w:rPr>
          <w:rFonts w:cs="Times New Roman"/>
        </w:rPr>
        <w:t>ID</w:t>
      </w:r>
      <w:r w:rsidR="00996577" w:rsidRPr="00C32B0D">
        <w:rPr>
          <w:rStyle w:val="fontstyle01"/>
          <w:rFonts w:ascii="Times New Roman" w:hAnsi="Times New Roman" w:hint="eastAsia"/>
          <w:sz w:val="20"/>
        </w:rPr>
        <w:t>，</w:t>
      </w:r>
      <w:r w:rsidR="00996577" w:rsidRPr="00C32B0D">
        <w:rPr>
          <w:rStyle w:val="fontstyle01"/>
          <w:rFonts w:ascii="Times New Roman" w:hAnsi="Times New Roman" w:hint="eastAsia"/>
          <w:sz w:val="20"/>
        </w:rPr>
        <w:t>4bit stream_ID</w:t>
      </w:r>
      <w:r w:rsidR="00996577" w:rsidRPr="00C32B0D">
        <w:rPr>
          <w:rStyle w:val="fontstyle01"/>
          <w:rFonts w:ascii="Times New Roman" w:hAnsi="Times New Roman" w:hint="eastAsia"/>
          <w:sz w:val="20"/>
        </w:rPr>
        <w:t>的范围为</w:t>
      </w:r>
      <w:r w:rsidR="00996577" w:rsidRPr="00C32B0D">
        <w:rPr>
          <w:rStyle w:val="fontstyle01"/>
          <w:rFonts w:ascii="Times New Roman" w:hAnsi="Times New Roman" w:hint="eastAsia"/>
          <w:sz w:val="20"/>
        </w:rPr>
        <w:t>1~15</w:t>
      </w:r>
      <w:r w:rsidR="00996577">
        <w:rPr>
          <w:rFonts w:cs="Times New Roman"/>
        </w:rPr>
        <w:t>。</w:t>
      </w:r>
      <w:r w:rsidRPr="00C32B0D">
        <w:t>stream</w:t>
      </w:r>
      <w:r w:rsidR="00A32479">
        <w:rPr>
          <w:rFonts w:hint="eastAsia"/>
        </w:rPr>
        <w:t>_</w:t>
      </w:r>
      <w:r w:rsidRPr="00C32B0D">
        <w:t>ID</w:t>
      </w:r>
      <w:r w:rsidRPr="00C32B0D">
        <w:t>的分配是在</w:t>
      </w:r>
      <w:r w:rsidRPr="00C32B0D">
        <w:t>stream</w:t>
      </w:r>
      <w:r w:rsidRPr="00C32B0D">
        <w:t>初始化函数中进行设置，通过</w:t>
      </w:r>
      <w:r w:rsidRPr="00C32B0D">
        <w:t>azx_init_streams()</w:t>
      </w:r>
      <w:r w:rsidRPr="00C32B0D">
        <w:t>函数可以</w:t>
      </w:r>
      <w:r w:rsidRPr="00DE4838">
        <w:rPr>
          <w:rFonts w:cs="Times New Roman"/>
        </w:rPr>
        <w:t>看出，</w:t>
      </w:r>
      <w:r w:rsidRPr="00DE4838">
        <w:rPr>
          <w:rFonts w:cs="Times New Roman"/>
        </w:rPr>
        <w:t>stream</w:t>
      </w:r>
      <w:r w:rsidR="00A32479">
        <w:rPr>
          <w:rFonts w:cs="Times New Roman" w:hint="eastAsia"/>
        </w:rPr>
        <w:t>_</w:t>
      </w:r>
      <w:r w:rsidRPr="00DE4838">
        <w:rPr>
          <w:rFonts w:cs="Times New Roman"/>
        </w:rPr>
        <w:t>ID</w:t>
      </w:r>
      <w:r w:rsidRPr="00DE4838">
        <w:rPr>
          <w:rFonts w:cs="Times New Roman"/>
        </w:rPr>
        <w:t>就是</w:t>
      </w:r>
      <w:r w:rsidRPr="00C32B0D">
        <w:t>与流对应的一个标记。标记的方法有两个，一个是根据</w:t>
      </w:r>
      <w:r w:rsidRPr="00C32B0D">
        <w:t>chip</w:t>
      </w:r>
      <w:r w:rsidRPr="00C32B0D">
        <w:t>中的所有</w:t>
      </w:r>
      <w:r w:rsidRPr="00C32B0D">
        <w:t>stream</w:t>
      </w:r>
      <w:r w:rsidRPr="00C32B0D">
        <w:t>顺序，从</w:t>
      </w:r>
      <w:r w:rsidRPr="00C32B0D">
        <w:t>1</w:t>
      </w:r>
      <w:r w:rsidRPr="00C32B0D">
        <w:t>开始递增计数；另一种方法是将所有的</w:t>
      </w:r>
      <w:r w:rsidRPr="00C32B0D">
        <w:t>stream</w:t>
      </w:r>
      <w:r w:rsidRPr="00C32B0D">
        <w:t>分成两种，即</w:t>
      </w:r>
      <w:r w:rsidRPr="00C32B0D">
        <w:t>play</w:t>
      </w:r>
      <w:r w:rsidRPr="00C32B0D">
        <w:t>与</w:t>
      </w:r>
      <w:r w:rsidRPr="00C32B0D">
        <w:t>capture</w:t>
      </w:r>
      <w:r w:rsidRPr="00C32B0D">
        <w:t>，分别计数。</w:t>
      </w:r>
      <w:r w:rsidR="0037708D">
        <w:rPr>
          <w:rStyle w:val="fontstyle01"/>
          <w:rFonts w:ascii="Times New Roman" w:hAnsi="Times New Roman" w:hint="eastAsia"/>
          <w:sz w:val="20"/>
        </w:rPr>
        <w:t>从源码上看，系统支持的</w:t>
      </w:r>
      <w:r w:rsidR="0037708D">
        <w:rPr>
          <w:rStyle w:val="fontstyle01"/>
          <w:rFonts w:ascii="Times New Roman" w:hAnsi="Times New Roman" w:hint="eastAsia"/>
          <w:sz w:val="20"/>
        </w:rPr>
        <w:t>stream</w:t>
      </w:r>
      <w:r w:rsidR="0037708D">
        <w:rPr>
          <w:rStyle w:val="fontstyle01"/>
          <w:rFonts w:ascii="Times New Roman" w:hAnsi="Times New Roman" w:hint="eastAsia"/>
          <w:sz w:val="20"/>
        </w:rPr>
        <w:t>总数量由</w:t>
      </w:r>
      <w:r w:rsidR="0037708D">
        <w:rPr>
          <w:rStyle w:val="fontstyle01"/>
          <w:rFonts w:ascii="Times New Roman" w:hAnsi="Times New Roman" w:hint="eastAsia"/>
          <w:sz w:val="20"/>
        </w:rPr>
        <w:t>chipset</w:t>
      </w:r>
      <w:r w:rsidR="0037708D">
        <w:rPr>
          <w:rStyle w:val="fontstyle01"/>
          <w:rFonts w:ascii="Times New Roman" w:hAnsi="Times New Roman" w:hint="eastAsia"/>
          <w:sz w:val="20"/>
        </w:rPr>
        <w:t>芯片决定，普通的芯片为</w:t>
      </w:r>
      <w:r w:rsidR="0037708D">
        <w:rPr>
          <w:rStyle w:val="fontstyle01"/>
          <w:rFonts w:ascii="Times New Roman" w:hAnsi="Times New Roman" w:hint="eastAsia"/>
          <w:sz w:val="20"/>
        </w:rPr>
        <w:t>4</w:t>
      </w:r>
      <w:r w:rsidR="0037708D">
        <w:rPr>
          <w:rStyle w:val="fontstyle01"/>
          <w:rFonts w:ascii="Times New Roman" w:hAnsi="Times New Roman" w:hint="eastAsia"/>
          <w:sz w:val="20"/>
        </w:rPr>
        <w:t>路</w:t>
      </w:r>
      <w:r w:rsidR="0037708D">
        <w:rPr>
          <w:rStyle w:val="fontstyle01"/>
          <w:rFonts w:ascii="Times New Roman" w:hAnsi="Times New Roman" w:hint="eastAsia"/>
          <w:sz w:val="20"/>
        </w:rPr>
        <w:t>capture</w:t>
      </w:r>
      <w:r w:rsidR="0037708D">
        <w:rPr>
          <w:rStyle w:val="fontstyle01"/>
          <w:rFonts w:ascii="Times New Roman" w:hAnsi="Times New Roman" w:hint="eastAsia"/>
          <w:sz w:val="20"/>
        </w:rPr>
        <w:t>和</w:t>
      </w:r>
      <w:r w:rsidR="0037708D">
        <w:rPr>
          <w:rStyle w:val="fontstyle01"/>
          <w:rFonts w:ascii="Times New Roman" w:hAnsi="Times New Roman" w:hint="eastAsia"/>
          <w:sz w:val="20"/>
        </w:rPr>
        <w:t>4</w:t>
      </w:r>
      <w:r w:rsidR="0037708D">
        <w:rPr>
          <w:rStyle w:val="fontstyle01"/>
          <w:rFonts w:ascii="Times New Roman" w:hAnsi="Times New Roman" w:hint="eastAsia"/>
          <w:sz w:val="20"/>
        </w:rPr>
        <w:t>路</w:t>
      </w:r>
      <w:r w:rsidR="0037708D">
        <w:rPr>
          <w:rStyle w:val="fontstyle01"/>
          <w:rFonts w:ascii="Times New Roman" w:hAnsi="Times New Roman" w:hint="eastAsia"/>
          <w:sz w:val="20"/>
        </w:rPr>
        <w:t>playback</w:t>
      </w:r>
      <w:r w:rsidR="0037708D">
        <w:rPr>
          <w:rStyle w:val="fontstyle01"/>
          <w:rFonts w:ascii="Times New Roman" w:hAnsi="Times New Roman" w:hint="eastAsia"/>
          <w:sz w:val="20"/>
        </w:rPr>
        <w:t>。</w:t>
      </w:r>
      <w:r w:rsidR="00A32479">
        <w:rPr>
          <w:rFonts w:hint="eastAsia"/>
        </w:rPr>
        <w:t>此处</w:t>
      </w:r>
      <w:r w:rsidR="00A32479" w:rsidRPr="00C32B0D">
        <w:rPr>
          <w:rStyle w:val="fontstyle01"/>
          <w:rFonts w:ascii="Times New Roman" w:hAnsi="Times New Roman" w:hint="eastAsia"/>
          <w:sz w:val="20"/>
        </w:rPr>
        <w:t>stream_ID</w:t>
      </w:r>
      <w:r w:rsidR="0037708D">
        <w:rPr>
          <w:rStyle w:val="fontstyle01"/>
          <w:rFonts w:ascii="Times New Roman" w:hAnsi="Times New Roman" w:hint="eastAsia"/>
          <w:sz w:val="20"/>
        </w:rPr>
        <w:t>最大为</w:t>
      </w:r>
      <w:r w:rsidR="00A32479" w:rsidRPr="00C32B0D">
        <w:rPr>
          <w:rStyle w:val="fontstyle01"/>
          <w:rFonts w:ascii="Times New Roman" w:hAnsi="Times New Roman" w:hint="eastAsia"/>
          <w:sz w:val="20"/>
        </w:rPr>
        <w:t>15</w:t>
      </w:r>
      <w:r w:rsidR="00A32479">
        <w:rPr>
          <w:rStyle w:val="fontstyle01"/>
          <w:rFonts w:ascii="Times New Roman" w:hAnsi="Times New Roman" w:hint="eastAsia"/>
          <w:sz w:val="20"/>
        </w:rPr>
        <w:t>，与</w:t>
      </w:r>
      <w:r w:rsidR="00A32479">
        <w:rPr>
          <w:rStyle w:val="fontstyle01"/>
          <w:rFonts w:ascii="Times New Roman" w:hAnsi="Times New Roman" w:hint="eastAsia"/>
          <w:sz w:val="20"/>
        </w:rPr>
        <w:lastRenderedPageBreak/>
        <w:t>HDA Controller</w:t>
      </w:r>
      <w:r w:rsidR="00A32479">
        <w:rPr>
          <w:rStyle w:val="fontstyle01"/>
          <w:rFonts w:ascii="Times New Roman" w:hAnsi="Times New Roman" w:hint="eastAsia"/>
          <w:sz w:val="20"/>
        </w:rPr>
        <w:t>支持</w:t>
      </w:r>
      <w:r w:rsidR="00A32479">
        <w:rPr>
          <w:rStyle w:val="fontstyle01"/>
          <w:rFonts w:ascii="Times New Roman" w:hAnsi="Times New Roman" w:hint="eastAsia"/>
          <w:sz w:val="20"/>
        </w:rPr>
        <w:t>15</w:t>
      </w:r>
      <w:r w:rsidR="00A32479">
        <w:rPr>
          <w:rStyle w:val="fontstyle01"/>
          <w:rFonts w:ascii="Times New Roman" w:hAnsi="Times New Roman" w:hint="eastAsia"/>
          <w:sz w:val="20"/>
        </w:rPr>
        <w:t>个</w:t>
      </w:r>
      <w:r w:rsidR="00A32479">
        <w:rPr>
          <w:rStyle w:val="fontstyle01"/>
          <w:rFonts w:ascii="Times New Roman" w:hAnsi="Times New Roman" w:hint="eastAsia"/>
          <w:sz w:val="20"/>
        </w:rPr>
        <w:t>codec</w:t>
      </w:r>
      <w:r w:rsidR="00A32479">
        <w:rPr>
          <w:rStyle w:val="fontstyle01"/>
          <w:rFonts w:ascii="Times New Roman" w:hAnsi="Times New Roman" w:hint="eastAsia"/>
          <w:sz w:val="20"/>
        </w:rPr>
        <w:t>并没有任何关系，二者都是</w:t>
      </w:r>
      <w:r w:rsidR="00A32479">
        <w:rPr>
          <w:rStyle w:val="fontstyle01"/>
          <w:rFonts w:ascii="Times New Roman" w:hAnsi="Times New Roman" w:hint="eastAsia"/>
          <w:sz w:val="20"/>
        </w:rPr>
        <w:t>15</w:t>
      </w:r>
      <w:r w:rsidR="00A32479">
        <w:rPr>
          <w:rStyle w:val="fontstyle01"/>
          <w:rFonts w:ascii="Times New Roman" w:hAnsi="Times New Roman" w:hint="eastAsia"/>
          <w:sz w:val="20"/>
        </w:rPr>
        <w:t>纯属巧合。一般一个</w:t>
      </w:r>
      <w:r w:rsidR="00A32479">
        <w:rPr>
          <w:rStyle w:val="fontstyle01"/>
          <w:rFonts w:ascii="Times New Roman" w:hAnsi="Times New Roman" w:hint="eastAsia"/>
          <w:sz w:val="20"/>
        </w:rPr>
        <w:t>codec</w:t>
      </w:r>
      <w:r w:rsidR="00A32479">
        <w:rPr>
          <w:rStyle w:val="fontstyle01"/>
          <w:rFonts w:ascii="Times New Roman" w:hAnsi="Times New Roman" w:hint="eastAsia"/>
          <w:sz w:val="20"/>
        </w:rPr>
        <w:t>用不到那么多</w:t>
      </w:r>
      <w:r w:rsidR="00A32479">
        <w:rPr>
          <w:rStyle w:val="fontstyle01"/>
          <w:rFonts w:ascii="Times New Roman" w:hAnsi="Times New Roman" w:hint="eastAsia"/>
          <w:sz w:val="20"/>
        </w:rPr>
        <w:t>stream</w:t>
      </w:r>
      <w:r w:rsidR="00A32479">
        <w:rPr>
          <w:rStyle w:val="fontstyle01"/>
          <w:rFonts w:ascii="Times New Roman" w:hAnsi="Times New Roman" w:hint="eastAsia"/>
          <w:sz w:val="20"/>
        </w:rPr>
        <w:t>，以</w:t>
      </w:r>
      <w:r w:rsidR="003B18B2">
        <w:rPr>
          <w:rStyle w:val="fontstyle01"/>
          <w:rFonts w:ascii="Times New Roman" w:hAnsi="Times New Roman" w:hint="eastAsia"/>
          <w:sz w:val="20"/>
        </w:rPr>
        <w:t>ALC861</w:t>
      </w:r>
      <w:r w:rsidR="003B18B2">
        <w:rPr>
          <w:rStyle w:val="fontstyle01"/>
          <w:rFonts w:ascii="Times New Roman" w:hAnsi="Times New Roman" w:hint="eastAsia"/>
          <w:sz w:val="20"/>
        </w:rPr>
        <w:t>为例，</w:t>
      </w:r>
      <w:r w:rsidR="003B18B2">
        <w:rPr>
          <w:rStyle w:val="fontstyle01"/>
          <w:rFonts w:ascii="Times New Roman" w:hAnsi="Times New Roman" w:hint="eastAsia"/>
          <w:sz w:val="20"/>
        </w:rPr>
        <w:t>4</w:t>
      </w:r>
      <w:r w:rsidR="003B18B2">
        <w:rPr>
          <w:rStyle w:val="fontstyle01"/>
          <w:rFonts w:ascii="Times New Roman" w:hAnsi="Times New Roman" w:hint="eastAsia"/>
          <w:sz w:val="20"/>
        </w:rPr>
        <w:t>个</w:t>
      </w:r>
      <w:r w:rsidR="003B18B2">
        <w:rPr>
          <w:rStyle w:val="fontstyle01"/>
          <w:rFonts w:ascii="Times New Roman" w:hAnsi="Times New Roman" w:hint="eastAsia"/>
          <w:sz w:val="20"/>
        </w:rPr>
        <w:t>DAC</w:t>
      </w:r>
      <w:r w:rsidR="0037708D">
        <w:rPr>
          <w:rStyle w:val="fontstyle01"/>
          <w:rFonts w:ascii="Times New Roman" w:hAnsi="Times New Roman" w:hint="eastAsia"/>
          <w:sz w:val="20"/>
        </w:rPr>
        <w:t>和</w:t>
      </w:r>
      <w:r w:rsidR="003B18B2">
        <w:rPr>
          <w:rStyle w:val="fontstyle01"/>
          <w:rFonts w:ascii="Times New Roman" w:hAnsi="Times New Roman" w:hint="eastAsia"/>
          <w:sz w:val="20"/>
        </w:rPr>
        <w:t>1</w:t>
      </w:r>
      <w:r w:rsidR="003B18B2">
        <w:rPr>
          <w:rStyle w:val="fontstyle01"/>
          <w:rFonts w:ascii="Times New Roman" w:hAnsi="Times New Roman" w:hint="eastAsia"/>
          <w:sz w:val="20"/>
        </w:rPr>
        <w:t>个</w:t>
      </w:r>
      <w:r w:rsidR="003B18B2">
        <w:rPr>
          <w:rStyle w:val="fontstyle01"/>
          <w:rFonts w:ascii="Times New Roman" w:hAnsi="Times New Roman" w:hint="eastAsia"/>
          <w:sz w:val="20"/>
        </w:rPr>
        <w:t>ADC</w:t>
      </w:r>
      <w:r w:rsidR="003B18B2">
        <w:rPr>
          <w:rStyle w:val="fontstyle01"/>
          <w:rFonts w:ascii="Times New Roman" w:hAnsi="Times New Roman" w:hint="eastAsia"/>
          <w:sz w:val="20"/>
        </w:rPr>
        <w:t>占</w:t>
      </w:r>
      <w:r w:rsidR="003B18B2">
        <w:rPr>
          <w:rStyle w:val="fontstyle01"/>
          <w:rFonts w:ascii="Times New Roman" w:hAnsi="Times New Roman" w:hint="eastAsia"/>
          <w:sz w:val="20"/>
        </w:rPr>
        <w:t>5</w:t>
      </w:r>
      <w:r w:rsidR="003B18B2">
        <w:rPr>
          <w:rStyle w:val="fontstyle01"/>
          <w:rFonts w:ascii="Times New Roman" w:hAnsi="Times New Roman" w:hint="eastAsia"/>
          <w:sz w:val="20"/>
        </w:rPr>
        <w:t>个</w:t>
      </w:r>
      <w:r w:rsidR="003B18B2">
        <w:rPr>
          <w:rStyle w:val="fontstyle01"/>
          <w:rFonts w:ascii="Times New Roman" w:hAnsi="Times New Roman" w:hint="eastAsia"/>
          <w:sz w:val="20"/>
        </w:rPr>
        <w:t>stream</w:t>
      </w:r>
      <w:r w:rsidR="003B18B2">
        <w:rPr>
          <w:rStyle w:val="fontstyle01"/>
          <w:rFonts w:ascii="Times New Roman" w:hAnsi="Times New Roman" w:hint="eastAsia"/>
          <w:sz w:val="20"/>
        </w:rPr>
        <w:t>，</w:t>
      </w:r>
      <w:r w:rsidR="003B18B2">
        <w:rPr>
          <w:rStyle w:val="fontstyle01"/>
          <w:rFonts w:ascii="Times New Roman" w:hAnsi="Times New Roman" w:hint="eastAsia"/>
          <w:sz w:val="20"/>
        </w:rPr>
        <w:t>1</w:t>
      </w:r>
      <w:r w:rsidR="003B18B2">
        <w:rPr>
          <w:rStyle w:val="fontstyle01"/>
          <w:rFonts w:ascii="Times New Roman" w:hAnsi="Times New Roman" w:hint="eastAsia"/>
          <w:sz w:val="20"/>
        </w:rPr>
        <w:t>个</w:t>
      </w:r>
      <w:r w:rsidR="003B18B2">
        <w:rPr>
          <w:rStyle w:val="fontstyle01"/>
          <w:rFonts w:ascii="Times New Roman" w:hAnsi="Times New Roman" w:hint="eastAsia"/>
          <w:sz w:val="20"/>
        </w:rPr>
        <w:t>S/PDIF</w:t>
      </w:r>
      <w:r w:rsidR="003B18B2">
        <w:rPr>
          <w:rStyle w:val="fontstyle01"/>
          <w:rFonts w:ascii="Times New Roman" w:hAnsi="Times New Roman" w:hint="eastAsia"/>
          <w:sz w:val="20"/>
        </w:rPr>
        <w:t>也占不了几个。</w:t>
      </w:r>
    </w:p>
    <w:p w:rsidR="00A01006" w:rsidRDefault="00A01006" w:rsidP="00FE1999">
      <w:pPr>
        <w:rPr>
          <w:rStyle w:val="fontstyle01"/>
          <w:rFonts w:ascii="Times New Roman" w:hAnsi="Times New Roman"/>
          <w:sz w:val="20"/>
        </w:rPr>
      </w:pPr>
      <w:r w:rsidRPr="00C32B0D">
        <w:rPr>
          <w:rFonts w:cs="Times New Roman"/>
        </w:rPr>
        <w:t>stream</w:t>
      </w:r>
      <w:r>
        <w:rPr>
          <w:rFonts w:cs="Times New Roman" w:hint="eastAsia"/>
        </w:rPr>
        <w:t>_</w:t>
      </w:r>
      <w:r w:rsidRPr="00C32B0D">
        <w:rPr>
          <w:rFonts w:cs="Times New Roman"/>
        </w:rPr>
        <w:t>ID</w:t>
      </w:r>
      <w:r w:rsidR="00AA5192">
        <w:rPr>
          <w:rFonts w:cs="Times New Roman"/>
        </w:rPr>
        <w:t>驱动注册时根据</w:t>
      </w:r>
      <w:r w:rsidR="00AA5192">
        <w:rPr>
          <w:rStyle w:val="fontstyle01"/>
          <w:rFonts w:ascii="Times New Roman" w:hAnsi="Times New Roman" w:hint="eastAsia"/>
          <w:sz w:val="20"/>
        </w:rPr>
        <w:t>chipset</w:t>
      </w:r>
      <w:r w:rsidR="00AA5192">
        <w:rPr>
          <w:rStyle w:val="fontstyle01"/>
          <w:rFonts w:ascii="Times New Roman" w:hAnsi="Times New Roman" w:hint="eastAsia"/>
          <w:sz w:val="20"/>
        </w:rPr>
        <w:t>芯片决定</w:t>
      </w:r>
      <w:r w:rsidR="00AA5192">
        <w:rPr>
          <w:rFonts w:cs="Times New Roman"/>
        </w:rPr>
        <w:t>，它</w:t>
      </w:r>
      <w:r>
        <w:rPr>
          <w:rStyle w:val="fontstyle01"/>
          <w:rFonts w:ascii="Times New Roman" w:hAnsi="Times New Roman" w:cs="Times New Roman" w:hint="eastAsia"/>
          <w:sz w:val="20"/>
        </w:rPr>
        <w:t>与</w:t>
      </w:r>
      <w:r w:rsidR="00AA5192">
        <w:rPr>
          <w:rStyle w:val="fontstyle01"/>
          <w:rFonts w:ascii="Times New Roman" w:hAnsi="Times New Roman" w:hint="eastAsia"/>
          <w:sz w:val="20"/>
        </w:rPr>
        <w:t>converter</w:t>
      </w:r>
      <w:r w:rsidR="00AA5192">
        <w:rPr>
          <w:rStyle w:val="fontstyle01"/>
          <w:rFonts w:ascii="Times New Roman" w:hAnsi="Times New Roman" w:hint="eastAsia"/>
          <w:sz w:val="20"/>
        </w:rPr>
        <w:t>的一一对应是利用一条控制</w:t>
      </w:r>
      <w:r w:rsidR="00AA5192">
        <w:rPr>
          <w:rFonts w:hint="eastAsia"/>
        </w:rPr>
        <w:t>Output Frame</w:t>
      </w:r>
      <w:r w:rsidR="00AA5192">
        <w:rPr>
          <w:rFonts w:hint="eastAsia"/>
        </w:rPr>
        <w:t>实现的，对应的</w:t>
      </w:r>
      <w:r w:rsidR="00AA5192" w:rsidRPr="00C32B0D">
        <w:rPr>
          <w:rStyle w:val="fontstyle01"/>
          <w:rFonts w:ascii="Times New Roman" w:hAnsi="Times New Roman" w:hint="eastAsia"/>
          <w:sz w:val="20"/>
        </w:rPr>
        <w:t>Verb</w:t>
      </w:r>
      <w:r w:rsidR="00AA5192">
        <w:rPr>
          <w:rStyle w:val="fontstyle01"/>
          <w:rFonts w:ascii="Times New Roman" w:hAnsi="Times New Roman" w:hint="eastAsia"/>
          <w:sz w:val="20"/>
        </w:rPr>
        <w:t xml:space="preserve"> ID</w:t>
      </w:r>
      <w:r w:rsidR="00AA5192">
        <w:rPr>
          <w:rStyle w:val="fontstyle01"/>
          <w:rFonts w:ascii="Times New Roman" w:hAnsi="Times New Roman" w:hint="eastAsia"/>
          <w:sz w:val="20"/>
        </w:rPr>
        <w:t>为</w:t>
      </w:r>
      <w:r w:rsidR="00AA5192">
        <w:rPr>
          <w:rStyle w:val="fontstyle01"/>
          <w:rFonts w:ascii="Times New Roman" w:hAnsi="Times New Roman" w:hint="eastAsia"/>
          <w:sz w:val="20"/>
        </w:rPr>
        <w:t>0x706</w:t>
      </w:r>
      <w:r w:rsidR="00AA5192">
        <w:rPr>
          <w:rStyle w:val="fontstyle01"/>
          <w:rFonts w:ascii="Times New Roman" w:hAnsi="Times New Roman" w:hint="eastAsia"/>
          <w:sz w:val="20"/>
        </w:rPr>
        <w:t>，其命令格式如下图所示：</w:t>
      </w:r>
    </w:p>
    <w:p w:rsidR="00AA5192" w:rsidRDefault="00AA5192" w:rsidP="00AA5192">
      <w:pPr>
        <w:jc w:val="center"/>
        <w:rPr>
          <w:rStyle w:val="fontstyle01"/>
          <w:rFonts w:ascii="Times New Roman" w:hAnsi="Times New Roman" w:cs="Times New Roman"/>
          <w:sz w:val="20"/>
        </w:rPr>
      </w:pPr>
      <w:r>
        <w:rPr>
          <w:noProof/>
        </w:rPr>
        <w:drawing>
          <wp:inline distT="0" distB="0" distL="0" distR="0" wp14:anchorId="0CD3A389" wp14:editId="2E356FC6">
            <wp:extent cx="5268620" cy="2051957"/>
            <wp:effectExtent l="0" t="0" r="8255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7116" cy="205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05E" w:rsidRPr="00AA5192" w:rsidRDefault="00C3305E" w:rsidP="00AA5192">
      <w:pPr>
        <w:rPr>
          <w:rStyle w:val="fontstyle01"/>
          <w:rFonts w:ascii="Times New Roman" w:hAnsi="Times New Roman" w:cs="Times New Roman"/>
          <w:sz w:val="20"/>
        </w:rPr>
      </w:pPr>
      <w:r>
        <w:rPr>
          <w:rStyle w:val="fontstyle01"/>
          <w:rFonts w:ascii="Times New Roman" w:hAnsi="Times New Roman" w:cs="Times New Roman"/>
          <w:sz w:val="20"/>
        </w:rPr>
        <w:t>这是一条</w:t>
      </w:r>
      <w:r>
        <w:rPr>
          <w:rStyle w:val="fontstyle01"/>
          <w:rFonts w:ascii="Times New Roman" w:hAnsi="Times New Roman" w:cs="Times New Roman" w:hint="eastAsia"/>
          <w:sz w:val="20"/>
        </w:rPr>
        <w:t>Set</w:t>
      </w:r>
      <w:r>
        <w:rPr>
          <w:rStyle w:val="fontstyle01"/>
          <w:rFonts w:ascii="Times New Roman" w:hAnsi="Times New Roman" w:cs="Times New Roman" w:hint="eastAsia"/>
          <w:sz w:val="20"/>
        </w:rPr>
        <w:t>命令，对应</w:t>
      </w:r>
      <w:r>
        <w:rPr>
          <w:rStyle w:val="fontstyle01"/>
          <w:rFonts w:ascii="Times New Roman" w:hAnsi="Times New Roman" w:cs="Times New Roman" w:hint="eastAsia"/>
          <w:sz w:val="20"/>
        </w:rPr>
        <w:t>Get</w:t>
      </w:r>
      <w:r>
        <w:rPr>
          <w:rStyle w:val="fontstyle01"/>
          <w:rFonts w:ascii="Times New Roman" w:hAnsi="Times New Roman" w:cs="Times New Roman" w:hint="eastAsia"/>
          <w:sz w:val="20"/>
        </w:rPr>
        <w:t>命令的</w:t>
      </w:r>
      <w:r>
        <w:rPr>
          <w:rStyle w:val="fontstyle01"/>
          <w:rFonts w:ascii="Times New Roman" w:hAnsi="Times New Roman" w:cs="Times New Roman" w:hint="eastAsia"/>
          <w:sz w:val="20"/>
        </w:rPr>
        <w:t>VerbID=F06H</w:t>
      </w:r>
      <w:r>
        <w:rPr>
          <w:rStyle w:val="fontstyle01"/>
          <w:rFonts w:ascii="Times New Roman" w:hAnsi="Times New Roman" w:cs="Times New Roman" w:hint="eastAsia"/>
          <w:sz w:val="20"/>
        </w:rPr>
        <w:t>。命令的含义是设置</w:t>
      </w:r>
      <w:r>
        <w:rPr>
          <w:rStyle w:val="fontstyle01"/>
          <w:rFonts w:ascii="Times New Roman" w:hAnsi="Times New Roman" w:cs="Times New Roman" w:hint="eastAsia"/>
          <w:sz w:val="20"/>
        </w:rPr>
        <w:t>convertor</w:t>
      </w:r>
      <w:r>
        <w:rPr>
          <w:rStyle w:val="fontstyle01"/>
          <w:rFonts w:ascii="Times New Roman" w:hAnsi="Times New Roman" w:cs="Times New Roman" w:hint="eastAsia"/>
          <w:sz w:val="20"/>
        </w:rPr>
        <w:t>的声道编号和</w:t>
      </w:r>
      <w:r>
        <w:rPr>
          <w:rStyle w:val="fontstyle01"/>
          <w:rFonts w:ascii="Times New Roman" w:hAnsi="Times New Roman" w:cs="Times New Roman" w:hint="eastAsia"/>
          <w:sz w:val="20"/>
        </w:rPr>
        <w:t>stream_ID</w:t>
      </w:r>
      <w:r w:rsidR="00A44B0F">
        <w:rPr>
          <w:rStyle w:val="fontstyle01"/>
          <w:rFonts w:ascii="Times New Roman" w:hAnsi="Times New Roman" w:cs="Times New Roman" w:hint="eastAsia"/>
          <w:sz w:val="20"/>
        </w:rPr>
        <w:t>，</w:t>
      </w:r>
      <w:r>
        <w:rPr>
          <w:rStyle w:val="fontstyle01"/>
          <w:rFonts w:ascii="Times New Roman" w:hAnsi="Times New Roman" w:cs="Times New Roman" w:hint="eastAsia"/>
          <w:sz w:val="20"/>
        </w:rPr>
        <w:t>其中</w:t>
      </w:r>
      <w:r>
        <w:rPr>
          <w:rStyle w:val="fontstyle01"/>
          <w:rFonts w:ascii="Times New Roman" w:hAnsi="Times New Roman" w:cs="Times New Roman" w:hint="eastAsia"/>
          <w:sz w:val="20"/>
        </w:rPr>
        <w:t>Payload</w:t>
      </w:r>
      <w:r>
        <w:rPr>
          <w:rStyle w:val="fontstyle01"/>
          <w:rFonts w:ascii="Times New Roman" w:hAnsi="Times New Roman" w:cs="Times New Roman" w:hint="eastAsia"/>
          <w:sz w:val="20"/>
        </w:rPr>
        <w:t>的</w:t>
      </w:r>
      <w:r>
        <w:rPr>
          <w:rStyle w:val="fontstyle01"/>
          <w:rFonts w:ascii="Times New Roman" w:hAnsi="Times New Roman" w:cs="Times New Roman" w:hint="eastAsia"/>
          <w:sz w:val="20"/>
        </w:rPr>
        <w:t>bit 7:4</w:t>
      </w:r>
      <w:r>
        <w:rPr>
          <w:rStyle w:val="fontstyle01"/>
          <w:rFonts w:ascii="Times New Roman" w:hAnsi="Times New Roman" w:cs="Times New Roman" w:hint="eastAsia"/>
          <w:sz w:val="20"/>
        </w:rPr>
        <w:t>为</w:t>
      </w:r>
      <w:r>
        <w:rPr>
          <w:rStyle w:val="fontstyle01"/>
          <w:rFonts w:ascii="Times New Roman" w:hAnsi="Times New Roman" w:cs="Times New Roman" w:hint="eastAsia"/>
          <w:sz w:val="20"/>
        </w:rPr>
        <w:t>stream_ID</w:t>
      </w:r>
      <w:r>
        <w:rPr>
          <w:rStyle w:val="fontstyle01"/>
          <w:rFonts w:ascii="Times New Roman" w:hAnsi="Times New Roman" w:cs="Times New Roman" w:hint="eastAsia"/>
          <w:sz w:val="20"/>
        </w:rPr>
        <w:t>，</w:t>
      </w:r>
      <w:r>
        <w:rPr>
          <w:rStyle w:val="fontstyle01"/>
          <w:rFonts w:ascii="Times New Roman" w:hAnsi="Times New Roman" w:cs="Times New Roman" w:hint="eastAsia"/>
          <w:sz w:val="20"/>
        </w:rPr>
        <w:t>bit 1:0</w:t>
      </w:r>
      <w:r>
        <w:rPr>
          <w:rStyle w:val="fontstyle01"/>
          <w:rFonts w:ascii="Times New Roman" w:hAnsi="Times New Roman" w:cs="Times New Roman" w:hint="eastAsia"/>
          <w:sz w:val="20"/>
        </w:rPr>
        <w:t>为声道编号。如果为双声道，则此编号</w:t>
      </w:r>
      <w:r>
        <w:rPr>
          <w:rStyle w:val="fontstyle01"/>
          <w:rFonts w:ascii="Times New Roman" w:hAnsi="Times New Roman" w:cs="Times New Roman" w:hint="eastAsia"/>
          <w:sz w:val="20"/>
        </w:rPr>
        <w:t>n</w:t>
      </w:r>
      <w:r>
        <w:rPr>
          <w:rStyle w:val="fontstyle01"/>
          <w:rFonts w:ascii="Times New Roman" w:hAnsi="Times New Roman" w:cs="Times New Roman" w:hint="eastAsia"/>
          <w:sz w:val="20"/>
        </w:rPr>
        <w:t>为左声道，</w:t>
      </w:r>
      <w:r>
        <w:rPr>
          <w:rStyle w:val="fontstyle01"/>
          <w:rFonts w:ascii="Times New Roman" w:hAnsi="Times New Roman" w:cs="Times New Roman" w:hint="eastAsia"/>
          <w:sz w:val="20"/>
        </w:rPr>
        <w:t>n+1</w:t>
      </w:r>
      <w:r>
        <w:rPr>
          <w:rStyle w:val="fontstyle01"/>
          <w:rFonts w:ascii="Times New Roman" w:hAnsi="Times New Roman" w:cs="Times New Roman" w:hint="eastAsia"/>
          <w:sz w:val="20"/>
        </w:rPr>
        <w:t>为右声道。这个编号在代码中的体现还未看到，</w:t>
      </w:r>
      <w:r w:rsidR="00A44B0F" w:rsidRPr="00E47C94">
        <w:rPr>
          <w:rStyle w:val="fontstyle01"/>
          <w:rFonts w:ascii="Times New Roman" w:hAnsi="Times New Roman" w:cs="Times New Roman" w:hint="eastAsia"/>
          <w:color w:val="FF0000"/>
          <w:sz w:val="20"/>
        </w:rPr>
        <w:t>尚属</w:t>
      </w:r>
      <w:r w:rsidRPr="00E47C94">
        <w:rPr>
          <w:rStyle w:val="fontstyle01"/>
          <w:rFonts w:ascii="Times New Roman" w:hAnsi="Times New Roman" w:cs="Times New Roman" w:hint="eastAsia"/>
          <w:color w:val="FF0000"/>
          <w:sz w:val="20"/>
        </w:rPr>
        <w:t>猜测</w:t>
      </w:r>
      <w:r>
        <w:rPr>
          <w:rStyle w:val="fontstyle01"/>
          <w:rFonts w:ascii="Times New Roman" w:hAnsi="Times New Roman" w:cs="Times New Roman" w:hint="eastAsia"/>
          <w:sz w:val="20"/>
        </w:rPr>
        <w:t>。</w:t>
      </w:r>
    </w:p>
    <w:p w:rsidR="002F5805" w:rsidRPr="00C32B0D" w:rsidRDefault="00E47C94" w:rsidP="00F2518A">
      <w:pPr>
        <w:rPr>
          <w:rStyle w:val="fontstyle01"/>
          <w:rFonts w:ascii="Times New Roman" w:hAnsi="Times New Roman"/>
          <w:sz w:val="20"/>
        </w:rPr>
      </w:pPr>
      <w:r>
        <w:rPr>
          <w:rStyle w:val="fontstyle01"/>
          <w:rFonts w:ascii="Times New Roman" w:hAnsi="Times New Roman" w:cs="Times New Roman" w:hint="eastAsia"/>
          <w:sz w:val="20"/>
        </w:rPr>
        <w:t>我们的</w:t>
      </w:r>
      <w:r>
        <w:rPr>
          <w:rStyle w:val="fontstyle01"/>
          <w:rFonts w:ascii="Times New Roman" w:hAnsi="Times New Roman" w:cs="Times New Roman" w:hint="eastAsia"/>
          <w:sz w:val="20"/>
        </w:rPr>
        <w:t>PC</w:t>
      </w:r>
      <w:r>
        <w:rPr>
          <w:rStyle w:val="fontstyle01"/>
          <w:rFonts w:ascii="Times New Roman" w:hAnsi="Times New Roman" w:cs="Times New Roman" w:hint="eastAsia"/>
          <w:sz w:val="20"/>
        </w:rPr>
        <w:t>都有外部功放和耳机两个播放口，我们播放时系统根据是否插入耳机决定是是用哪个口。这里的两个口看着好像是通过硬件即可实现，但是实际上两个口是使用了两个不同的</w:t>
      </w:r>
      <w:r>
        <w:rPr>
          <w:rStyle w:val="fontstyle01"/>
          <w:rFonts w:ascii="Times New Roman" w:hAnsi="Times New Roman" w:cs="Times New Roman" w:hint="eastAsia"/>
          <w:sz w:val="20"/>
        </w:rPr>
        <w:t>DAC</w:t>
      </w:r>
      <w:r>
        <w:rPr>
          <w:rStyle w:val="fontstyle01"/>
          <w:rFonts w:ascii="Times New Roman" w:hAnsi="Times New Roman" w:cs="Times New Roman" w:hint="eastAsia"/>
          <w:sz w:val="20"/>
        </w:rPr>
        <w:t>，耳机插入仅是作为一个</w:t>
      </w:r>
      <w:r>
        <w:rPr>
          <w:rStyle w:val="fontstyle01"/>
          <w:rFonts w:ascii="Times New Roman" w:hAnsi="Times New Roman" w:cs="Times New Roman" w:hint="eastAsia"/>
          <w:sz w:val="20"/>
        </w:rPr>
        <w:t>DAC</w:t>
      </w:r>
      <w:r>
        <w:rPr>
          <w:rStyle w:val="fontstyle01"/>
          <w:rFonts w:ascii="Times New Roman" w:hAnsi="Times New Roman" w:cs="Times New Roman" w:hint="eastAsia"/>
          <w:sz w:val="20"/>
        </w:rPr>
        <w:t>切换的信号。由软件来实现切换</w:t>
      </w:r>
      <w:r w:rsidR="00FB445A">
        <w:rPr>
          <w:rStyle w:val="fontstyle01"/>
          <w:rFonts w:ascii="Times New Roman" w:hAnsi="Times New Roman" w:cs="Times New Roman" w:hint="eastAsia"/>
          <w:sz w:val="20"/>
        </w:rPr>
        <w:t>，两种方案可以实现：</w:t>
      </w:r>
      <w:r w:rsidR="00FB445A">
        <w:rPr>
          <w:rStyle w:val="fontstyle01"/>
          <w:rFonts w:ascii="Times New Roman" w:hAnsi="Times New Roman" w:cs="Times New Roman" w:hint="eastAsia"/>
          <w:sz w:val="20"/>
        </w:rPr>
        <w:t>1</w:t>
      </w:r>
      <w:r w:rsidR="00FB445A">
        <w:rPr>
          <w:rStyle w:val="fontstyle01"/>
          <w:rFonts w:ascii="Times New Roman" w:hAnsi="Times New Roman" w:cs="Times New Roman" w:hint="eastAsia"/>
          <w:sz w:val="20"/>
        </w:rPr>
        <w:t>、待播放音频数据是存储在</w:t>
      </w:r>
      <w:r w:rsidR="00FB445A">
        <w:rPr>
          <w:rStyle w:val="fontstyle01"/>
          <w:rFonts w:ascii="Times New Roman" w:hAnsi="Times New Roman" w:cs="Times New Roman" w:hint="eastAsia"/>
          <w:sz w:val="20"/>
        </w:rPr>
        <w:t>steam</w:t>
      </w:r>
      <w:r w:rsidR="00FB445A">
        <w:rPr>
          <w:rStyle w:val="fontstyle01"/>
          <w:rFonts w:ascii="Times New Roman" w:hAnsi="Times New Roman" w:cs="Times New Roman" w:hint="eastAsia"/>
          <w:sz w:val="20"/>
        </w:rPr>
        <w:t>中的，只要利用上述</w:t>
      </w:r>
      <w:r w:rsidR="00FB445A">
        <w:rPr>
          <w:rStyle w:val="fontstyle01"/>
          <w:rFonts w:ascii="Times New Roman" w:hAnsi="Times New Roman" w:cs="Times New Roman" w:hint="eastAsia"/>
          <w:sz w:val="20"/>
        </w:rPr>
        <w:t>Set Converter stream</w:t>
      </w:r>
      <w:r w:rsidR="00FB445A">
        <w:rPr>
          <w:rStyle w:val="fontstyle01"/>
          <w:rFonts w:ascii="Times New Roman" w:hAnsi="Times New Roman" w:cs="Times New Roman" w:hint="eastAsia"/>
          <w:sz w:val="20"/>
        </w:rPr>
        <w:t>命令将两个</w:t>
      </w:r>
      <w:r w:rsidR="00FB445A">
        <w:rPr>
          <w:rStyle w:val="fontstyle01"/>
          <w:rFonts w:ascii="Times New Roman" w:hAnsi="Times New Roman" w:cs="Times New Roman" w:hint="eastAsia"/>
          <w:sz w:val="20"/>
        </w:rPr>
        <w:t>converter</w:t>
      </w:r>
      <w:r w:rsidR="008E7941">
        <w:rPr>
          <w:rStyle w:val="fontstyle01"/>
          <w:rFonts w:ascii="Times New Roman" w:hAnsi="Times New Roman" w:cs="Times New Roman" w:hint="eastAsia"/>
          <w:sz w:val="20"/>
        </w:rPr>
        <w:t xml:space="preserve"> NID</w:t>
      </w:r>
      <w:r w:rsidR="00FB445A">
        <w:rPr>
          <w:rStyle w:val="fontstyle01"/>
          <w:rFonts w:ascii="Times New Roman" w:hAnsi="Times New Roman" w:cs="Times New Roman" w:hint="eastAsia"/>
          <w:sz w:val="20"/>
        </w:rPr>
        <w:t>对应的</w:t>
      </w:r>
      <w:r w:rsidR="00FB445A">
        <w:rPr>
          <w:rStyle w:val="fontstyle01"/>
          <w:rFonts w:ascii="Times New Roman" w:hAnsi="Times New Roman" w:cs="Times New Roman" w:hint="eastAsia"/>
          <w:sz w:val="20"/>
        </w:rPr>
        <w:t>stream ID</w:t>
      </w:r>
      <w:r w:rsidR="00FB445A">
        <w:rPr>
          <w:rStyle w:val="fontstyle01"/>
          <w:rFonts w:ascii="Times New Roman" w:hAnsi="Times New Roman" w:cs="Times New Roman" w:hint="eastAsia"/>
          <w:sz w:val="20"/>
        </w:rPr>
        <w:t>调换一下即可。</w:t>
      </w:r>
      <w:r w:rsidR="00FB445A">
        <w:rPr>
          <w:rStyle w:val="fontstyle01"/>
          <w:rFonts w:ascii="Times New Roman" w:hAnsi="Times New Roman" w:cs="Times New Roman" w:hint="eastAsia"/>
          <w:sz w:val="20"/>
        </w:rPr>
        <w:t>2</w:t>
      </w:r>
      <w:r w:rsidR="00FB445A">
        <w:rPr>
          <w:rStyle w:val="fontstyle01"/>
          <w:rFonts w:ascii="Times New Roman" w:hAnsi="Times New Roman" w:cs="Times New Roman" w:hint="eastAsia"/>
          <w:sz w:val="20"/>
        </w:rPr>
        <w:t>、将待播放的音频数据放到切换后的</w:t>
      </w:r>
      <w:r w:rsidR="00FB445A">
        <w:rPr>
          <w:rStyle w:val="fontstyle01"/>
          <w:rFonts w:ascii="Times New Roman" w:hAnsi="Times New Roman" w:cs="Times New Roman" w:hint="eastAsia"/>
          <w:sz w:val="20"/>
        </w:rPr>
        <w:t>converter</w:t>
      </w:r>
      <w:r w:rsidR="00FB445A">
        <w:rPr>
          <w:rStyle w:val="fontstyle01"/>
          <w:rFonts w:ascii="Times New Roman" w:hAnsi="Times New Roman" w:cs="Times New Roman" w:hint="eastAsia"/>
          <w:sz w:val="20"/>
        </w:rPr>
        <w:t>对应的</w:t>
      </w:r>
      <w:r w:rsidR="00FB445A">
        <w:rPr>
          <w:rStyle w:val="fontstyle01"/>
          <w:rFonts w:ascii="Times New Roman" w:hAnsi="Times New Roman" w:cs="Times New Roman" w:hint="eastAsia"/>
          <w:sz w:val="20"/>
        </w:rPr>
        <w:t>stream</w:t>
      </w:r>
      <w:r w:rsidR="00FB445A">
        <w:rPr>
          <w:rStyle w:val="fontstyle01"/>
          <w:rFonts w:ascii="Times New Roman" w:hAnsi="Times New Roman" w:cs="Times New Roman" w:hint="eastAsia"/>
          <w:sz w:val="20"/>
        </w:rPr>
        <w:t>中，那么</w:t>
      </w:r>
      <w:r w:rsidR="00FB445A">
        <w:rPr>
          <w:rStyle w:val="fontstyle01"/>
          <w:rFonts w:ascii="Times New Roman" w:hAnsi="Times New Roman" w:cs="Times New Roman" w:hint="eastAsia"/>
          <w:sz w:val="20"/>
        </w:rPr>
        <w:t>DMA</w:t>
      </w:r>
      <w:r w:rsidR="00FB445A">
        <w:rPr>
          <w:rStyle w:val="fontstyle01"/>
          <w:rFonts w:ascii="Times New Roman" w:hAnsi="Times New Roman" w:cs="Times New Roman" w:hint="eastAsia"/>
          <w:sz w:val="20"/>
        </w:rPr>
        <w:t>将传输该</w:t>
      </w:r>
      <w:r w:rsidR="00FB445A">
        <w:rPr>
          <w:rStyle w:val="fontstyle01"/>
          <w:rFonts w:ascii="Times New Roman" w:hAnsi="Times New Roman" w:cs="Times New Roman" w:hint="eastAsia"/>
          <w:sz w:val="20"/>
        </w:rPr>
        <w:t>stream</w:t>
      </w:r>
      <w:r w:rsidR="00FB445A">
        <w:rPr>
          <w:rStyle w:val="fontstyle01"/>
          <w:rFonts w:ascii="Times New Roman" w:hAnsi="Times New Roman" w:cs="Times New Roman" w:hint="eastAsia"/>
          <w:sz w:val="20"/>
        </w:rPr>
        <w:t>中的数据。</w:t>
      </w:r>
      <w:r w:rsidR="00172CD5" w:rsidRPr="00172CD5">
        <w:rPr>
          <w:rStyle w:val="fontstyle01"/>
          <w:rFonts w:ascii="Times New Roman" w:hAnsi="Times New Roman" w:cs="Times New Roman" w:hint="eastAsia"/>
          <w:color w:val="FF0000"/>
          <w:sz w:val="20"/>
        </w:rPr>
        <w:t>具体是哪一种不太确定</w:t>
      </w:r>
      <w:r w:rsidR="00172CD5">
        <w:rPr>
          <w:rStyle w:val="fontstyle01"/>
          <w:rFonts w:ascii="Times New Roman" w:hAnsi="Times New Roman" w:cs="Times New Roman" w:hint="eastAsia"/>
          <w:sz w:val="20"/>
        </w:rPr>
        <w:t>，这部分可能是在</w:t>
      </w:r>
      <w:r w:rsidR="00172CD5">
        <w:rPr>
          <w:rStyle w:val="fontstyle01"/>
          <w:rFonts w:ascii="Times New Roman" w:hAnsi="Times New Roman" w:cs="Times New Roman" w:hint="eastAsia"/>
          <w:sz w:val="20"/>
        </w:rPr>
        <w:t>ALSA Lib</w:t>
      </w:r>
      <w:r w:rsidR="00172CD5">
        <w:rPr>
          <w:rStyle w:val="fontstyle01"/>
          <w:rFonts w:ascii="Times New Roman" w:hAnsi="Times New Roman" w:cs="Times New Roman" w:hint="eastAsia"/>
          <w:sz w:val="20"/>
        </w:rPr>
        <w:t>源码中实现。但是通过通过追踪</w:t>
      </w:r>
      <w:r w:rsidR="00680C80">
        <w:rPr>
          <w:rStyle w:val="fontstyle01"/>
          <w:rFonts w:ascii="Times New Roman" w:hAnsi="Times New Roman" w:cs="Times New Roman" w:hint="eastAsia"/>
          <w:sz w:val="20"/>
        </w:rPr>
        <w:t>Set Verb</w:t>
      </w:r>
      <w:r w:rsidR="00393597">
        <w:rPr>
          <w:rStyle w:val="fontstyle01"/>
          <w:rFonts w:ascii="Times New Roman" w:hAnsi="Times New Roman" w:cs="Times New Roman" w:hint="eastAsia"/>
          <w:sz w:val="20"/>
        </w:rPr>
        <w:t>=</w:t>
      </w:r>
      <w:r w:rsidR="00393597" w:rsidRPr="00393597">
        <w:rPr>
          <w:rStyle w:val="fontstyle01"/>
          <w:rFonts w:ascii="Times New Roman" w:hAnsi="Times New Roman" w:cs="Times New Roman"/>
          <w:sz w:val="20"/>
        </w:rPr>
        <w:t>AC_VERB_SET_CHANNEL_STREAMID</w:t>
      </w:r>
      <w:r w:rsidR="00393597">
        <w:rPr>
          <w:rStyle w:val="fontstyle01"/>
          <w:rFonts w:ascii="Times New Roman" w:hAnsi="Times New Roman" w:cs="Times New Roman"/>
          <w:sz w:val="20"/>
        </w:rPr>
        <w:t>（</w:t>
      </w:r>
      <w:r w:rsidR="00393597">
        <w:rPr>
          <w:rStyle w:val="fontstyle01"/>
          <w:rFonts w:ascii="Times New Roman" w:hAnsi="Times New Roman" w:cs="Times New Roman" w:hint="eastAsia"/>
          <w:sz w:val="20"/>
        </w:rPr>
        <w:t>706H</w:t>
      </w:r>
      <w:r w:rsidR="00393597">
        <w:rPr>
          <w:rStyle w:val="fontstyle01"/>
          <w:rFonts w:ascii="Times New Roman" w:hAnsi="Times New Roman" w:cs="Times New Roman"/>
          <w:sz w:val="20"/>
        </w:rPr>
        <w:t>）</w:t>
      </w:r>
      <w:r w:rsidR="00680C80">
        <w:rPr>
          <w:rStyle w:val="fontstyle01"/>
          <w:rFonts w:ascii="Times New Roman" w:hAnsi="Times New Roman" w:cs="Times New Roman" w:hint="eastAsia"/>
          <w:sz w:val="20"/>
        </w:rPr>
        <w:t>可以看到</w:t>
      </w:r>
      <w:r w:rsidR="00680C80">
        <w:rPr>
          <w:rStyle w:val="fontstyle01"/>
          <w:rFonts w:ascii="Times New Roman" w:hAnsi="Times New Roman" w:cs="Times New Roman" w:hint="eastAsia"/>
          <w:sz w:val="20"/>
        </w:rPr>
        <w:t>ALSA Driver</w:t>
      </w:r>
      <w:r w:rsidR="00680C80">
        <w:rPr>
          <w:rStyle w:val="fontstyle01"/>
          <w:rFonts w:ascii="Times New Roman" w:hAnsi="Times New Roman" w:cs="Times New Roman" w:hint="eastAsia"/>
          <w:sz w:val="20"/>
        </w:rPr>
        <w:t>中提供了</w:t>
      </w:r>
      <w:r w:rsidR="00680C80">
        <w:rPr>
          <w:rStyle w:val="fontstyle01"/>
          <w:rFonts w:ascii="Times New Roman" w:hAnsi="Times New Roman" w:cs="Times New Roman" w:hint="eastAsia"/>
          <w:sz w:val="20"/>
        </w:rPr>
        <w:t>update_pcm_stream_id</w:t>
      </w:r>
      <w:r w:rsidR="00680C80">
        <w:rPr>
          <w:rStyle w:val="fontstyle01"/>
          <w:rFonts w:ascii="Times New Roman" w:hAnsi="Times New Roman" w:cs="Times New Roman" w:hint="eastAsia"/>
          <w:sz w:val="20"/>
        </w:rPr>
        <w:t>底层函数以及</w:t>
      </w:r>
      <w:r w:rsidR="00680C80">
        <w:rPr>
          <w:rStyle w:val="fontstyle01"/>
          <w:rFonts w:ascii="Times New Roman" w:hAnsi="Times New Roman" w:cs="Times New Roman" w:hint="eastAsia"/>
          <w:sz w:val="20"/>
        </w:rPr>
        <w:t>hda_pcm_default_prepare</w:t>
      </w:r>
      <w:r w:rsidR="00680C80">
        <w:rPr>
          <w:rStyle w:val="fontstyle01"/>
          <w:rFonts w:ascii="Times New Roman" w:hAnsi="Times New Roman" w:cs="Times New Roman" w:hint="eastAsia"/>
          <w:sz w:val="20"/>
        </w:rPr>
        <w:t>默认设置函数。同时提供的</w:t>
      </w:r>
      <w:r w:rsidR="00680C80" w:rsidRPr="00680C80">
        <w:rPr>
          <w:rStyle w:val="fontstyle01"/>
          <w:rFonts w:ascii="Times New Roman" w:hAnsi="Times New Roman" w:cs="Times New Roman"/>
          <w:sz w:val="20"/>
        </w:rPr>
        <w:t>capture_pcm_prepare</w:t>
      </w:r>
      <w:r w:rsidR="00680C80">
        <w:rPr>
          <w:rStyle w:val="fontstyle01"/>
          <w:rFonts w:ascii="Times New Roman" w:hAnsi="Times New Roman" w:cs="Times New Roman"/>
          <w:sz w:val="20"/>
        </w:rPr>
        <w:t>和两个</w:t>
      </w:r>
      <w:r w:rsidR="00680C80" w:rsidRPr="00680C80">
        <w:rPr>
          <w:rStyle w:val="fontstyle01"/>
          <w:rFonts w:ascii="Times New Roman" w:hAnsi="Times New Roman" w:cs="Times New Roman"/>
          <w:sz w:val="20"/>
        </w:rPr>
        <w:t>playback_pcm_prepare</w:t>
      </w:r>
      <w:r w:rsidR="00680C80">
        <w:rPr>
          <w:rStyle w:val="fontstyle01"/>
          <w:rFonts w:ascii="Times New Roman" w:hAnsi="Times New Roman" w:cs="Times New Roman"/>
          <w:sz w:val="20"/>
        </w:rPr>
        <w:t>两个函数中均调用了</w:t>
      </w:r>
      <w:r w:rsidR="00680C80">
        <w:rPr>
          <w:rStyle w:val="fontstyle01"/>
          <w:rFonts w:ascii="Times New Roman" w:hAnsi="Times New Roman" w:cs="Times New Roman" w:hint="eastAsia"/>
          <w:sz w:val="20"/>
        </w:rPr>
        <w:t>update_pcm_stream_id</w:t>
      </w:r>
      <w:r w:rsidR="00680C80">
        <w:rPr>
          <w:rStyle w:val="fontstyle01"/>
          <w:rFonts w:ascii="Times New Roman" w:hAnsi="Times New Roman" w:cs="Times New Roman" w:hint="eastAsia"/>
          <w:sz w:val="20"/>
        </w:rPr>
        <w:t>函数。暂时认为是第一种情况。</w:t>
      </w:r>
    </w:p>
    <w:p w:rsidR="002F5805" w:rsidRPr="00C32B0D" w:rsidRDefault="002F5805" w:rsidP="000430CF">
      <w:pPr>
        <w:jc w:val="center"/>
        <w:rPr>
          <w:rStyle w:val="fontstyle01"/>
          <w:rFonts w:ascii="Times New Roman" w:hAnsi="Times New Roman"/>
          <w:sz w:val="20"/>
        </w:rPr>
      </w:pPr>
      <w:r w:rsidRPr="00C32B0D">
        <w:rPr>
          <w:noProof/>
        </w:rPr>
        <w:drawing>
          <wp:inline distT="0" distB="0" distL="0" distR="0" wp14:anchorId="530DD0D3" wp14:editId="54111CF2">
            <wp:extent cx="6580414" cy="167785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82164" cy="167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05" w:rsidRPr="00C32B0D" w:rsidRDefault="0075684F" w:rsidP="0075684F">
      <w:pPr>
        <w:pStyle w:val="4"/>
      </w:pPr>
      <w:r w:rsidRPr="0075684F">
        <w:t>Multiple SDO</w:t>
      </w:r>
    </w:p>
    <w:p w:rsidR="00305CDB" w:rsidRDefault="0075684F" w:rsidP="00F2518A">
      <w:r>
        <w:rPr>
          <w:rStyle w:val="fontstyle01"/>
          <w:rFonts w:ascii="Times New Roman" w:hAnsi="Times New Roman" w:hint="eastAsia"/>
          <w:sz w:val="20"/>
        </w:rPr>
        <w:t>多条</w:t>
      </w:r>
      <w:r>
        <w:rPr>
          <w:rStyle w:val="fontstyle01"/>
          <w:rFonts w:ascii="Times New Roman" w:hAnsi="Times New Roman" w:hint="eastAsia"/>
          <w:sz w:val="20"/>
        </w:rPr>
        <w:t>SDO</w:t>
      </w:r>
      <w:r>
        <w:rPr>
          <w:rStyle w:val="fontstyle01"/>
          <w:rFonts w:ascii="Times New Roman" w:hAnsi="Times New Roman" w:hint="eastAsia"/>
          <w:sz w:val="20"/>
        </w:rPr>
        <w:t>线的情况，只用在专业设备上，普通的设备上只用一条</w:t>
      </w:r>
      <w:r>
        <w:rPr>
          <w:rStyle w:val="fontstyle01"/>
          <w:rFonts w:ascii="Times New Roman" w:hAnsi="Times New Roman" w:hint="eastAsia"/>
          <w:sz w:val="20"/>
        </w:rPr>
        <w:t>SDO</w:t>
      </w:r>
      <w:r>
        <w:rPr>
          <w:rStyle w:val="fontstyle01"/>
          <w:rFonts w:ascii="Times New Roman" w:hAnsi="Times New Roman" w:hint="eastAsia"/>
          <w:sz w:val="20"/>
        </w:rPr>
        <w:t>足以，此处也分析一下，便于阅读</w:t>
      </w:r>
      <w:r>
        <w:rPr>
          <w:rStyle w:val="fontstyle01"/>
          <w:rFonts w:ascii="Times New Roman" w:hAnsi="Times New Roman" w:hint="eastAsia"/>
          <w:sz w:val="20"/>
        </w:rPr>
        <w:t>Driver Code</w:t>
      </w:r>
      <w:r>
        <w:rPr>
          <w:rStyle w:val="fontstyle01"/>
          <w:rFonts w:ascii="Times New Roman" w:hAnsi="Times New Roman" w:hint="eastAsia"/>
          <w:sz w:val="20"/>
        </w:rPr>
        <w:t>。硬件接线情况可参见</w:t>
      </w:r>
      <w:r>
        <w:rPr>
          <w:rStyle w:val="fontstyle01"/>
          <w:rFonts w:ascii="Times New Roman" w:hAnsi="Times New Roman" w:hint="eastAsia"/>
          <w:sz w:val="20"/>
        </w:rPr>
        <w:t>3.1.2</w:t>
      </w:r>
      <w:r>
        <w:rPr>
          <w:rStyle w:val="fontstyle01"/>
          <w:rFonts w:ascii="Times New Roman" w:hAnsi="Times New Roman" w:hint="eastAsia"/>
          <w:sz w:val="20"/>
        </w:rPr>
        <w:t>节</w:t>
      </w:r>
      <w:r w:rsidR="006400D2">
        <w:rPr>
          <w:rStyle w:val="fontstyle01"/>
          <w:rFonts w:ascii="Times New Roman" w:hAnsi="Times New Roman" w:hint="eastAsia"/>
          <w:sz w:val="20"/>
        </w:rPr>
        <w:t>“</w:t>
      </w:r>
      <w:r>
        <w:t>controller</w:t>
      </w:r>
      <w:r>
        <w:t>与</w:t>
      </w:r>
      <w:r>
        <w:t>codec</w:t>
      </w:r>
      <w:r w:rsidR="006400D2">
        <w:rPr>
          <w:rFonts w:hint="eastAsia"/>
        </w:rPr>
        <w:t>”</w:t>
      </w:r>
      <w:r>
        <w:t>。要注意</w:t>
      </w:r>
      <w:r>
        <w:rPr>
          <w:rFonts w:hint="eastAsia"/>
        </w:rPr>
        <w:t>的地方有这几处：</w:t>
      </w:r>
    </w:p>
    <w:p w:rsidR="0075684F" w:rsidRDefault="0075684F" w:rsidP="00F2518A">
      <w:r>
        <w:rPr>
          <w:rFonts w:hint="eastAsia"/>
        </w:rPr>
        <w:t>1</w:t>
      </w:r>
      <w:r>
        <w:rPr>
          <w:rFonts w:hint="eastAsia"/>
        </w:rPr>
        <w:t>）多条线的情况需要使能</w:t>
      </w:r>
      <w:r w:rsidRPr="0075684F">
        <w:t>Output Stream Descriptor Control register</w:t>
      </w:r>
      <w:r>
        <w:t>的</w:t>
      </w:r>
      <w:r w:rsidRPr="0075684F">
        <w:t>Stripe Control</w:t>
      </w:r>
      <w:r>
        <w:t>位</w:t>
      </w:r>
      <w:r>
        <w:rPr>
          <w:rFonts w:hint="eastAsia"/>
        </w:rPr>
        <w:t>。</w:t>
      </w:r>
    </w:p>
    <w:p w:rsidR="0075684F" w:rsidRDefault="0075684F" w:rsidP="00F2518A">
      <w:r>
        <w:rPr>
          <w:rFonts w:hint="eastAsia"/>
        </w:rPr>
        <w:t>2</w:t>
      </w:r>
      <w:r>
        <w:rPr>
          <w:rFonts w:hint="eastAsia"/>
        </w:rPr>
        <w:t>）每个</w:t>
      </w:r>
      <w:r>
        <w:rPr>
          <w:rFonts w:hint="eastAsia"/>
        </w:rPr>
        <w:t>SDO</w:t>
      </w:r>
      <w:r>
        <w:rPr>
          <w:rFonts w:hint="eastAsia"/>
        </w:rPr>
        <w:t>上的</w:t>
      </w:r>
      <w:r w:rsidRPr="0075684F">
        <w:t>Command Field</w:t>
      </w:r>
      <w:r>
        <w:t>以及</w:t>
      </w:r>
      <w:r>
        <w:rPr>
          <w:rFonts w:hint="eastAsia"/>
        </w:rPr>
        <w:t>Stream Tag</w:t>
      </w:r>
      <w:r w:rsidR="0035500A">
        <w:rPr>
          <w:rFonts w:hint="eastAsia"/>
        </w:rPr>
        <w:t>一样，但是</w:t>
      </w:r>
      <w:r w:rsidR="0035500A">
        <w:rPr>
          <w:rFonts w:hint="eastAsia"/>
        </w:rPr>
        <w:t>Packet</w:t>
      </w:r>
      <w:r w:rsidR="0035500A">
        <w:rPr>
          <w:rFonts w:hint="eastAsia"/>
        </w:rPr>
        <w:t>数据则被多线分掉，两条线为例，数据的最高位放</w:t>
      </w:r>
      <w:r w:rsidR="0035500A">
        <w:rPr>
          <w:rFonts w:hint="eastAsia"/>
        </w:rPr>
        <w:lastRenderedPageBreak/>
        <w:t>在</w:t>
      </w:r>
      <w:r w:rsidR="0035500A">
        <w:rPr>
          <w:rFonts w:hint="eastAsia"/>
        </w:rPr>
        <w:t>SDO0</w:t>
      </w:r>
      <w:r w:rsidR="0035500A">
        <w:rPr>
          <w:rFonts w:hint="eastAsia"/>
        </w:rPr>
        <w:t>，次高位放在</w:t>
      </w:r>
      <w:r w:rsidR="0035500A">
        <w:rPr>
          <w:rFonts w:hint="eastAsia"/>
        </w:rPr>
        <w:t>SDO1</w:t>
      </w:r>
      <w:r w:rsidR="0035500A">
        <w:rPr>
          <w:rFonts w:hint="eastAsia"/>
        </w:rPr>
        <w:t>，然后再</w:t>
      </w:r>
      <w:r w:rsidR="0035500A">
        <w:rPr>
          <w:rFonts w:hint="eastAsia"/>
        </w:rPr>
        <w:t>SDO0</w:t>
      </w:r>
      <w:r w:rsidR="0035500A">
        <w:t>……</w:t>
      </w:r>
      <w:r w:rsidR="0035500A">
        <w:rPr>
          <w:rFonts w:hint="eastAsia"/>
        </w:rPr>
        <w:t>如下图所示：</w:t>
      </w:r>
    </w:p>
    <w:p w:rsidR="0035500A" w:rsidRDefault="0035500A" w:rsidP="0035500A">
      <w:pPr>
        <w:jc w:val="center"/>
        <w:rPr>
          <w:rStyle w:val="fontstyle01"/>
          <w:rFonts w:ascii="Times New Roman" w:hAnsi="Times New Roman"/>
          <w:sz w:val="20"/>
        </w:rPr>
      </w:pPr>
      <w:r>
        <w:rPr>
          <w:noProof/>
        </w:rPr>
        <w:drawing>
          <wp:inline distT="0" distB="0" distL="0" distR="0" wp14:anchorId="2F905824" wp14:editId="4F9229F4">
            <wp:extent cx="3347357" cy="1578371"/>
            <wp:effectExtent l="0" t="0" r="5715" b="317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50882" cy="158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00A" w:rsidRDefault="00DD2ECC" w:rsidP="0035500A">
      <w:pPr>
        <w:rPr>
          <w:rFonts w:cs="Times New Roman"/>
        </w:rPr>
      </w:pPr>
      <w:r>
        <w:rPr>
          <w:rStyle w:val="fontstyle01"/>
          <w:rFonts w:ascii="Times New Roman" w:hAnsi="Times New Roman" w:hint="eastAsia"/>
          <w:sz w:val="20"/>
        </w:rPr>
        <w:t>3</w:t>
      </w:r>
      <w:r>
        <w:rPr>
          <w:rStyle w:val="fontstyle01"/>
          <w:rFonts w:ascii="Times New Roman" w:hAnsi="Times New Roman" w:hint="eastAsia"/>
          <w:sz w:val="20"/>
        </w:rPr>
        <w:t>）</w:t>
      </w:r>
      <w:r w:rsidR="0081083C">
        <w:rPr>
          <w:rStyle w:val="fontstyle01"/>
          <w:rFonts w:ascii="Times New Roman" w:hAnsi="Times New Roman" w:hint="eastAsia"/>
          <w:sz w:val="20"/>
        </w:rPr>
        <w:t>因为每个</w:t>
      </w:r>
      <w:r w:rsidR="0081083C">
        <w:rPr>
          <w:rFonts w:hint="eastAsia"/>
        </w:rPr>
        <w:t>Stream Tag</w:t>
      </w:r>
      <w:r w:rsidR="0081083C">
        <w:rPr>
          <w:rFonts w:hint="eastAsia"/>
        </w:rPr>
        <w:t>处于前一个</w:t>
      </w:r>
      <w:r w:rsidR="0081083C">
        <w:rPr>
          <w:rFonts w:hint="eastAsia"/>
        </w:rPr>
        <w:t>Packet</w:t>
      </w:r>
      <w:r w:rsidR="0081083C">
        <w:rPr>
          <w:rFonts w:hint="eastAsia"/>
        </w:rPr>
        <w:t>的后</w:t>
      </w:r>
      <w:r w:rsidR="0081083C">
        <w:rPr>
          <w:rFonts w:hint="eastAsia"/>
        </w:rPr>
        <w:t>8bit</w:t>
      </w:r>
      <w:r w:rsidR="0081083C">
        <w:rPr>
          <w:rFonts w:hint="eastAsia"/>
        </w:rPr>
        <w:t>对应位置处，这就要求每个</w:t>
      </w:r>
      <w:r w:rsidR="0081083C">
        <w:rPr>
          <w:rFonts w:hint="eastAsia"/>
        </w:rPr>
        <w:t>Packet</w:t>
      </w:r>
      <w:r w:rsidR="0081083C">
        <w:rPr>
          <w:rFonts w:hint="eastAsia"/>
        </w:rPr>
        <w:t>长度必须</w:t>
      </w:r>
      <w:r>
        <w:rPr>
          <w:rFonts w:hint="eastAsia"/>
        </w:rPr>
        <w:t>要≥</w:t>
      </w:r>
      <w:r w:rsidR="0081083C">
        <w:rPr>
          <w:rFonts w:hint="eastAsia"/>
        </w:rPr>
        <w:t>8bit</w:t>
      </w:r>
      <w:r w:rsidR="0081083C">
        <w:rPr>
          <w:rFonts w:hint="eastAsia"/>
        </w:rPr>
        <w:t>。</w:t>
      </w:r>
      <w:r>
        <w:rPr>
          <w:rFonts w:hint="eastAsia"/>
        </w:rPr>
        <w:t>因此需要使用几根</w:t>
      </w:r>
      <w:r>
        <w:rPr>
          <w:rFonts w:hint="eastAsia"/>
        </w:rPr>
        <w:t>SDO</w:t>
      </w:r>
      <w:r>
        <w:rPr>
          <w:rFonts w:hint="eastAsia"/>
        </w:rPr>
        <w:t>，是需要根据</w:t>
      </w:r>
      <w:r>
        <w:t>sample</w:t>
      </w:r>
      <w:r w:rsidR="009A7E70">
        <w:rPr>
          <w:rFonts w:hint="eastAsia"/>
        </w:rPr>
        <w:t xml:space="preserve"> bits</w:t>
      </w:r>
      <w:r>
        <w:rPr>
          <w:rFonts w:cs="Times New Roman" w:hint="eastAsia"/>
        </w:rPr>
        <w:t>、</w:t>
      </w:r>
      <w:r>
        <w:rPr>
          <w:rFonts w:cs="Times New Roman" w:hint="eastAsia"/>
        </w:rPr>
        <w:t>channels</w:t>
      </w:r>
      <w:r>
        <w:rPr>
          <w:rFonts w:cs="Times New Roman" w:hint="eastAsia"/>
        </w:rPr>
        <w:t>、</w:t>
      </w:r>
      <w:r>
        <w:rPr>
          <w:rFonts w:cs="Times New Roman" w:hint="eastAsia"/>
        </w:rPr>
        <w:t>rate</w:t>
      </w:r>
      <w:r w:rsidR="0062393B">
        <w:rPr>
          <w:rFonts w:cs="Times New Roman" w:hint="eastAsia"/>
        </w:rPr>
        <w:t>共同决定</w:t>
      </w:r>
      <w:r>
        <w:rPr>
          <w:rFonts w:cs="Times New Roman" w:hint="eastAsia"/>
        </w:rPr>
        <w:t>。</w:t>
      </w:r>
      <w:r w:rsidR="006400D2">
        <w:rPr>
          <w:rFonts w:cs="Times New Roman" w:hint="eastAsia"/>
        </w:rPr>
        <w:t>下面这个是公式：</w:t>
      </w:r>
    </w:p>
    <w:p w:rsidR="006400D2" w:rsidRDefault="006400D2" w:rsidP="006400D2">
      <w:pPr>
        <w:jc w:val="center"/>
        <w:rPr>
          <w:rStyle w:val="fontstyle01"/>
          <w:rFonts w:ascii="Times New Roman" w:hAnsi="Times New Roman"/>
          <w:sz w:val="20"/>
        </w:rPr>
      </w:pPr>
      <w:r>
        <w:rPr>
          <w:noProof/>
        </w:rPr>
        <w:drawing>
          <wp:inline distT="0" distB="0" distL="0" distR="0" wp14:anchorId="35605D6B" wp14:editId="4CEC9B4D">
            <wp:extent cx="3550450" cy="149373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62161" cy="149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AE5" w:rsidRDefault="00881AE5" w:rsidP="00127905">
      <w:pPr>
        <w:pStyle w:val="3"/>
      </w:pPr>
      <w:bookmarkStart w:id="22" w:name="_Toc499108469"/>
      <w:r>
        <w:rPr>
          <w:rFonts w:hint="eastAsia"/>
        </w:rPr>
        <w:t>Input Frame</w:t>
      </w:r>
      <w:bookmarkEnd w:id="22"/>
    </w:p>
    <w:p w:rsidR="00BB7B24" w:rsidRPr="00C32B0D" w:rsidRDefault="00B87355" w:rsidP="00B87355">
      <w:pPr>
        <w:pStyle w:val="4"/>
      </w:pPr>
      <w:r>
        <w:rPr>
          <w:rFonts w:hint="eastAsia"/>
        </w:rPr>
        <w:t>Response Feild</w:t>
      </w:r>
    </w:p>
    <w:p w:rsidR="00BB7B24" w:rsidRDefault="00146182" w:rsidP="00F2518A">
      <w:r>
        <w:rPr>
          <w:rFonts w:hint="eastAsia"/>
        </w:rPr>
        <w:t>1</w:t>
      </w:r>
      <w:r>
        <w:rPr>
          <w:rFonts w:hint="eastAsia"/>
        </w:rPr>
        <w:t>）</w:t>
      </w:r>
      <w:r w:rsidR="00B87355" w:rsidRPr="00B87355">
        <w:t xml:space="preserve">Response </w:t>
      </w:r>
      <w:r w:rsidR="00935A01">
        <w:t>Field</w:t>
      </w:r>
      <w:r w:rsidR="00B87355">
        <w:t>包含</w:t>
      </w:r>
      <w:r w:rsidR="00B87355" w:rsidRPr="00146182">
        <w:rPr>
          <w:rFonts w:hint="eastAsia"/>
          <w:color w:val="FF0000"/>
        </w:rPr>
        <w:t>36 bits</w:t>
      </w:r>
      <w:r w:rsidR="00B87355">
        <w:rPr>
          <w:rFonts w:hint="eastAsia"/>
        </w:rPr>
        <w:t>数据，其格式分为被动响应与主动上传两种，如下图所示：</w:t>
      </w:r>
    </w:p>
    <w:p w:rsidR="00B87355" w:rsidRDefault="00B87355" w:rsidP="00B87355">
      <w:pPr>
        <w:jc w:val="center"/>
      </w:pPr>
      <w:r>
        <w:rPr>
          <w:noProof/>
        </w:rPr>
        <w:drawing>
          <wp:inline distT="0" distB="0" distL="0" distR="0" wp14:anchorId="2C0EB31D" wp14:editId="4AFA26B7">
            <wp:extent cx="4147457" cy="1162633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57702" cy="11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355" w:rsidRDefault="00B87355" w:rsidP="00B87355">
      <w:r>
        <w:rPr>
          <w:rFonts w:hint="eastAsia"/>
        </w:rPr>
        <w:t>bit[35] = 1</w:t>
      </w:r>
      <w:r>
        <w:rPr>
          <w:rFonts w:hint="eastAsia"/>
        </w:rPr>
        <w:t>代表该</w:t>
      </w:r>
      <w:r>
        <w:rPr>
          <w:rFonts w:hint="eastAsia"/>
        </w:rPr>
        <w:t>response</w:t>
      </w:r>
      <w:r>
        <w:rPr>
          <w:rFonts w:hint="eastAsia"/>
        </w:rPr>
        <w:t>有效，</w:t>
      </w:r>
      <w:r>
        <w:rPr>
          <w:rFonts w:hint="eastAsia"/>
        </w:rPr>
        <w:t>HDAC</w:t>
      </w:r>
      <w:r>
        <w:rPr>
          <w:rFonts w:hint="eastAsia"/>
        </w:rPr>
        <w:t>会将之放入</w:t>
      </w:r>
      <w:r>
        <w:rPr>
          <w:rFonts w:hint="eastAsia"/>
        </w:rPr>
        <w:t>RIRB</w:t>
      </w:r>
      <w:r>
        <w:rPr>
          <w:rFonts w:hint="eastAsia"/>
        </w:rPr>
        <w:t>，否则表示无响应</w:t>
      </w:r>
      <w:r w:rsidR="00AA4203">
        <w:rPr>
          <w:rFonts w:hint="eastAsia"/>
        </w:rPr>
        <w:t>；</w:t>
      </w:r>
    </w:p>
    <w:p w:rsidR="00B87355" w:rsidRDefault="00B87355" w:rsidP="00B87355">
      <w:r>
        <w:rPr>
          <w:rFonts w:hint="eastAsia"/>
        </w:rPr>
        <w:t>bit[34] = 1</w:t>
      </w:r>
      <w:r>
        <w:rPr>
          <w:rFonts w:hint="eastAsia"/>
        </w:rPr>
        <w:t>代表该</w:t>
      </w:r>
      <w:r>
        <w:rPr>
          <w:rFonts w:hint="eastAsia"/>
        </w:rPr>
        <w:t>response</w:t>
      </w:r>
      <w:r>
        <w:rPr>
          <w:rFonts w:hint="eastAsia"/>
        </w:rPr>
        <w:t>为</w:t>
      </w:r>
      <w:r w:rsidRPr="00B87355">
        <w:t>Unsolicited</w:t>
      </w:r>
      <w:r>
        <w:t>，即主动上送</w:t>
      </w:r>
      <w:r w:rsidR="00AA4203">
        <w:t>，否则为某个</w:t>
      </w:r>
      <w:r w:rsidR="00AA4203">
        <w:t>command</w:t>
      </w:r>
      <w:r w:rsidR="00AA4203">
        <w:t>的响应；</w:t>
      </w:r>
    </w:p>
    <w:p w:rsidR="00AA4203" w:rsidRDefault="00AA4203" w:rsidP="00B87355">
      <w:r>
        <w:rPr>
          <w:rFonts w:hint="eastAsia"/>
        </w:rPr>
        <w:t>bit[33:32] = 0</w:t>
      </w:r>
      <w:r>
        <w:rPr>
          <w:rFonts w:hint="eastAsia"/>
        </w:rPr>
        <w:t>，未用的默认值；</w:t>
      </w:r>
    </w:p>
    <w:p w:rsidR="00AA4203" w:rsidRDefault="00AA4203" w:rsidP="00B87355">
      <w:pPr>
        <w:rPr>
          <w:rStyle w:val="fontstyle01"/>
          <w:rFonts w:ascii="Times New Roman" w:hAnsi="Times New Roman"/>
          <w:sz w:val="20"/>
        </w:rPr>
      </w:pPr>
      <w:r>
        <w:rPr>
          <w:rFonts w:hint="eastAsia"/>
        </w:rPr>
        <w:t>bit[31:0]</w:t>
      </w:r>
      <w:r>
        <w:rPr>
          <w:rFonts w:hint="eastAsia"/>
        </w:rPr>
        <w:t>响应的具体值，以</w:t>
      </w:r>
      <w:r w:rsidRPr="00C32B0D">
        <w:rPr>
          <w:rStyle w:val="fontstyle01"/>
          <w:rFonts w:ascii="Times New Roman" w:hAnsi="Times New Roman" w:hint="eastAsia"/>
          <w:sz w:val="20"/>
        </w:rPr>
        <w:t>Get</w:t>
      </w:r>
      <w:r w:rsidRPr="00C32B0D">
        <w:rPr>
          <w:rStyle w:val="fontstyle01"/>
          <w:rFonts w:ascii="Times New Roman" w:hAnsi="Times New Roman" w:hint="eastAsia"/>
          <w:sz w:val="20"/>
        </w:rPr>
        <w:t>操作的</w:t>
      </w:r>
      <w:r w:rsidRPr="00C32B0D">
        <w:rPr>
          <w:rStyle w:val="fontstyle01"/>
          <w:rFonts w:ascii="Times New Roman" w:hAnsi="Times New Roman" w:hint="eastAsia"/>
          <w:sz w:val="20"/>
        </w:rPr>
        <w:t>Verb ID</w:t>
      </w:r>
      <w:r w:rsidRPr="00C32B0D">
        <w:rPr>
          <w:rStyle w:val="fontstyle01"/>
          <w:rFonts w:ascii="Times New Roman" w:hAnsi="Times New Roman" w:hint="eastAsia"/>
          <w:sz w:val="20"/>
        </w:rPr>
        <w:t>为</w:t>
      </w:r>
      <w:r w:rsidRPr="00C32B0D">
        <w:rPr>
          <w:rStyle w:val="fontstyle01"/>
          <w:rFonts w:ascii="Times New Roman" w:hAnsi="Times New Roman" w:hint="eastAsia"/>
          <w:sz w:val="20"/>
        </w:rPr>
        <w:t>0xF</w:t>
      </w:r>
      <w:r>
        <w:rPr>
          <w:rStyle w:val="fontstyle01"/>
          <w:rFonts w:ascii="Times New Roman" w:hAnsi="Times New Roman" w:hint="eastAsia"/>
          <w:sz w:val="20"/>
        </w:rPr>
        <w:t>06</w:t>
      </w:r>
      <w:r w:rsidRPr="00C32B0D">
        <w:rPr>
          <w:rStyle w:val="fontstyle01"/>
          <w:rFonts w:ascii="Times New Roman" w:hAnsi="Times New Roman" w:hint="eastAsia"/>
          <w:sz w:val="20"/>
        </w:rPr>
        <w:t>H</w:t>
      </w:r>
      <w:r>
        <w:rPr>
          <w:rStyle w:val="fontstyle01"/>
          <w:rFonts w:ascii="Times New Roman" w:hAnsi="Times New Roman" w:hint="eastAsia"/>
          <w:sz w:val="20"/>
        </w:rPr>
        <w:t>为例，</w:t>
      </w:r>
      <w:r>
        <w:rPr>
          <w:rStyle w:val="fontstyle01"/>
          <w:rFonts w:ascii="Times New Roman" w:hAnsi="Times New Roman" w:hint="eastAsia"/>
          <w:sz w:val="20"/>
        </w:rPr>
        <w:t>cmd</w:t>
      </w:r>
      <w:r>
        <w:rPr>
          <w:rStyle w:val="fontstyle01"/>
          <w:rFonts w:ascii="Times New Roman" w:hAnsi="Times New Roman" w:hint="eastAsia"/>
          <w:sz w:val="20"/>
        </w:rPr>
        <w:t>与</w:t>
      </w:r>
      <w:r>
        <w:rPr>
          <w:rStyle w:val="fontstyle01"/>
          <w:rFonts w:ascii="Times New Roman" w:hAnsi="Times New Roman" w:hint="eastAsia"/>
          <w:sz w:val="20"/>
        </w:rPr>
        <w:t>resp</w:t>
      </w:r>
      <w:r>
        <w:rPr>
          <w:rStyle w:val="fontstyle01"/>
          <w:rFonts w:ascii="Times New Roman" w:hAnsi="Times New Roman" w:hint="eastAsia"/>
          <w:sz w:val="20"/>
        </w:rPr>
        <w:t>返回结果如下：</w:t>
      </w:r>
    </w:p>
    <w:p w:rsidR="00AA4203" w:rsidRDefault="00AA4203" w:rsidP="00AA4203">
      <w:pPr>
        <w:jc w:val="center"/>
      </w:pPr>
      <w:r>
        <w:rPr>
          <w:noProof/>
        </w:rPr>
        <w:lastRenderedPageBreak/>
        <w:drawing>
          <wp:inline distT="0" distB="0" distL="0" distR="0" wp14:anchorId="79AC29BF" wp14:editId="5CCA7A79">
            <wp:extent cx="4875410" cy="1981200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754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355" w:rsidRDefault="00AA4203" w:rsidP="00B87355">
      <w:r>
        <w:t>未给出的</w:t>
      </w:r>
      <w:r>
        <w:rPr>
          <w:rFonts w:hint="eastAsia"/>
        </w:rPr>
        <w:t>bit[35:32] = 1000b</w:t>
      </w:r>
      <w:r>
        <w:rPr>
          <w:rFonts w:hint="eastAsia"/>
        </w:rPr>
        <w:t>。</w:t>
      </w:r>
    </w:p>
    <w:p w:rsidR="00146182" w:rsidRDefault="00146182" w:rsidP="00B87355">
      <w:r>
        <w:rPr>
          <w:rFonts w:hint="eastAsia"/>
        </w:rPr>
        <w:t>2</w:t>
      </w:r>
      <w:r>
        <w:rPr>
          <w:rFonts w:hint="eastAsia"/>
        </w:rPr>
        <w:t>）在存储方面，每个</w:t>
      </w:r>
      <w:r w:rsidRPr="00B87355">
        <w:t>Response</w:t>
      </w:r>
      <w:r>
        <w:rPr>
          <w:rFonts w:hint="eastAsia"/>
        </w:rPr>
        <w:t>的</w:t>
      </w:r>
      <w:r>
        <w:rPr>
          <w:rFonts w:hint="eastAsia"/>
        </w:rPr>
        <w:t>36</w:t>
      </w:r>
      <w:r>
        <w:rPr>
          <w:rFonts w:hint="eastAsia"/>
        </w:rPr>
        <w:t>位数据存储在有</w:t>
      </w:r>
      <w:r>
        <w:rPr>
          <w:rFonts w:hint="eastAsia"/>
        </w:rPr>
        <w:t>64</w:t>
      </w:r>
      <w:r>
        <w:rPr>
          <w:rFonts w:hint="eastAsia"/>
        </w:rPr>
        <w:t>字节的</w:t>
      </w:r>
      <w:r>
        <w:rPr>
          <w:rFonts w:hint="eastAsia"/>
        </w:rPr>
        <w:t>RIRB Entry</w:t>
      </w:r>
      <w:r>
        <w:rPr>
          <w:rFonts w:hint="eastAsia"/>
        </w:rPr>
        <w:t>中，其中，前</w:t>
      </w:r>
      <w:r>
        <w:rPr>
          <w:rFonts w:hint="eastAsia"/>
        </w:rPr>
        <w:t>32</w:t>
      </w:r>
      <w:r>
        <w:rPr>
          <w:rFonts w:hint="eastAsia"/>
        </w:rPr>
        <w:t>字节存储</w:t>
      </w:r>
      <w:r w:rsidRPr="00B87355">
        <w:t>Response</w:t>
      </w:r>
      <w:r>
        <w:t>的</w:t>
      </w:r>
      <w:r>
        <w:rPr>
          <w:rFonts w:hint="eastAsia"/>
        </w:rPr>
        <w:t>32</w:t>
      </w:r>
      <w:r>
        <w:rPr>
          <w:rFonts w:hint="eastAsia"/>
        </w:rPr>
        <w:t>数据位，余下</w:t>
      </w:r>
      <w:r>
        <w:rPr>
          <w:rFonts w:hint="eastAsia"/>
        </w:rPr>
        <w:t>4</w:t>
      </w:r>
      <w:r>
        <w:rPr>
          <w:rFonts w:hint="eastAsia"/>
        </w:rPr>
        <w:t>位存储在后</w:t>
      </w:r>
      <w:r>
        <w:rPr>
          <w:rFonts w:hint="eastAsia"/>
        </w:rPr>
        <w:t>32</w:t>
      </w:r>
      <w:r>
        <w:rPr>
          <w:rFonts w:hint="eastAsia"/>
        </w:rPr>
        <w:t>位区中。</w:t>
      </w:r>
    </w:p>
    <w:p w:rsidR="00AA4203" w:rsidRDefault="00AA4203" w:rsidP="00AA4203">
      <w:pPr>
        <w:pStyle w:val="4"/>
      </w:pPr>
      <w:r w:rsidRPr="00BE64DE">
        <w:t>St</w:t>
      </w:r>
      <w:r w:rsidRPr="00C32B0D">
        <w:rPr>
          <w:rFonts w:ascii="Times New Roman" w:hAnsi="Times New Roman"/>
        </w:rPr>
        <w:t>rea</w:t>
      </w:r>
      <w:r w:rsidRPr="00BE64DE">
        <w:t>m Packets</w:t>
      </w:r>
    </w:p>
    <w:p w:rsidR="00AA4203" w:rsidRDefault="0036568D" w:rsidP="00AA4203">
      <w:r>
        <w:rPr>
          <w:rFonts w:hint="eastAsia"/>
        </w:rPr>
        <w:t>Input Frame</w:t>
      </w:r>
      <w:r w:rsidR="00CF670F">
        <w:rPr>
          <w:rFonts w:hint="eastAsia"/>
        </w:rPr>
        <w:t>的</w:t>
      </w:r>
      <w:r w:rsidR="00CF670F" w:rsidRPr="00CF670F">
        <w:t>Stream Packets</w:t>
      </w:r>
      <w:r>
        <w:t>结构与</w:t>
      </w:r>
      <w:r>
        <w:rPr>
          <w:rFonts w:hint="eastAsia"/>
        </w:rPr>
        <w:t>Output</w:t>
      </w:r>
      <w:r w:rsidRPr="0036568D">
        <w:rPr>
          <w:rFonts w:hint="eastAsia"/>
        </w:rPr>
        <w:t xml:space="preserve"> </w:t>
      </w:r>
      <w:r w:rsidR="00CF670F">
        <w:rPr>
          <w:rFonts w:hint="eastAsia"/>
        </w:rPr>
        <w:t>Frame</w:t>
      </w:r>
      <w:r>
        <w:t>的</w:t>
      </w:r>
      <w:r w:rsidR="00CF670F" w:rsidRPr="00CF670F">
        <w:t>Stream Packets</w:t>
      </w:r>
      <w:r>
        <w:t>一样，</w:t>
      </w:r>
      <w:r w:rsidR="00CF670F">
        <w:rPr>
          <w:rFonts w:hint="eastAsia"/>
        </w:rPr>
        <w:t>每个</w:t>
      </w:r>
      <w:r w:rsidR="00CF670F" w:rsidRPr="00BE64DE">
        <w:t>St</w:t>
      </w:r>
      <w:r w:rsidR="00CF670F" w:rsidRPr="00C32B0D">
        <w:rPr>
          <w:rFonts w:cs="Times New Roman"/>
        </w:rPr>
        <w:t>rea</w:t>
      </w:r>
      <w:r w:rsidR="00CF670F" w:rsidRPr="00BE64DE">
        <w:t>m</w:t>
      </w:r>
      <w:r w:rsidR="00CF670F">
        <w:t>包含多个</w:t>
      </w:r>
      <w:r w:rsidR="00CF670F" w:rsidRPr="00BE64DE">
        <w:t>Packets</w:t>
      </w:r>
      <w:r w:rsidR="00CF670F">
        <w:t>，每个</w:t>
      </w:r>
      <w:r w:rsidR="00CF670F" w:rsidRPr="00BE64DE">
        <w:t>Packets</w:t>
      </w:r>
      <w:r w:rsidR="00CF670F">
        <w:t>包括一个</w:t>
      </w:r>
      <w:r w:rsidR="00CF670F" w:rsidRPr="00810EE0">
        <w:t>stream_tag</w:t>
      </w:r>
      <w:r w:rsidR="00CF670F">
        <w:t>和多个</w:t>
      </w:r>
      <w:r w:rsidR="00CF670F">
        <w:t>block</w:t>
      </w:r>
      <w:r w:rsidR="00CF670F">
        <w:t>，每个</w:t>
      </w:r>
      <w:r w:rsidR="00CF670F">
        <w:t>block</w:t>
      </w:r>
      <w:r w:rsidR="00CF670F">
        <w:t>又包含多个</w:t>
      </w:r>
      <w:r w:rsidR="00CF670F">
        <w:t>sample</w:t>
      </w:r>
      <w:r w:rsidR="00CF670F">
        <w:t>，每个</w:t>
      </w:r>
      <w:r w:rsidR="00CF670F">
        <w:t>sample</w:t>
      </w:r>
      <w:r w:rsidR="00CF670F">
        <w:t>包含多个数据位。需要注意的是</w:t>
      </w:r>
      <w:r w:rsidR="00CF670F">
        <w:rPr>
          <w:rFonts w:hint="eastAsia"/>
        </w:rPr>
        <w:t>Input Frame</w:t>
      </w:r>
      <w:r w:rsidR="00CF670F">
        <w:rPr>
          <w:rFonts w:hint="eastAsia"/>
        </w:rPr>
        <w:t>的</w:t>
      </w:r>
      <w:r w:rsidR="00CF670F" w:rsidRPr="00810EE0">
        <w:t>stream_tag</w:t>
      </w:r>
      <w:r w:rsidR="00CF670F">
        <w:t>，它在</w:t>
      </w:r>
      <w:r w:rsidR="00CF670F">
        <w:rPr>
          <w:rFonts w:hint="eastAsia"/>
        </w:rPr>
        <w:t>SDI</w:t>
      </w:r>
      <w:r w:rsidR="00CF670F">
        <w:rPr>
          <w:rFonts w:hint="eastAsia"/>
        </w:rPr>
        <w:t>上传输，位于每个</w:t>
      </w:r>
      <w:r w:rsidR="00CF670F">
        <w:rPr>
          <w:rFonts w:hint="eastAsia"/>
        </w:rPr>
        <w:t>stream</w:t>
      </w:r>
      <w:r w:rsidR="00CF670F">
        <w:rPr>
          <w:rFonts w:hint="eastAsia"/>
        </w:rPr>
        <w:t>的开头，包含</w:t>
      </w:r>
      <w:r w:rsidR="007057A8">
        <w:rPr>
          <w:rFonts w:hint="eastAsia"/>
        </w:rPr>
        <w:t>10</w:t>
      </w:r>
      <w:r w:rsidR="00CF670F">
        <w:rPr>
          <w:rFonts w:hint="eastAsia"/>
        </w:rPr>
        <w:t>个</w:t>
      </w:r>
      <w:r w:rsidR="00CF670F">
        <w:rPr>
          <w:rFonts w:hint="eastAsia"/>
        </w:rPr>
        <w:t>bits</w:t>
      </w:r>
      <w:r w:rsidR="00CF670F">
        <w:rPr>
          <w:rFonts w:hint="eastAsia"/>
        </w:rPr>
        <w:t>，前</w:t>
      </w:r>
      <w:r w:rsidR="00CF670F">
        <w:rPr>
          <w:rFonts w:hint="eastAsia"/>
        </w:rPr>
        <w:t>4bits</w:t>
      </w:r>
      <w:r w:rsidR="00CF670F">
        <w:rPr>
          <w:rFonts w:hint="eastAsia"/>
        </w:rPr>
        <w:t>为</w:t>
      </w:r>
      <w:r w:rsidR="00CF670F">
        <w:rPr>
          <w:rFonts w:hint="eastAsia"/>
        </w:rPr>
        <w:t>stream_id</w:t>
      </w:r>
      <w:r w:rsidR="00CF670F">
        <w:rPr>
          <w:rFonts w:hint="eastAsia"/>
        </w:rPr>
        <w:t>，后</w:t>
      </w:r>
      <w:r w:rsidR="007057A8">
        <w:rPr>
          <w:rFonts w:hint="eastAsia"/>
        </w:rPr>
        <w:t xml:space="preserve">6 </w:t>
      </w:r>
      <w:r w:rsidR="00CF670F">
        <w:rPr>
          <w:rFonts w:hint="eastAsia"/>
        </w:rPr>
        <w:t>bits</w:t>
      </w:r>
      <w:r w:rsidR="00CF670F">
        <w:rPr>
          <w:rFonts w:hint="eastAsia"/>
        </w:rPr>
        <w:t>为</w:t>
      </w:r>
      <w:r w:rsidR="00CF670F">
        <w:rPr>
          <w:rFonts w:hint="eastAsia"/>
        </w:rPr>
        <w:t>data</w:t>
      </w:r>
      <w:r w:rsidR="007057A8">
        <w:rPr>
          <w:rFonts w:hint="eastAsia"/>
        </w:rPr>
        <w:t>_</w:t>
      </w:r>
      <w:r w:rsidR="00CF670F">
        <w:rPr>
          <w:rFonts w:hint="eastAsia"/>
        </w:rPr>
        <w:t>length</w:t>
      </w:r>
      <w:r w:rsidR="00CF670F">
        <w:rPr>
          <w:rFonts w:hint="eastAsia"/>
        </w:rPr>
        <w:t>，如下图所示：</w:t>
      </w:r>
    </w:p>
    <w:p w:rsidR="00CF670F" w:rsidRDefault="00CF670F" w:rsidP="00CF670F">
      <w:pPr>
        <w:jc w:val="center"/>
      </w:pPr>
      <w:r>
        <w:rPr>
          <w:noProof/>
        </w:rPr>
        <w:drawing>
          <wp:inline distT="0" distB="0" distL="0" distR="0" wp14:anchorId="5EC957FC" wp14:editId="6D414B31">
            <wp:extent cx="3554430" cy="1937658"/>
            <wp:effectExtent l="0" t="0" r="825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58906" cy="194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70F" w:rsidRDefault="007057A8" w:rsidP="00AA4203">
      <w:r>
        <w:rPr>
          <w:rFonts w:hint="eastAsia"/>
        </w:rPr>
        <w:t>stream_id</w:t>
      </w:r>
      <w:r>
        <w:rPr>
          <w:rFonts w:hint="eastAsia"/>
        </w:rPr>
        <w:t>前面已分析过</w:t>
      </w:r>
      <w:r w:rsidR="002A0E58">
        <w:rPr>
          <w:rFonts w:hint="eastAsia"/>
        </w:rPr>
        <w:t>。</w:t>
      </w:r>
      <w:r>
        <w:rPr>
          <w:rFonts w:hint="eastAsia"/>
        </w:rPr>
        <w:t>data_length</w:t>
      </w:r>
      <w:r w:rsidR="002A0E58">
        <w:rPr>
          <w:rFonts w:hint="eastAsia"/>
        </w:rPr>
        <w:t>表示该</w:t>
      </w:r>
      <w:r w:rsidR="002A0E58">
        <w:rPr>
          <w:rFonts w:hint="eastAsia"/>
        </w:rPr>
        <w:t>stream packet</w:t>
      </w:r>
      <w:r w:rsidR="002A0E58">
        <w:rPr>
          <w:rFonts w:hint="eastAsia"/>
        </w:rPr>
        <w:t>中包含的所有</w:t>
      </w:r>
      <w:r w:rsidR="002A0E58">
        <w:rPr>
          <w:rFonts w:hint="eastAsia"/>
        </w:rPr>
        <w:t>block</w:t>
      </w:r>
      <w:r w:rsidR="002A0E58">
        <w:rPr>
          <w:rFonts w:hint="eastAsia"/>
        </w:rPr>
        <w:t>所占的字节数，这就要求</w:t>
      </w:r>
      <w:r w:rsidR="002A0E58">
        <w:rPr>
          <w:rFonts w:hint="eastAsia"/>
        </w:rPr>
        <w:t>blocks</w:t>
      </w:r>
      <w:r w:rsidR="002A0E58">
        <w:rPr>
          <w:rFonts w:hint="eastAsia"/>
        </w:rPr>
        <w:t>中的数据</w:t>
      </w:r>
      <w:r w:rsidR="002A0E58">
        <w:rPr>
          <w:rFonts w:hint="eastAsia"/>
        </w:rPr>
        <w:t>bits</w:t>
      </w:r>
      <w:r w:rsidR="002A0E58">
        <w:rPr>
          <w:rFonts w:hint="eastAsia"/>
        </w:rPr>
        <w:t>总数必须要是</w:t>
      </w:r>
      <w:r w:rsidR="002A0E58">
        <w:rPr>
          <w:rFonts w:hint="eastAsia"/>
        </w:rPr>
        <w:t>8</w:t>
      </w:r>
      <w:r w:rsidR="002A0E58">
        <w:rPr>
          <w:rFonts w:hint="eastAsia"/>
        </w:rPr>
        <w:t>的整数倍才能与</w:t>
      </w:r>
      <w:r w:rsidR="002A0E58">
        <w:rPr>
          <w:rFonts w:hint="eastAsia"/>
        </w:rPr>
        <w:t>data_length</w:t>
      </w:r>
      <w:r w:rsidR="002A0E58">
        <w:rPr>
          <w:rFonts w:hint="eastAsia"/>
        </w:rPr>
        <w:t>匹配，但实际情况下有效的</w:t>
      </w:r>
      <w:r w:rsidR="002A0E58">
        <w:rPr>
          <w:rFonts w:hint="eastAsia"/>
        </w:rPr>
        <w:t>blocks</w:t>
      </w:r>
      <w:r w:rsidR="002A0E58">
        <w:rPr>
          <w:rFonts w:hint="eastAsia"/>
        </w:rPr>
        <w:t>中的</w:t>
      </w:r>
      <w:r w:rsidR="002A0E58">
        <w:rPr>
          <w:rFonts w:hint="eastAsia"/>
        </w:rPr>
        <w:t>bit</w:t>
      </w:r>
      <w:r w:rsidR="002A0E58">
        <w:rPr>
          <w:rFonts w:hint="eastAsia"/>
        </w:rPr>
        <w:t>总数不满足，</w:t>
      </w:r>
      <w:r w:rsidR="00FD0E0D">
        <w:rPr>
          <w:rFonts w:hint="eastAsia"/>
        </w:rPr>
        <w:t>例如</w:t>
      </w:r>
      <w:r w:rsidR="00EC600E" w:rsidRPr="00EC600E">
        <w:rPr>
          <w:rFonts w:ascii="Times" w:hAnsi="Times" w:cs="Times"/>
          <w:color w:val="000000"/>
          <w:sz w:val="22"/>
        </w:rPr>
        <w:t>48-kHz mono stream using 20-bit samples</w:t>
      </w:r>
      <w:r w:rsidR="00FD0E0D">
        <w:rPr>
          <w:rFonts w:ascii="Times" w:hAnsi="Times" w:cs="Times"/>
          <w:color w:val="000000"/>
          <w:sz w:val="22"/>
        </w:rPr>
        <w:t>，每个</w:t>
      </w:r>
      <w:r w:rsidR="00FD0E0D">
        <w:rPr>
          <w:rFonts w:ascii="Times" w:hAnsi="Times" w:cs="Times"/>
          <w:color w:val="000000"/>
          <w:sz w:val="22"/>
        </w:rPr>
        <w:t>block</w:t>
      </w:r>
      <w:r w:rsidR="00FD0E0D">
        <w:rPr>
          <w:rFonts w:ascii="Times" w:hAnsi="Times" w:cs="Times"/>
          <w:color w:val="000000"/>
          <w:sz w:val="22"/>
        </w:rPr>
        <w:t>只有</w:t>
      </w:r>
      <w:r w:rsidR="00FD0E0D">
        <w:rPr>
          <w:rFonts w:ascii="Times" w:hAnsi="Times" w:cs="Times" w:hint="eastAsia"/>
          <w:color w:val="000000"/>
          <w:sz w:val="22"/>
        </w:rPr>
        <w:t>20</w:t>
      </w:r>
      <w:r w:rsidR="00FD0E0D">
        <w:rPr>
          <w:rFonts w:ascii="Times" w:hAnsi="Times" w:cs="Times" w:hint="eastAsia"/>
          <w:color w:val="000000"/>
          <w:sz w:val="22"/>
        </w:rPr>
        <w:t>个</w:t>
      </w:r>
      <w:r w:rsidR="00FD0E0D">
        <w:rPr>
          <w:rFonts w:ascii="Times" w:hAnsi="Times" w:cs="Times" w:hint="eastAsia"/>
          <w:color w:val="000000"/>
          <w:sz w:val="22"/>
        </w:rPr>
        <w:t>bit</w:t>
      </w:r>
      <w:r w:rsidR="00FD0E0D">
        <w:rPr>
          <w:rFonts w:ascii="Times" w:hAnsi="Times" w:cs="Times" w:hint="eastAsia"/>
          <w:color w:val="000000"/>
          <w:sz w:val="22"/>
        </w:rPr>
        <w:t>，</w:t>
      </w:r>
      <w:r w:rsidR="002A0E58">
        <w:rPr>
          <w:rFonts w:hint="eastAsia"/>
        </w:rPr>
        <w:t>这时就需要进行在最后</w:t>
      </w:r>
      <w:r w:rsidR="000A03D2">
        <w:rPr>
          <w:rFonts w:hint="eastAsia"/>
        </w:rPr>
        <w:t>补</w:t>
      </w:r>
      <w:r w:rsidR="00FD0E0D">
        <w:rPr>
          <w:rFonts w:hint="eastAsia"/>
        </w:rPr>
        <w:t>4</w:t>
      </w:r>
      <w:r w:rsidR="00FD0E0D">
        <w:rPr>
          <w:rFonts w:hint="eastAsia"/>
        </w:rPr>
        <w:t>个</w:t>
      </w:r>
      <w:r w:rsidR="00FD0E0D">
        <w:rPr>
          <w:rFonts w:hint="eastAsia"/>
        </w:rPr>
        <w:t>0</w:t>
      </w:r>
      <w:r w:rsidR="002A0E58">
        <w:rPr>
          <w:rFonts w:hint="eastAsia"/>
        </w:rPr>
        <w:t>凑齐</w:t>
      </w:r>
      <w:r w:rsidR="00FD0E0D">
        <w:rPr>
          <w:rFonts w:hint="eastAsia"/>
        </w:rPr>
        <w:t>24</w:t>
      </w:r>
      <w:r w:rsidR="004A60E6">
        <w:rPr>
          <w:rFonts w:hint="eastAsia"/>
        </w:rPr>
        <w:t xml:space="preserve"> = 8 * 3</w:t>
      </w:r>
      <w:r w:rsidR="002A0E58">
        <w:rPr>
          <w:rFonts w:hint="eastAsia"/>
        </w:rPr>
        <w:t>。</w:t>
      </w:r>
    </w:p>
    <w:p w:rsidR="004A60E6" w:rsidRDefault="00E47964" w:rsidP="00AA4203">
      <w:r>
        <w:rPr>
          <w:rFonts w:hint="eastAsia"/>
        </w:rPr>
        <w:t>还有一部分</w:t>
      </w:r>
      <w:r w:rsidRPr="00093B46">
        <w:rPr>
          <w:rFonts w:hint="eastAsia"/>
          <w:color w:val="FF0000"/>
        </w:rPr>
        <w:t>暂时没读懂</w:t>
      </w:r>
      <w:r>
        <w:rPr>
          <w:rFonts w:hint="eastAsia"/>
        </w:rPr>
        <w:t>，</w:t>
      </w:r>
      <w:r w:rsidR="0037406B">
        <w:rPr>
          <w:rFonts w:hint="eastAsia"/>
        </w:rPr>
        <w:t>大概是讲如何结束的，</w:t>
      </w:r>
      <w:r>
        <w:rPr>
          <w:rFonts w:hint="eastAsia"/>
        </w:rPr>
        <w:t>如下：</w:t>
      </w:r>
    </w:p>
    <w:p w:rsidR="004A60E6" w:rsidRDefault="00E47964" w:rsidP="00E47964">
      <w:r>
        <w:rPr>
          <w:noProof/>
        </w:rPr>
        <w:drawing>
          <wp:inline distT="0" distB="0" distL="0" distR="0" wp14:anchorId="7CEE7F2C" wp14:editId="6491BC3C">
            <wp:extent cx="5121729" cy="1103780"/>
            <wp:effectExtent l="0" t="0" r="317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26797" cy="110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203" w:rsidRDefault="00AA4203" w:rsidP="00AA4203"/>
    <w:p w:rsidR="00AA4203" w:rsidRDefault="00103CDC" w:rsidP="00103CDC">
      <w:pPr>
        <w:pStyle w:val="4"/>
      </w:pPr>
      <w:r w:rsidRPr="0075684F">
        <w:t>Multiple SD</w:t>
      </w:r>
      <w:r>
        <w:rPr>
          <w:rFonts w:hint="eastAsia"/>
        </w:rPr>
        <w:t>I</w:t>
      </w:r>
    </w:p>
    <w:p w:rsidR="00AA4203" w:rsidRDefault="00F77DE0" w:rsidP="00AA4203">
      <w:r>
        <w:rPr>
          <w:rFonts w:hint="eastAsia"/>
        </w:rPr>
        <w:t>多条</w:t>
      </w:r>
      <w:r>
        <w:rPr>
          <w:rFonts w:hint="eastAsia"/>
        </w:rPr>
        <w:t>SDI</w:t>
      </w:r>
      <w:r>
        <w:rPr>
          <w:rFonts w:hint="eastAsia"/>
        </w:rPr>
        <w:t>可以提升带宽，其实现的接线</w:t>
      </w:r>
      <w:r>
        <w:rPr>
          <w:rStyle w:val="fontstyle01"/>
          <w:rFonts w:ascii="Times New Roman" w:hAnsi="Times New Roman" w:hint="eastAsia"/>
          <w:sz w:val="20"/>
        </w:rPr>
        <w:t>可参见</w:t>
      </w:r>
      <w:r>
        <w:rPr>
          <w:rStyle w:val="fontstyle01"/>
          <w:rFonts w:ascii="Times New Roman" w:hAnsi="Times New Roman" w:hint="eastAsia"/>
          <w:sz w:val="20"/>
        </w:rPr>
        <w:t>3.1.2</w:t>
      </w:r>
      <w:r>
        <w:rPr>
          <w:rStyle w:val="fontstyle01"/>
          <w:rFonts w:ascii="Times New Roman" w:hAnsi="Times New Roman" w:hint="eastAsia"/>
          <w:sz w:val="20"/>
        </w:rPr>
        <w:t>节“</w:t>
      </w:r>
      <w:r>
        <w:t>controller</w:t>
      </w:r>
      <w:r>
        <w:t>与</w:t>
      </w:r>
      <w:r>
        <w:t>codec</w:t>
      </w:r>
      <w:r>
        <w:rPr>
          <w:rFonts w:hint="eastAsia"/>
        </w:rPr>
        <w:t>”</w:t>
      </w:r>
      <w:r>
        <w:t>。在数据传输时，多条线上的数据传输相对</w:t>
      </w:r>
      <w:r>
        <w:lastRenderedPageBreak/>
        <w:t>独立，各自传输不同的</w:t>
      </w:r>
      <w:r>
        <w:t>stream</w:t>
      </w:r>
      <w:r>
        <w:rPr>
          <w:rFonts w:hint="eastAsia"/>
        </w:rPr>
        <w:t>_tag</w:t>
      </w:r>
      <w:r>
        <w:rPr>
          <w:rFonts w:hint="eastAsia"/>
        </w:rPr>
        <w:t>和</w:t>
      </w:r>
      <w:r>
        <w:rPr>
          <w:rFonts w:hint="eastAsia"/>
        </w:rPr>
        <w:t>packet</w:t>
      </w:r>
      <w:r>
        <w:rPr>
          <w:rFonts w:hint="eastAsia"/>
        </w:rPr>
        <w:t>，</w:t>
      </w:r>
      <w:r>
        <w:t>类似多个</w:t>
      </w:r>
      <w:r>
        <w:t>codec</w:t>
      </w:r>
      <w:r>
        <w:t>。如下图所示：</w:t>
      </w:r>
    </w:p>
    <w:p w:rsidR="00F77DE0" w:rsidRDefault="00F77DE0" w:rsidP="00F77DE0">
      <w:pPr>
        <w:jc w:val="center"/>
      </w:pPr>
      <w:r>
        <w:rPr>
          <w:noProof/>
        </w:rPr>
        <w:drawing>
          <wp:inline distT="0" distB="0" distL="0" distR="0" wp14:anchorId="45EF3060" wp14:editId="041F9FE8">
            <wp:extent cx="6093399" cy="1888672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00607" cy="189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E6D" w:rsidRDefault="00FD76DD" w:rsidP="00FD76DD">
      <w:r>
        <w:rPr>
          <w:rFonts w:hint="eastAsia"/>
        </w:rPr>
        <w:t>软件会根据</w:t>
      </w:r>
      <w:r>
        <w:rPr>
          <w:rFonts w:hint="eastAsia"/>
        </w:rPr>
        <w:t>stream_id</w:t>
      </w:r>
      <w:r>
        <w:rPr>
          <w:rFonts w:hint="eastAsia"/>
        </w:rPr>
        <w:t>对各</w:t>
      </w:r>
      <w:r>
        <w:rPr>
          <w:rFonts w:hint="eastAsia"/>
        </w:rPr>
        <w:t>packet</w:t>
      </w:r>
      <w:r>
        <w:rPr>
          <w:rFonts w:hint="eastAsia"/>
        </w:rPr>
        <w:t>进行后续处理。</w:t>
      </w:r>
    </w:p>
    <w:p w:rsidR="00592900" w:rsidRPr="006909C4" w:rsidRDefault="00801C6C" w:rsidP="00801C6C">
      <w:pPr>
        <w:pStyle w:val="2"/>
      </w:pPr>
      <w:bookmarkStart w:id="23" w:name="_Toc499108470"/>
      <w:bookmarkEnd w:id="19"/>
      <w:bookmarkEnd w:id="20"/>
      <w:r w:rsidRPr="00801C6C">
        <w:t>Sample Rates</w:t>
      </w:r>
      <w:bookmarkEnd w:id="23"/>
    </w:p>
    <w:p w:rsidR="00592900" w:rsidRDefault="00801C6C" w:rsidP="00F2518A">
      <w:r>
        <w:rPr>
          <w:rFonts w:hint="eastAsia"/>
        </w:rPr>
        <w:t>手册上支持的采样速率为</w:t>
      </w:r>
      <w:r>
        <w:rPr>
          <w:rFonts w:hint="eastAsia"/>
        </w:rPr>
        <w:t>6kHz ~ 192</w:t>
      </w:r>
      <w:r w:rsidRPr="00801C6C">
        <w:rPr>
          <w:rFonts w:hint="eastAsia"/>
        </w:rPr>
        <w:t xml:space="preserve"> </w:t>
      </w:r>
      <w:r>
        <w:rPr>
          <w:rFonts w:hint="eastAsia"/>
        </w:rPr>
        <w:t>kHz</w:t>
      </w:r>
      <w:r>
        <w:rPr>
          <w:rFonts w:hint="eastAsia"/>
        </w:rPr>
        <w:t>，一般</w:t>
      </w:r>
      <w:r>
        <w:rPr>
          <w:rFonts w:hint="eastAsia"/>
        </w:rPr>
        <w:t>codec</w:t>
      </w:r>
      <w:r>
        <w:rPr>
          <w:rFonts w:hint="eastAsia"/>
        </w:rPr>
        <w:t>提供的有以下几个</w:t>
      </w:r>
    </w:p>
    <w:p w:rsidR="00801C6C" w:rsidRPr="00C32B0D" w:rsidRDefault="00801C6C" w:rsidP="00801C6C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>
                <wp:extent cx="4512129" cy="2231860"/>
                <wp:effectExtent l="0" t="0" r="3175" b="0"/>
                <wp:docPr id="18" name="画布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1612981" y="27214"/>
                            <a:ext cx="2861028" cy="21741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4"/>
                          <a:srcRect r="11226"/>
                          <a:stretch/>
                        </pic:blipFill>
                        <pic:spPr>
                          <a:xfrm>
                            <a:off x="0" y="5441"/>
                            <a:ext cx="2324100" cy="217406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画布 18" o:spid="_x0000_s1026" editas="canvas" style="width:355.3pt;height:175.75pt;mso-position-horizontal-relative:char;mso-position-vertical-relative:line" coordsize="45116,223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">
                <v:shape id="_x0000_s1027" type="#_x0000_t75" style="position:absolute;width:45116;height:22313;visibility:visible;mso-wrap-style:square">
                  <v:fill o:detectmouseclick="t"/>
                  <v:path o:connecttype="none"/>
                </v:shape>
                <v:shape id="图片 20" o:spid="_x0000_s1028" type="#_x0000_t75" style="position:absolute;left:16129;top:272;width:28611;height:217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3umeLAAAAA2wAAAA8AAABkcnMvZG93bnJldi54bWxET91OwjAUvifxHZpjwh10EiQ46QgKBG+Z&#10;PsBxPa5z6+nSFhg+Pb0w4fLL979aD7YTZ/KhcazgaZqBIK6cbrhW8PW5nyxBhIissXNMCq4UYF08&#10;jFaYa3fhI53LWIsUwiFHBSbGPpcyVIYshqnriRP347zFmKCvpfZ4SeG2k7MsW0iLDacGgz29G6ra&#10;8mQVxGWpF8bN293ud3N4eau+n/+2Xqnx47B5BRFpiHfxv/tDK5il9elL+gGyuA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be6Z4sAAAADbAAAADwAAAAAAAAAAAAAAAACfAgAA&#10;ZHJzL2Rvd25yZXYueG1sUEsFBgAAAAAEAAQA9wAAAIwDAAAAAA==&#10;">
                  <v:imagedata r:id="rId45" o:title=""/>
                  <v:path arrowok="t"/>
                </v:shape>
                <v:shape id="图片 21" o:spid="_x0000_s1029" type="#_x0000_t75" style="position:absolute;top:54;width:23241;height:217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Ox0bGAAAA2wAAAA8AAABkcnMvZG93bnJldi54bWxEj0FrwkAUhO+F/oflFXprNoYqNnUNYimK&#10;erBRocdH9jUJzb6N2VXTf+8WBI/DzHzDTLLeNOJMnastKxhEMQjiwuqaSwX73efLGITzyBoby6Tg&#10;jxxk08eHCabaXviLzrkvRYCwS1FB5X2bSumKigy6yLbEwfuxnUEfZFdK3eElwE0jkzgeSYM1h4UK&#10;W5pXVPzmJ6Ngu8i3w9VHftiMjs34bb1bfh/bV6Wen/rZOwhPvb+Hb+2lVpAM4P9L+AFye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Y7HRsYAAADbAAAADwAAAAAAAAAAAAAA&#10;AACfAgAAZHJzL2Rvd25yZXYueG1sUEsFBgAAAAAEAAQA9wAAAJIDAAAAAA==&#10;">
                  <v:imagedata r:id="rId46" o:title="" cropright="7357f"/>
                  <v:path arrowok="t"/>
                </v:shape>
                <w10:anchorlock/>
              </v:group>
            </w:pict>
          </mc:Fallback>
        </mc:AlternateContent>
      </w:r>
    </w:p>
    <w:p w:rsidR="00DE4DBA" w:rsidRDefault="00DE4DBA" w:rsidP="00DE4DBA">
      <w:r>
        <w:t>采样速率的基数为</w:t>
      </w:r>
      <w:r>
        <w:rPr>
          <w:rFonts w:hint="eastAsia"/>
        </w:rPr>
        <w:t>48kHz</w:t>
      </w:r>
      <w:r>
        <w:rPr>
          <w:rFonts w:hint="eastAsia"/>
        </w:rPr>
        <w:t>或者</w:t>
      </w:r>
      <w:r>
        <w:rPr>
          <w:rFonts w:hint="eastAsia"/>
        </w:rPr>
        <w:t>44.1kHz</w:t>
      </w:r>
      <w:r>
        <w:rPr>
          <w:rFonts w:hint="eastAsia"/>
        </w:rPr>
        <w:t>，</w:t>
      </w:r>
      <w:r w:rsidR="007A0D65">
        <w:rPr>
          <w:rFonts w:hint="eastAsia"/>
        </w:rPr>
        <w:t>已知</w:t>
      </w:r>
      <w:r w:rsidR="007A0D65">
        <w:rPr>
          <w:rFonts w:hint="eastAsia"/>
        </w:rPr>
        <w:t>link</w:t>
      </w:r>
      <w:r w:rsidR="007A0D65">
        <w:rPr>
          <w:rFonts w:hint="eastAsia"/>
        </w:rPr>
        <w:t>的周期为固定</w:t>
      </w:r>
      <w:r w:rsidR="007A0D65">
        <w:rPr>
          <w:rFonts w:hint="eastAsia"/>
        </w:rPr>
        <w:t>48kHz</w:t>
      </w:r>
      <w:r w:rsidR="007A0D65">
        <w:rPr>
          <w:rFonts w:hint="eastAsia"/>
        </w:rPr>
        <w:t>，当采用</w:t>
      </w:r>
      <w:r w:rsidR="00B65E3B">
        <w:rPr>
          <w:rFonts w:hint="eastAsia"/>
        </w:rPr>
        <w:t>不同的</w:t>
      </w:r>
      <w:r w:rsidR="007A0D65">
        <w:rPr>
          <w:rFonts w:hint="eastAsia"/>
        </w:rPr>
        <w:t xml:space="preserve"> Base Rate</w:t>
      </w:r>
      <w:r w:rsidR="007A0D65">
        <w:rPr>
          <w:rFonts w:hint="eastAsia"/>
        </w:rPr>
        <w:t>时，根据采样</w:t>
      </w:r>
      <w:r w:rsidR="00B65E3B">
        <w:rPr>
          <w:rFonts w:hint="eastAsia"/>
        </w:rPr>
        <w:t>速率与</w:t>
      </w:r>
      <w:r w:rsidR="00B65E3B">
        <w:rPr>
          <w:rFonts w:hint="eastAsia"/>
        </w:rPr>
        <w:t>Base Rate</w:t>
      </w:r>
      <w:r w:rsidR="00B65E3B">
        <w:rPr>
          <w:rFonts w:hint="eastAsia"/>
        </w:rPr>
        <w:t>的关系，可以是每个周期内传送多个</w:t>
      </w:r>
      <w:r w:rsidR="00B65E3B">
        <w:rPr>
          <w:rFonts w:hint="eastAsia"/>
        </w:rPr>
        <w:t>blocks</w:t>
      </w:r>
      <w:r w:rsidR="00B65E3B">
        <w:rPr>
          <w:rFonts w:hint="eastAsia"/>
        </w:rPr>
        <w:t>，也可能是多个周期传送一个</w:t>
      </w:r>
      <w:r w:rsidR="00B65E3B">
        <w:rPr>
          <w:rFonts w:hint="eastAsia"/>
        </w:rPr>
        <w:t>blocks</w:t>
      </w:r>
      <w:r w:rsidR="00B65E3B">
        <w:rPr>
          <w:rFonts w:hint="eastAsia"/>
        </w:rPr>
        <w:t>。当采用</w:t>
      </w:r>
      <w:r w:rsidR="00B65E3B">
        <w:rPr>
          <w:rFonts w:hint="eastAsia"/>
        </w:rPr>
        <w:t>44.1kHz</w:t>
      </w:r>
      <w:r w:rsidR="00B65E3B">
        <w:rPr>
          <w:rFonts w:hint="eastAsia"/>
        </w:rPr>
        <w:t>及其</w:t>
      </w:r>
      <w:r w:rsidR="00B65E3B" w:rsidRPr="00B65E3B">
        <w:t>Multiple</w:t>
      </w:r>
      <w:r w:rsidR="00B65E3B">
        <w:rPr>
          <w:rFonts w:hint="eastAsia"/>
        </w:rPr>
        <w:t>倍数时，不是一目了然的传送情况，以</w:t>
      </w:r>
      <w:r w:rsidR="00B65E3B">
        <w:rPr>
          <w:rFonts w:hint="eastAsia"/>
        </w:rPr>
        <w:t>44.1kHz</w:t>
      </w:r>
      <w:r w:rsidR="00B65E3B">
        <w:rPr>
          <w:rFonts w:hint="eastAsia"/>
        </w:rPr>
        <w:t>为例，其传送的情况如下：</w:t>
      </w:r>
    </w:p>
    <w:p w:rsidR="00B65E3B" w:rsidRDefault="00B65E3B" w:rsidP="00DE4DBA">
      <w:r>
        <w:rPr>
          <w:noProof/>
        </w:rPr>
        <w:drawing>
          <wp:inline distT="0" distB="0" distL="0" distR="0" wp14:anchorId="7999F8BB" wp14:editId="3CA8442C">
            <wp:extent cx="2813186" cy="364671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54062" cy="3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E3B" w:rsidRDefault="00B65E3B" w:rsidP="00DE4DBA">
      <w:r>
        <w:rPr>
          <w:rFonts w:hint="eastAsia"/>
        </w:rPr>
        <w:t>它表示的就是传</w:t>
      </w:r>
      <w:r>
        <w:rPr>
          <w:rFonts w:hint="eastAsia"/>
        </w:rPr>
        <w:t>12</w:t>
      </w:r>
      <w:r>
        <w:rPr>
          <w:rFonts w:hint="eastAsia"/>
        </w:rPr>
        <w:t>个有</w:t>
      </w:r>
      <w:r>
        <w:rPr>
          <w:rFonts w:hint="eastAsia"/>
        </w:rPr>
        <w:t>blocks</w:t>
      </w:r>
      <w:r>
        <w:rPr>
          <w:rFonts w:hint="eastAsia"/>
        </w:rPr>
        <w:t>的→</w:t>
      </w:r>
      <w:r>
        <w:rPr>
          <w:rFonts w:hint="eastAsia"/>
        </w:rPr>
        <w:t>1</w:t>
      </w:r>
      <w:r>
        <w:rPr>
          <w:rFonts w:hint="eastAsia"/>
        </w:rPr>
        <w:t>个没</w:t>
      </w:r>
      <w:r>
        <w:rPr>
          <w:rFonts w:hint="eastAsia"/>
        </w:rPr>
        <w:t>blocks</w:t>
      </w:r>
      <w:r>
        <w:rPr>
          <w:rFonts w:hint="eastAsia"/>
        </w:rPr>
        <w:t>的→</w:t>
      </w:r>
      <w:r>
        <w:rPr>
          <w:rFonts w:hint="eastAsia"/>
        </w:rPr>
        <w:t>11</w:t>
      </w:r>
      <w:r>
        <w:rPr>
          <w:rFonts w:hint="eastAsia"/>
        </w:rPr>
        <w:t>个有</w:t>
      </w:r>
      <w:r>
        <w:rPr>
          <w:rFonts w:hint="eastAsia"/>
        </w:rPr>
        <w:t>blocks</w:t>
      </w:r>
      <w:r>
        <w:rPr>
          <w:rFonts w:hint="eastAsia"/>
        </w:rPr>
        <w:t>的→</w:t>
      </w:r>
      <w:r>
        <w:rPr>
          <w:rFonts w:hint="eastAsia"/>
        </w:rPr>
        <w:t>1</w:t>
      </w:r>
      <w:r>
        <w:rPr>
          <w:rFonts w:hint="eastAsia"/>
        </w:rPr>
        <w:t>个没</w:t>
      </w:r>
      <w:r>
        <w:rPr>
          <w:rFonts w:hint="eastAsia"/>
        </w:rPr>
        <w:t>blocks</w:t>
      </w:r>
      <w:r>
        <w:rPr>
          <w:rFonts w:hint="eastAsia"/>
        </w:rPr>
        <w:t>的→……多次以后就开始重复了。</w:t>
      </w:r>
    </w:p>
    <w:p w:rsidR="00592900" w:rsidRDefault="00DE4DBA" w:rsidP="00DE4DBA">
      <w:r>
        <w:rPr>
          <w:rFonts w:hint="eastAsia"/>
        </w:rPr>
        <w:t>tips</w:t>
      </w:r>
      <w:r>
        <w:rPr>
          <w:rFonts w:hint="eastAsia"/>
        </w:rPr>
        <w:t>：此处</w:t>
      </w:r>
      <w:r>
        <w:rPr>
          <w:rFonts w:hint="eastAsia"/>
        </w:rPr>
        <w:t>44.1kHz</w:t>
      </w:r>
      <w:r>
        <w:rPr>
          <w:rFonts w:hint="eastAsia"/>
        </w:rPr>
        <w:t>，由香农采样定律，</w:t>
      </w:r>
      <w:r w:rsidRPr="00DE4DBA">
        <w:rPr>
          <w:rFonts w:hint="eastAsia"/>
        </w:rPr>
        <w:t>采样频率应该不小于模拟信号频谱中最高频率的</w:t>
      </w:r>
      <w:r w:rsidRPr="00DE4DBA">
        <w:rPr>
          <w:rFonts w:hint="eastAsia"/>
        </w:rPr>
        <w:t>2</w:t>
      </w:r>
      <w:r w:rsidRPr="00DE4DBA">
        <w:rPr>
          <w:rFonts w:hint="eastAsia"/>
        </w:rPr>
        <w:t>倍。</w:t>
      </w:r>
      <w:r>
        <w:rPr>
          <w:rFonts w:hint="eastAsia"/>
        </w:rPr>
        <w:t>而普通人耳听力</w:t>
      </w:r>
      <w:r w:rsidRPr="00DE4DBA">
        <w:rPr>
          <w:rFonts w:hint="eastAsia"/>
        </w:rPr>
        <w:t>频谱</w:t>
      </w:r>
      <w:r>
        <w:rPr>
          <w:rFonts w:hint="eastAsia"/>
        </w:rPr>
        <w:t>范围在</w:t>
      </w:r>
      <w:r>
        <w:rPr>
          <w:rFonts w:hint="eastAsia"/>
        </w:rPr>
        <w:t>20Hz ~ 20kHz</w:t>
      </w:r>
      <w:r>
        <w:rPr>
          <w:rFonts w:hint="eastAsia"/>
        </w:rPr>
        <w:t>之间，因此要相对人耳不失真，采样率必须要大于</w:t>
      </w:r>
      <w:r>
        <w:rPr>
          <w:rFonts w:hint="eastAsia"/>
        </w:rPr>
        <w:t>2 * 20k</w:t>
      </w:r>
      <w:r>
        <w:rPr>
          <w:rFonts w:hint="eastAsia"/>
        </w:rPr>
        <w:t>。</w:t>
      </w:r>
      <w:r w:rsidR="007A0D65">
        <w:rPr>
          <w:rFonts w:hint="eastAsia"/>
        </w:rPr>
        <w:t>但为什么是</w:t>
      </w:r>
      <w:r w:rsidR="007A0D65">
        <w:rPr>
          <w:rFonts w:hint="eastAsia"/>
        </w:rPr>
        <w:t>44.1</w:t>
      </w:r>
      <w:r w:rsidR="007A0D65">
        <w:rPr>
          <w:rFonts w:hint="eastAsia"/>
        </w:rPr>
        <w:t>而不是</w:t>
      </w:r>
      <w:r w:rsidR="007A0D65">
        <w:rPr>
          <w:rFonts w:hint="eastAsia"/>
        </w:rPr>
        <w:t>40</w:t>
      </w:r>
      <w:r w:rsidR="007A0D65">
        <w:rPr>
          <w:rFonts w:hint="eastAsia"/>
        </w:rPr>
        <w:t>？这是个录音发展史上的遗留问题</w:t>
      </w:r>
      <w:r w:rsidR="0060406B">
        <w:rPr>
          <w:rFonts w:hint="eastAsia"/>
        </w:rPr>
        <w:t>，链接：</w:t>
      </w:r>
      <w:r w:rsidR="0060406B">
        <w:rPr>
          <w:rFonts w:hint="eastAsia"/>
        </w:rPr>
        <w:t xml:space="preserve"> </w:t>
      </w:r>
      <w:hyperlink r:id="rId48" w:history="1">
        <w:r w:rsidR="0060406B" w:rsidRPr="0037106F">
          <w:rPr>
            <w:rStyle w:val="ab"/>
          </w:rPr>
          <w:t>http://blog.csdn.net/Openking/article/details/42501287</w:t>
        </w:r>
      </w:hyperlink>
      <w:r w:rsidR="0060406B">
        <w:rPr>
          <w:rFonts w:hint="eastAsia"/>
        </w:rPr>
        <w:t xml:space="preserve"> </w:t>
      </w:r>
      <w:r w:rsidR="0060406B">
        <w:rPr>
          <w:rFonts w:hint="eastAsia"/>
        </w:rPr>
        <w:t>。简单说起来如下：</w:t>
      </w:r>
    </w:p>
    <w:p w:rsidR="0060406B" w:rsidRDefault="0060406B" w:rsidP="00DE4DBA">
      <w:r>
        <w:rPr>
          <w:rFonts w:hint="eastAsia"/>
        </w:rPr>
        <w:t>最早的录音制式有</w:t>
      </w:r>
      <w:r>
        <w:rPr>
          <w:rFonts w:hint="eastAsia"/>
        </w:rPr>
        <w:t>2</w:t>
      </w:r>
      <w:r>
        <w:rPr>
          <w:rFonts w:hint="eastAsia"/>
        </w:rPr>
        <w:t>个：</w:t>
      </w:r>
    </w:p>
    <w:tbl>
      <w:tblPr>
        <w:tblStyle w:val="a6"/>
        <w:tblW w:w="0" w:type="auto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68"/>
        <w:gridCol w:w="1068"/>
        <w:gridCol w:w="1068"/>
        <w:gridCol w:w="1068"/>
        <w:gridCol w:w="1068"/>
        <w:gridCol w:w="1289"/>
        <w:gridCol w:w="1425"/>
      </w:tblGrid>
      <w:tr w:rsidR="006F70C0" w:rsidTr="00C262D4">
        <w:trPr>
          <w:jc w:val="center"/>
        </w:trPr>
        <w:tc>
          <w:tcPr>
            <w:tcW w:w="1068" w:type="dxa"/>
            <w:tcBorders>
              <w:bottom w:val="single" w:sz="4" w:space="0" w:color="auto"/>
              <w:right w:val="nil"/>
            </w:tcBorders>
          </w:tcPr>
          <w:p w:rsidR="006F70C0" w:rsidRDefault="006F70C0" w:rsidP="00C262D4">
            <w:pPr>
              <w:jc w:val="center"/>
            </w:pPr>
            <w:r>
              <w:t>地区</w:t>
            </w:r>
          </w:p>
        </w:tc>
        <w:tc>
          <w:tcPr>
            <w:tcW w:w="1068" w:type="dxa"/>
            <w:tcBorders>
              <w:left w:val="nil"/>
              <w:bottom w:val="single" w:sz="4" w:space="0" w:color="auto"/>
              <w:right w:val="nil"/>
            </w:tcBorders>
          </w:tcPr>
          <w:p w:rsidR="006F70C0" w:rsidRDefault="006F70C0" w:rsidP="00C262D4">
            <w:pPr>
              <w:jc w:val="center"/>
            </w:pPr>
            <w:r>
              <w:t>制式</w:t>
            </w:r>
          </w:p>
        </w:tc>
        <w:tc>
          <w:tcPr>
            <w:tcW w:w="1068" w:type="dxa"/>
            <w:tcBorders>
              <w:left w:val="nil"/>
              <w:bottom w:val="single" w:sz="4" w:space="0" w:color="auto"/>
              <w:right w:val="nil"/>
            </w:tcBorders>
          </w:tcPr>
          <w:p w:rsidR="006F70C0" w:rsidRDefault="006F70C0" w:rsidP="00C262D4">
            <w:pPr>
              <w:jc w:val="center"/>
            </w:pPr>
            <w:r>
              <w:t>场频</w:t>
            </w:r>
          </w:p>
        </w:tc>
        <w:tc>
          <w:tcPr>
            <w:tcW w:w="1068" w:type="dxa"/>
            <w:tcBorders>
              <w:left w:val="nil"/>
              <w:bottom w:val="single" w:sz="4" w:space="0" w:color="auto"/>
              <w:right w:val="nil"/>
            </w:tcBorders>
          </w:tcPr>
          <w:p w:rsidR="006F70C0" w:rsidRDefault="006F70C0" w:rsidP="00C262D4">
            <w:pPr>
              <w:jc w:val="center"/>
            </w:pPr>
            <w:r>
              <w:t>行频</w:t>
            </w:r>
          </w:p>
        </w:tc>
        <w:tc>
          <w:tcPr>
            <w:tcW w:w="1068" w:type="dxa"/>
            <w:tcBorders>
              <w:left w:val="nil"/>
              <w:bottom w:val="single" w:sz="4" w:space="0" w:color="auto"/>
              <w:right w:val="nil"/>
            </w:tcBorders>
          </w:tcPr>
          <w:p w:rsidR="006F70C0" w:rsidRDefault="006F70C0" w:rsidP="00C262D4">
            <w:pPr>
              <w:jc w:val="center"/>
            </w:pPr>
            <w:r>
              <w:t>扫描线</w:t>
            </w:r>
          </w:p>
        </w:tc>
        <w:tc>
          <w:tcPr>
            <w:tcW w:w="1289" w:type="dxa"/>
            <w:tcBorders>
              <w:left w:val="nil"/>
              <w:bottom w:val="single" w:sz="4" w:space="0" w:color="auto"/>
              <w:right w:val="nil"/>
            </w:tcBorders>
          </w:tcPr>
          <w:p w:rsidR="006F70C0" w:rsidRDefault="006F70C0" w:rsidP="00C262D4">
            <w:pPr>
              <w:jc w:val="center"/>
            </w:pPr>
            <w:r>
              <w:t>可用扫描线</w:t>
            </w:r>
          </w:p>
        </w:tc>
        <w:tc>
          <w:tcPr>
            <w:tcW w:w="1425" w:type="dxa"/>
            <w:tcBorders>
              <w:left w:val="nil"/>
              <w:bottom w:val="single" w:sz="4" w:space="0" w:color="auto"/>
              <w:right w:val="nil"/>
            </w:tcBorders>
          </w:tcPr>
          <w:p w:rsidR="006F70C0" w:rsidRDefault="00C262D4" w:rsidP="00C262D4">
            <w:pPr>
              <w:jc w:val="center"/>
            </w:pPr>
            <w:r>
              <w:t>每条线</w:t>
            </w:r>
            <w:r w:rsidR="006F70C0">
              <w:t>数据块</w:t>
            </w:r>
          </w:p>
        </w:tc>
      </w:tr>
      <w:tr w:rsidR="006F70C0" w:rsidTr="00C262D4">
        <w:trPr>
          <w:jc w:val="center"/>
        </w:trPr>
        <w:tc>
          <w:tcPr>
            <w:tcW w:w="1068" w:type="dxa"/>
            <w:tcBorders>
              <w:top w:val="single" w:sz="4" w:space="0" w:color="auto"/>
              <w:bottom w:val="nil"/>
              <w:right w:val="nil"/>
            </w:tcBorders>
          </w:tcPr>
          <w:p w:rsidR="006F70C0" w:rsidRDefault="006F70C0" w:rsidP="00C262D4">
            <w:pPr>
              <w:jc w:val="center"/>
            </w:pPr>
            <w:r>
              <w:t>欧洲</w:t>
            </w:r>
          </w:p>
        </w:tc>
        <w:tc>
          <w:tcPr>
            <w:tcW w:w="10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6F70C0" w:rsidRDefault="006F70C0" w:rsidP="00C262D4">
            <w:pPr>
              <w:jc w:val="center"/>
            </w:pPr>
            <w:r>
              <w:rPr>
                <w:rFonts w:hint="eastAsia"/>
              </w:rPr>
              <w:t>PAL</w:t>
            </w:r>
          </w:p>
        </w:tc>
        <w:tc>
          <w:tcPr>
            <w:tcW w:w="10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6F70C0" w:rsidRDefault="006F70C0" w:rsidP="00C262D4">
            <w:pPr>
              <w:jc w:val="center"/>
            </w:pPr>
            <w:r>
              <w:rPr>
                <w:rFonts w:hint="eastAsia"/>
              </w:rPr>
              <w:t>50</w:t>
            </w:r>
          </w:p>
        </w:tc>
        <w:tc>
          <w:tcPr>
            <w:tcW w:w="10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6F70C0" w:rsidRDefault="006F70C0" w:rsidP="00C262D4">
            <w:pPr>
              <w:jc w:val="center"/>
            </w:pPr>
            <w:r>
              <w:rPr>
                <w:rFonts w:hint="eastAsia"/>
              </w:rPr>
              <w:t>15625</w:t>
            </w:r>
          </w:p>
        </w:tc>
        <w:tc>
          <w:tcPr>
            <w:tcW w:w="10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6F70C0" w:rsidRDefault="006F70C0" w:rsidP="00C262D4">
            <w:pPr>
              <w:jc w:val="center"/>
            </w:pPr>
            <w:r>
              <w:rPr>
                <w:rFonts w:hint="eastAsia"/>
              </w:rPr>
              <w:t>625</w:t>
            </w:r>
          </w:p>
        </w:tc>
        <w:tc>
          <w:tcPr>
            <w:tcW w:w="12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6F70C0" w:rsidRDefault="006F70C0" w:rsidP="00C262D4">
            <w:pPr>
              <w:jc w:val="center"/>
            </w:pPr>
            <w:r>
              <w:rPr>
                <w:rFonts w:hint="eastAsia"/>
              </w:rPr>
              <w:t>294</w:t>
            </w:r>
          </w:p>
        </w:tc>
        <w:tc>
          <w:tcPr>
            <w:tcW w:w="142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6F70C0" w:rsidRDefault="006F70C0" w:rsidP="00C262D4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6F70C0" w:rsidTr="00C262D4">
        <w:trPr>
          <w:jc w:val="center"/>
        </w:trPr>
        <w:tc>
          <w:tcPr>
            <w:tcW w:w="1068" w:type="dxa"/>
            <w:tcBorders>
              <w:top w:val="nil"/>
              <w:right w:val="nil"/>
            </w:tcBorders>
          </w:tcPr>
          <w:p w:rsidR="006F70C0" w:rsidRDefault="006F70C0" w:rsidP="00C262D4">
            <w:pPr>
              <w:jc w:val="center"/>
            </w:pPr>
            <w:r>
              <w:t>美日</w:t>
            </w:r>
          </w:p>
        </w:tc>
        <w:tc>
          <w:tcPr>
            <w:tcW w:w="1068" w:type="dxa"/>
            <w:tcBorders>
              <w:top w:val="nil"/>
              <w:left w:val="nil"/>
              <w:right w:val="nil"/>
            </w:tcBorders>
          </w:tcPr>
          <w:p w:rsidR="006F70C0" w:rsidRDefault="006F70C0" w:rsidP="00C262D4">
            <w:pPr>
              <w:jc w:val="center"/>
            </w:pPr>
            <w:r>
              <w:rPr>
                <w:rFonts w:hint="eastAsia"/>
              </w:rPr>
              <w:t>NTSC</w:t>
            </w:r>
          </w:p>
        </w:tc>
        <w:tc>
          <w:tcPr>
            <w:tcW w:w="1068" w:type="dxa"/>
            <w:tcBorders>
              <w:top w:val="nil"/>
              <w:left w:val="nil"/>
              <w:right w:val="nil"/>
            </w:tcBorders>
          </w:tcPr>
          <w:p w:rsidR="006F70C0" w:rsidRDefault="006F70C0" w:rsidP="00C262D4">
            <w:pPr>
              <w:jc w:val="center"/>
            </w:pPr>
            <w:r>
              <w:rPr>
                <w:rFonts w:hint="eastAsia"/>
              </w:rPr>
              <w:t>59.94</w:t>
            </w:r>
          </w:p>
        </w:tc>
        <w:tc>
          <w:tcPr>
            <w:tcW w:w="1068" w:type="dxa"/>
            <w:tcBorders>
              <w:top w:val="nil"/>
              <w:left w:val="nil"/>
              <w:right w:val="nil"/>
            </w:tcBorders>
          </w:tcPr>
          <w:p w:rsidR="006F70C0" w:rsidRDefault="006F70C0" w:rsidP="00C262D4">
            <w:pPr>
              <w:jc w:val="center"/>
            </w:pPr>
            <w:r>
              <w:rPr>
                <w:rFonts w:hint="eastAsia"/>
              </w:rPr>
              <w:t>15575</w:t>
            </w:r>
          </w:p>
        </w:tc>
        <w:tc>
          <w:tcPr>
            <w:tcW w:w="1068" w:type="dxa"/>
            <w:tcBorders>
              <w:top w:val="nil"/>
              <w:left w:val="nil"/>
              <w:right w:val="nil"/>
            </w:tcBorders>
          </w:tcPr>
          <w:p w:rsidR="006F70C0" w:rsidRDefault="006F70C0" w:rsidP="00C262D4">
            <w:pPr>
              <w:jc w:val="center"/>
            </w:pPr>
            <w:r>
              <w:rPr>
                <w:rFonts w:hint="eastAsia"/>
              </w:rPr>
              <w:t>525</w:t>
            </w:r>
          </w:p>
        </w:tc>
        <w:tc>
          <w:tcPr>
            <w:tcW w:w="1289" w:type="dxa"/>
            <w:tcBorders>
              <w:top w:val="nil"/>
              <w:left w:val="nil"/>
              <w:right w:val="nil"/>
            </w:tcBorders>
          </w:tcPr>
          <w:p w:rsidR="006F70C0" w:rsidRDefault="006F70C0" w:rsidP="00C262D4">
            <w:pPr>
              <w:jc w:val="center"/>
            </w:pPr>
            <w:r>
              <w:rPr>
                <w:rFonts w:hint="eastAsia"/>
              </w:rPr>
              <w:t>245</w:t>
            </w:r>
          </w:p>
        </w:tc>
        <w:tc>
          <w:tcPr>
            <w:tcW w:w="1425" w:type="dxa"/>
            <w:tcBorders>
              <w:top w:val="nil"/>
              <w:left w:val="nil"/>
              <w:right w:val="nil"/>
            </w:tcBorders>
          </w:tcPr>
          <w:p w:rsidR="006F70C0" w:rsidRDefault="006F70C0" w:rsidP="00C262D4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</w:tbl>
    <w:p w:rsidR="006F70C0" w:rsidRDefault="006F70C0" w:rsidP="00DE4DBA">
      <w:r>
        <w:t>可用扫描线是利用隔行扫描和过扫描技术对扫描线的处理之后得到。</w:t>
      </w:r>
    </w:p>
    <w:p w:rsidR="0060406B" w:rsidRDefault="0060406B" w:rsidP="00DE4DBA">
      <w:r>
        <w:rPr>
          <w:rFonts w:hint="eastAsia"/>
        </w:rPr>
        <w:lastRenderedPageBreak/>
        <w:t>计算公式：</w:t>
      </w:r>
      <w:r w:rsidR="006F70C0">
        <w:rPr>
          <w:rFonts w:hint="eastAsia"/>
        </w:rPr>
        <w:t>频率</w:t>
      </w:r>
      <w:r w:rsidR="006F70C0">
        <w:rPr>
          <w:rFonts w:hint="eastAsia"/>
        </w:rPr>
        <w:t xml:space="preserve"> = </w:t>
      </w:r>
      <w:r w:rsidR="006F70C0">
        <w:t>可用扫描线</w:t>
      </w:r>
      <w:r w:rsidR="006F70C0">
        <w:rPr>
          <w:rFonts w:hint="eastAsia"/>
        </w:rPr>
        <w:t xml:space="preserve"> * </w:t>
      </w:r>
      <w:r w:rsidR="006F70C0">
        <w:t>场频</w:t>
      </w:r>
      <w:r w:rsidR="006F70C0">
        <w:rPr>
          <w:rFonts w:hint="eastAsia"/>
        </w:rPr>
        <w:t xml:space="preserve"> * </w:t>
      </w:r>
      <w:r w:rsidR="006F70C0">
        <w:rPr>
          <w:rFonts w:hint="eastAsia"/>
        </w:rPr>
        <w:t>数据块。因此：</w:t>
      </w:r>
    </w:p>
    <w:p w:rsidR="0060406B" w:rsidRDefault="0060406B" w:rsidP="00DE4DBA">
      <w:r>
        <w:rPr>
          <w:rFonts w:hint="eastAsia"/>
        </w:rPr>
        <w:t>44100 = 294 * 50 * 3</w:t>
      </w:r>
    </w:p>
    <w:p w:rsidR="0060406B" w:rsidRPr="00DE4DBA" w:rsidRDefault="0060406B" w:rsidP="00DE4DBA">
      <w:r>
        <w:t>44</w:t>
      </w:r>
      <w:r w:rsidRPr="0060406B">
        <w:t>056</w:t>
      </w:r>
      <w:r>
        <w:rPr>
          <w:rFonts w:hint="eastAsia"/>
        </w:rPr>
        <w:t xml:space="preserve"> </w:t>
      </w:r>
      <w:r w:rsidRPr="0060406B">
        <w:t>=</w:t>
      </w:r>
      <w:r>
        <w:rPr>
          <w:rFonts w:hint="eastAsia"/>
        </w:rPr>
        <w:t xml:space="preserve"> </w:t>
      </w:r>
      <w:r w:rsidRPr="0060406B">
        <w:t xml:space="preserve">245 </w:t>
      </w:r>
      <w:r>
        <w:rPr>
          <w:rFonts w:hint="eastAsia"/>
        </w:rPr>
        <w:t>*</w:t>
      </w:r>
      <w:r w:rsidRPr="0060406B">
        <w:t xml:space="preserve"> 59.94 </w:t>
      </w:r>
      <w:r>
        <w:rPr>
          <w:rFonts w:hint="eastAsia"/>
        </w:rPr>
        <w:t>*</w:t>
      </w:r>
      <w:r w:rsidRPr="0060406B">
        <w:t xml:space="preserve"> 3</w:t>
      </w:r>
    </w:p>
    <w:p w:rsidR="0032575C" w:rsidRDefault="006F70C0" w:rsidP="00DE4DBA">
      <w:r>
        <w:t>后来</w:t>
      </w:r>
      <w:r>
        <w:rPr>
          <w:rFonts w:hint="eastAsia"/>
        </w:rPr>
        <w:t>PAL</w:t>
      </w:r>
      <w:r>
        <w:rPr>
          <w:rFonts w:hint="eastAsia"/>
        </w:rPr>
        <w:t>发展强大了，所以就沿用了下来。</w:t>
      </w:r>
    </w:p>
    <w:p w:rsidR="00F65167" w:rsidRDefault="00F65167" w:rsidP="00DE4DBA">
      <w:r>
        <w:rPr>
          <w:rFonts w:hint="eastAsia"/>
        </w:rPr>
        <w:t>那么</w:t>
      </w:r>
      <w:r>
        <w:rPr>
          <w:rFonts w:hint="eastAsia"/>
        </w:rPr>
        <w:t>48kHz</w:t>
      </w:r>
      <w:r>
        <w:rPr>
          <w:rFonts w:hint="eastAsia"/>
        </w:rPr>
        <w:t>又是怎么得来的呢</w:t>
      </w:r>
      <w:r>
        <w:rPr>
          <w:noProof/>
        </w:rPr>
        <w:drawing>
          <wp:inline distT="0" distB="0" distL="0" distR="0">
            <wp:extent cx="239395" cy="245110"/>
            <wp:effectExtent l="0" t="0" r="0" b="2540"/>
            <wp:docPr id="27" name="图片 27" descr="C:\Users\hanshu\AppData\LocalLow\Baidu\BAIDUP~1\dict\Default\FA6547~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nshu\AppData\LocalLow\Baidu\BAIDUP~1\dict\Default\FA6547~1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" cy="24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167" w:rsidRDefault="002233D6" w:rsidP="00DE4DBA">
      <w:r>
        <w:rPr>
          <w:rFonts w:hint="eastAsia"/>
        </w:rPr>
        <w:t>此外，</w:t>
      </w:r>
      <w:r w:rsidRPr="002233D6">
        <w:t>S/PDIF audio or modems</w:t>
      </w:r>
      <w:r>
        <w:t>是由源同步的输入信号，而非</w:t>
      </w:r>
      <w:r>
        <w:rPr>
          <w:rFonts w:hint="eastAsia"/>
        </w:rPr>
        <w:t>BCLK</w:t>
      </w:r>
      <w:r>
        <w:rPr>
          <w:rFonts w:hint="eastAsia"/>
        </w:rPr>
        <w:t>，</w:t>
      </w:r>
      <w:r>
        <w:t>这部分的介绍等需要时再结合对应</w:t>
      </w:r>
      <w:r>
        <w:t>datasheet</w:t>
      </w:r>
      <w:r>
        <w:t>学习吧！</w:t>
      </w:r>
    </w:p>
    <w:p w:rsidR="00775E6D" w:rsidRDefault="00775E6D" w:rsidP="00DE4DBA"/>
    <w:p w:rsidR="00775E6D" w:rsidRDefault="00775E6D" w:rsidP="00DE4DBA"/>
    <w:p w:rsidR="00775E6D" w:rsidRDefault="00775E6D" w:rsidP="00DE4DBA"/>
    <w:p w:rsidR="00775E6D" w:rsidRDefault="00775E6D" w:rsidP="00DE4DBA"/>
    <w:p w:rsidR="002233D6" w:rsidRDefault="002233D6" w:rsidP="00B84D44">
      <w:pPr>
        <w:pStyle w:val="2"/>
      </w:pPr>
      <w:bookmarkStart w:id="24" w:name="_Toc499108471"/>
      <w:r w:rsidRPr="002233D6">
        <w:t>Codec Initialization</w:t>
      </w:r>
      <w:bookmarkEnd w:id="24"/>
    </w:p>
    <w:p w:rsidR="00B84D44" w:rsidRDefault="00406767" w:rsidP="00B84D44">
      <w:r>
        <w:rPr>
          <w:rFonts w:hint="eastAsia"/>
        </w:rPr>
        <w:t>初始化顺序如下图所示，这个没什么特别要讲的，按照流程去设置就行。</w:t>
      </w:r>
    </w:p>
    <w:p w:rsidR="00B84D44" w:rsidRDefault="00B84D44" w:rsidP="00406767">
      <w:pPr>
        <w:jc w:val="center"/>
      </w:pPr>
      <w:r>
        <w:rPr>
          <w:noProof/>
        </w:rPr>
        <w:drawing>
          <wp:inline distT="0" distB="0" distL="0" distR="0" wp14:anchorId="123C53D2" wp14:editId="4EC92B8F">
            <wp:extent cx="5486400" cy="355219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3D6" w:rsidRDefault="00406767" w:rsidP="00DE4DBA">
      <w:r>
        <w:rPr>
          <w:rFonts w:hint="eastAsia"/>
        </w:rPr>
        <w:t>唯一要注意的是</w:t>
      </w:r>
      <w:r w:rsidR="005557A0">
        <w:fldChar w:fldCharType="begin"/>
      </w:r>
      <w:r w:rsidR="005557A0">
        <w:instrText xml:space="preserve"> </w:instrText>
      </w:r>
      <w:r w:rsidR="005557A0">
        <w:rPr>
          <w:rFonts w:hint="eastAsia"/>
        </w:rPr>
        <w:instrText>eq \o\ac(</w:instrText>
      </w:r>
      <w:r w:rsidR="005557A0">
        <w:rPr>
          <w:rFonts w:hint="eastAsia"/>
        </w:rPr>
        <w:instrText>○</w:instrText>
      </w:r>
      <w:r w:rsidR="005557A0">
        <w:rPr>
          <w:rFonts w:hint="eastAsia"/>
        </w:rPr>
        <w:instrText>,</w:instrText>
      </w:r>
      <w:r w:rsidR="005557A0" w:rsidRPr="005557A0">
        <w:rPr>
          <w:rFonts w:hint="eastAsia"/>
          <w:position w:val="2"/>
          <w:sz w:val="14"/>
        </w:rPr>
        <w:instrText>3</w:instrText>
      </w:r>
      <w:r w:rsidR="005557A0">
        <w:rPr>
          <w:rFonts w:hint="eastAsia"/>
        </w:rPr>
        <w:instrText>)</w:instrText>
      </w:r>
      <w:r w:rsidR="005557A0">
        <w:fldChar w:fldCharType="end"/>
      </w:r>
      <w:r w:rsidR="005557A0">
        <w:fldChar w:fldCharType="begin"/>
      </w:r>
      <w:r w:rsidR="005557A0">
        <w:instrText xml:space="preserve"> </w:instrText>
      </w:r>
      <w:r w:rsidR="005557A0">
        <w:rPr>
          <w:rFonts w:hint="eastAsia"/>
        </w:rPr>
        <w:instrText>eq \o\ac(</w:instrText>
      </w:r>
      <w:r w:rsidR="005557A0">
        <w:rPr>
          <w:rFonts w:hint="eastAsia"/>
        </w:rPr>
        <w:instrText>○</w:instrText>
      </w:r>
      <w:r w:rsidR="005557A0">
        <w:rPr>
          <w:rFonts w:hint="eastAsia"/>
        </w:rPr>
        <w:instrText>,</w:instrText>
      </w:r>
      <w:r w:rsidR="005557A0" w:rsidRPr="005557A0">
        <w:rPr>
          <w:rFonts w:hint="eastAsia"/>
          <w:position w:val="2"/>
          <w:sz w:val="14"/>
        </w:rPr>
        <w:instrText>4</w:instrText>
      </w:r>
      <w:r w:rsidR="005557A0">
        <w:rPr>
          <w:rFonts w:hint="eastAsia"/>
        </w:rPr>
        <w:instrText>)</w:instrText>
      </w:r>
      <w:r w:rsidR="005557A0">
        <w:fldChar w:fldCharType="end"/>
      </w:r>
      <w:r w:rsidR="005557A0">
        <w:fldChar w:fldCharType="begin"/>
      </w:r>
      <w:r w:rsidR="005557A0">
        <w:instrText xml:space="preserve"> </w:instrText>
      </w:r>
      <w:r w:rsidR="005557A0">
        <w:rPr>
          <w:rFonts w:hint="eastAsia"/>
        </w:rPr>
        <w:instrText>eq \o\ac(</w:instrText>
      </w:r>
      <w:r w:rsidR="005557A0">
        <w:rPr>
          <w:rFonts w:hint="eastAsia"/>
        </w:rPr>
        <w:instrText>○</w:instrText>
      </w:r>
      <w:r w:rsidR="005557A0">
        <w:rPr>
          <w:rFonts w:hint="eastAsia"/>
        </w:rPr>
        <w:instrText>,</w:instrText>
      </w:r>
      <w:r w:rsidR="005557A0" w:rsidRPr="005557A0">
        <w:rPr>
          <w:rFonts w:hint="eastAsia"/>
          <w:position w:val="2"/>
          <w:sz w:val="14"/>
        </w:rPr>
        <w:instrText>5</w:instrText>
      </w:r>
      <w:r w:rsidR="005557A0">
        <w:rPr>
          <w:rFonts w:hint="eastAsia"/>
        </w:rPr>
        <w:instrText>)</w:instrText>
      </w:r>
      <w:r w:rsidR="005557A0">
        <w:fldChar w:fldCharType="end"/>
      </w:r>
      <w:r w:rsidR="005557A0">
        <w:fldChar w:fldCharType="begin"/>
      </w:r>
      <w:r w:rsidR="005557A0">
        <w:instrText xml:space="preserve"> </w:instrText>
      </w:r>
      <w:r w:rsidR="005557A0">
        <w:rPr>
          <w:rFonts w:hint="eastAsia"/>
        </w:rPr>
        <w:instrText>eq \o\ac(</w:instrText>
      </w:r>
      <w:r w:rsidR="005557A0">
        <w:rPr>
          <w:rFonts w:hint="eastAsia"/>
        </w:rPr>
        <w:instrText>○</w:instrText>
      </w:r>
      <w:r w:rsidR="005557A0">
        <w:rPr>
          <w:rFonts w:hint="eastAsia"/>
        </w:rPr>
        <w:instrText>,</w:instrText>
      </w:r>
      <w:r w:rsidR="005557A0" w:rsidRPr="005557A0">
        <w:rPr>
          <w:rFonts w:hint="eastAsia"/>
          <w:position w:val="2"/>
          <w:sz w:val="14"/>
        </w:rPr>
        <w:instrText>6</w:instrText>
      </w:r>
      <w:r w:rsidR="005557A0">
        <w:rPr>
          <w:rFonts w:hint="eastAsia"/>
        </w:rPr>
        <w:instrText>)</w:instrText>
      </w:r>
      <w:r w:rsidR="005557A0">
        <w:fldChar w:fldCharType="end"/>
      </w:r>
      <w:r>
        <w:rPr>
          <w:rFonts w:hint="eastAsia"/>
        </w:rPr>
        <w:t>步骤，对应</w:t>
      </w:r>
      <w:r>
        <w:rPr>
          <w:rFonts w:hint="eastAsia"/>
        </w:rPr>
        <w:t>codec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是根据</w:t>
      </w:r>
      <w:r>
        <w:rPr>
          <w:rFonts w:hint="eastAsia"/>
        </w:rPr>
        <w:t>SDIx</w:t>
      </w:r>
      <w:r w:rsidR="005557A0">
        <w:rPr>
          <w:rFonts w:hint="eastAsia"/>
        </w:rPr>
        <w:t>控制权第一次翻转之后，其上面的</w:t>
      </w:r>
      <w:r>
        <w:rPr>
          <w:rFonts w:hint="eastAsia"/>
        </w:rPr>
        <w:t>高电平</w:t>
      </w:r>
      <w:r w:rsidR="005557A0">
        <w:rPr>
          <w:rFonts w:hint="eastAsia"/>
        </w:rPr>
        <w:t>持续</w:t>
      </w:r>
      <w:r>
        <w:rPr>
          <w:rFonts w:hint="eastAsia"/>
        </w:rPr>
        <w:t>到</w:t>
      </w:r>
      <w:r w:rsidR="005557A0">
        <w:rPr>
          <w:rFonts w:hint="eastAsia"/>
        </w:rPr>
        <w:t>哪</w:t>
      </w:r>
      <w:r>
        <w:rPr>
          <w:rFonts w:hint="eastAsia"/>
        </w:rPr>
        <w:t>一位来算的，非二进制数。</w:t>
      </w:r>
    </w:p>
    <w:p w:rsidR="002233D6" w:rsidRDefault="002233D6" w:rsidP="00DE4DBA"/>
    <w:p w:rsidR="002233D6" w:rsidRDefault="00C52826" w:rsidP="00C52826">
      <w:pPr>
        <w:pStyle w:val="2"/>
      </w:pPr>
      <w:bookmarkStart w:id="25" w:name="_Toc499108472"/>
      <w:r>
        <w:rPr>
          <w:rFonts w:hint="eastAsia"/>
        </w:rPr>
        <w:t>xxx</w:t>
      </w:r>
      <w:bookmarkEnd w:id="25"/>
    </w:p>
    <w:p w:rsidR="00C52826" w:rsidRDefault="00C52826" w:rsidP="00C52826"/>
    <w:p w:rsidR="00C52826" w:rsidRDefault="00C52826" w:rsidP="00C52826"/>
    <w:p w:rsidR="00C52826" w:rsidRDefault="00C52826" w:rsidP="00C52826"/>
    <w:p w:rsidR="00C52826" w:rsidRDefault="00C52826" w:rsidP="00C52826"/>
    <w:p w:rsidR="00C52826" w:rsidRDefault="00C52826" w:rsidP="00C52826">
      <w:pPr>
        <w:pStyle w:val="2"/>
      </w:pPr>
      <w:bookmarkStart w:id="26" w:name="_Toc499108473"/>
      <w:r>
        <w:rPr>
          <w:rFonts w:hint="eastAsia"/>
        </w:rPr>
        <w:lastRenderedPageBreak/>
        <w:t>xxx</w:t>
      </w:r>
      <w:bookmarkEnd w:id="26"/>
    </w:p>
    <w:p w:rsidR="00C52826" w:rsidRDefault="00C52826" w:rsidP="00C52826"/>
    <w:p w:rsidR="00C52826" w:rsidRPr="00C52826" w:rsidRDefault="00C52826" w:rsidP="00C52826"/>
    <w:p w:rsidR="0032575C" w:rsidRDefault="00B377E6" w:rsidP="00F2518A">
      <w:pPr>
        <w:pStyle w:val="1"/>
      </w:pPr>
      <w:bookmarkStart w:id="27" w:name="_Toc499108474"/>
      <w:r w:rsidRPr="005B2E68">
        <w:rPr>
          <w:rFonts w:hint="eastAsia"/>
        </w:rPr>
        <w:lastRenderedPageBreak/>
        <w:t>ALSA</w:t>
      </w:r>
      <w:r>
        <w:rPr>
          <w:rFonts w:hint="eastAsia"/>
        </w:rPr>
        <w:t xml:space="preserve"> Driver</w:t>
      </w:r>
      <w:bookmarkEnd w:id="27"/>
    </w:p>
    <w:p w:rsidR="0032575C" w:rsidRDefault="0032575C" w:rsidP="0016673B">
      <w:pPr>
        <w:pStyle w:val="ac"/>
      </w:pPr>
    </w:p>
    <w:p w:rsidR="00B377E6" w:rsidRPr="006909C4" w:rsidRDefault="002D4CE3" w:rsidP="00F2518A">
      <w:pPr>
        <w:pStyle w:val="2"/>
      </w:pPr>
      <w:bookmarkStart w:id="28" w:name="_Toc499108475"/>
      <w:r w:rsidRPr="002D4CE3">
        <w:t>azx_probe</w:t>
      </w:r>
      <w:bookmarkEnd w:id="28"/>
    </w:p>
    <w:p w:rsidR="00B377E6" w:rsidRPr="00C32B0D" w:rsidRDefault="00B377E6" w:rsidP="00F2518A">
      <w:r w:rsidRPr="00C32B0D">
        <w:t>文本</w:t>
      </w:r>
    </w:p>
    <w:p w:rsidR="00B377E6" w:rsidRPr="006909C4" w:rsidRDefault="002D4CE3" w:rsidP="00F2518A">
      <w:pPr>
        <w:pStyle w:val="2"/>
      </w:pPr>
      <w:bookmarkStart w:id="29" w:name="_Toc499108476"/>
      <w:r w:rsidRPr="002D4CE3">
        <w:t>hda_codec_driver_probe</w:t>
      </w:r>
      <w:bookmarkEnd w:id="29"/>
    </w:p>
    <w:p w:rsidR="00B377E6" w:rsidRPr="00C32B0D" w:rsidRDefault="00B377E6" w:rsidP="00F2518A">
      <w:r w:rsidRPr="00C32B0D">
        <w:t>文本</w:t>
      </w:r>
    </w:p>
    <w:p w:rsidR="00B377E6" w:rsidRPr="006909C4" w:rsidRDefault="004C0C12" w:rsidP="00F2518A">
      <w:pPr>
        <w:pStyle w:val="2"/>
      </w:pPr>
      <w:bookmarkStart w:id="30" w:name="_Toc499108477"/>
      <w:r>
        <w:t>数据处理分析</w:t>
      </w:r>
      <w:bookmarkEnd w:id="30"/>
    </w:p>
    <w:p w:rsidR="00B377E6" w:rsidRDefault="00B377E6" w:rsidP="00F2518A"/>
    <w:p w:rsidR="004C0C12" w:rsidRDefault="00575811" w:rsidP="00575811">
      <w:pPr>
        <w:pStyle w:val="3"/>
      </w:pPr>
      <w:bookmarkStart w:id="31" w:name="_Toc499108478"/>
      <w:r>
        <w:rPr>
          <w:rFonts w:hint="eastAsia"/>
        </w:rPr>
        <w:t>发送命令</w:t>
      </w:r>
      <w:bookmarkEnd w:id="31"/>
    </w:p>
    <w:p w:rsidR="00575811" w:rsidRDefault="00575811" w:rsidP="0057581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/* send a command */</w:t>
      </w:r>
    </w:p>
    <w:p w:rsidR="00575811" w:rsidRDefault="00575811" w:rsidP="0057581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static int azx_corb_send_cmd(struct hda_bus *bus, u32 val)</w:t>
      </w:r>
    </w:p>
    <w:p w:rsidR="00575811" w:rsidRDefault="00575811" w:rsidP="0057581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:rsidR="00575811" w:rsidRDefault="00575811" w:rsidP="0057581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struct azx *chip = bus-&gt;private_data;</w:t>
      </w:r>
    </w:p>
    <w:p w:rsidR="00575811" w:rsidRDefault="00575811" w:rsidP="0057581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unsigned int addr = azx_command_addr(val);</w:t>
      </w:r>
    </w:p>
    <w:p w:rsidR="00575811" w:rsidRDefault="00575811" w:rsidP="0057581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unsigned int wp, rp;</w:t>
      </w:r>
    </w:p>
    <w:p w:rsidR="00575811" w:rsidRDefault="00575811" w:rsidP="0057581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75811" w:rsidRDefault="00575811" w:rsidP="0057581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spin_lock_irq(&amp;chip-&gt;reg_lock);</w:t>
      </w:r>
    </w:p>
    <w:p w:rsidR="00575811" w:rsidRDefault="00575811" w:rsidP="0057581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75811" w:rsidRDefault="00575811" w:rsidP="0057581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/* add command to corb */</w:t>
      </w:r>
    </w:p>
    <w:p w:rsidR="00575811" w:rsidRDefault="00575811" w:rsidP="0057581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wp = azx_readw(chip, CORBWP);</w:t>
      </w:r>
      <w:r>
        <w:rPr>
          <w:rFonts w:hint="eastAsia"/>
        </w:rPr>
        <w:t>//</w:t>
      </w:r>
      <w:r>
        <w:rPr>
          <w:rFonts w:hint="eastAsia"/>
        </w:rPr>
        <w:t>获取写指针</w:t>
      </w:r>
    </w:p>
    <w:p w:rsidR="00575811" w:rsidRDefault="00575811" w:rsidP="0057581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if (wp == 0xffff) {</w:t>
      </w:r>
    </w:p>
    <w:p w:rsidR="00575811" w:rsidRDefault="00575811" w:rsidP="0057581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>/* something wrong, controller likely turned to D3 */</w:t>
      </w:r>
    </w:p>
    <w:p w:rsidR="00575811" w:rsidRDefault="00575811" w:rsidP="0057581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>spin_unlock_irq(&amp;chip-&gt;reg_lock);</w:t>
      </w:r>
    </w:p>
    <w:p w:rsidR="00575811" w:rsidRDefault="00575811" w:rsidP="0057581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>return -EIO;</w:t>
      </w:r>
    </w:p>
    <w:p w:rsidR="00575811" w:rsidRDefault="00575811" w:rsidP="0057581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}</w:t>
      </w:r>
    </w:p>
    <w:p w:rsidR="00575811" w:rsidRDefault="00575811" w:rsidP="0057581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wp++;</w:t>
      </w:r>
    </w:p>
    <w:p w:rsidR="00575811" w:rsidRDefault="00575811" w:rsidP="0057581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wp %= ICH6_MAX_CORB_ENTRIES;</w:t>
      </w:r>
    </w:p>
    <w:p w:rsidR="00575811" w:rsidRDefault="00575811" w:rsidP="0057581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75811" w:rsidRDefault="00575811" w:rsidP="0057581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rp = azx_readw(chip, CORBRP);</w:t>
      </w:r>
      <w:r>
        <w:rPr>
          <w:rFonts w:hint="eastAsia"/>
        </w:rPr>
        <w:t>//</w:t>
      </w:r>
      <w:r>
        <w:rPr>
          <w:rFonts w:hint="eastAsia"/>
        </w:rPr>
        <w:t>获取读指针</w:t>
      </w:r>
    </w:p>
    <w:p w:rsidR="00575811" w:rsidRDefault="00575811" w:rsidP="0057581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if (wp == rp) {</w:t>
      </w:r>
    </w:p>
    <w:p w:rsidR="00575811" w:rsidRDefault="00575811" w:rsidP="0057581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>/* oops, it's full */</w:t>
      </w:r>
    </w:p>
    <w:p w:rsidR="00575811" w:rsidRDefault="00575811" w:rsidP="0057581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>spin_unlock_irq(&amp;chip-&gt;reg_lock);</w:t>
      </w:r>
    </w:p>
    <w:p w:rsidR="00575811" w:rsidRDefault="00575811" w:rsidP="0057581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>return -EAGAIN;</w:t>
      </w:r>
    </w:p>
    <w:p w:rsidR="00575811" w:rsidRDefault="00575811" w:rsidP="0057581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}</w:t>
      </w:r>
    </w:p>
    <w:p w:rsidR="00575811" w:rsidRDefault="00575811" w:rsidP="0057581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75811" w:rsidRDefault="00575811" w:rsidP="0057581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chip-&gt;rirb.cmds[addr]++;</w:t>
      </w:r>
      <w:r>
        <w:rPr>
          <w:rFonts w:hint="eastAsia"/>
        </w:rPr>
        <w:t>//</w:t>
      </w:r>
      <w:r>
        <w:rPr>
          <w:rFonts w:hint="eastAsia"/>
        </w:rPr>
        <w:t>待回应命令数增</w:t>
      </w:r>
      <w:r>
        <w:rPr>
          <w:rFonts w:hint="eastAsia"/>
        </w:rPr>
        <w:t>1</w:t>
      </w:r>
    </w:p>
    <w:p w:rsidR="00575811" w:rsidRDefault="00575811" w:rsidP="0057581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chip-&gt;corb.buf[wp] = cpu_to_le32(val);</w:t>
      </w:r>
    </w:p>
    <w:p w:rsidR="00575811" w:rsidRDefault="00575811" w:rsidP="0057581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azx_writew(chip, CORBWP, wp);</w:t>
      </w:r>
      <w:r>
        <w:rPr>
          <w:rFonts w:hint="eastAsia"/>
        </w:rPr>
        <w:t>//</w:t>
      </w:r>
      <w:r>
        <w:rPr>
          <w:rFonts w:hint="eastAsia"/>
        </w:rPr>
        <w:t>修改写指针，</w:t>
      </w:r>
      <w:r>
        <w:rPr>
          <w:rFonts w:hint="eastAsia"/>
        </w:rPr>
        <w:t>DMA</w:t>
      </w:r>
      <w:r>
        <w:rPr>
          <w:rFonts w:hint="eastAsia"/>
        </w:rPr>
        <w:t>便会自动将数据发出</w:t>
      </w:r>
    </w:p>
    <w:p w:rsidR="00575811" w:rsidRDefault="00575811" w:rsidP="0057581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75811" w:rsidRDefault="00575811" w:rsidP="0057581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spin_unlock_irq(&amp;chip-&gt;reg_lock);</w:t>
      </w:r>
    </w:p>
    <w:p w:rsidR="00575811" w:rsidRDefault="00575811" w:rsidP="0057581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75811" w:rsidRDefault="00575811" w:rsidP="0057581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return 0;</w:t>
      </w:r>
    </w:p>
    <w:p w:rsidR="00575811" w:rsidRDefault="00575811" w:rsidP="0057581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:rsidR="00575811" w:rsidRDefault="00575811" w:rsidP="00F2518A"/>
    <w:p w:rsidR="00575811" w:rsidRDefault="00575811" w:rsidP="00F2518A"/>
    <w:p w:rsidR="004C0C12" w:rsidRDefault="004C0C12" w:rsidP="004C0C12">
      <w:pPr>
        <w:pStyle w:val="3"/>
      </w:pPr>
      <w:bookmarkStart w:id="32" w:name="_Toc499108479"/>
      <w:r>
        <w:rPr>
          <w:rFonts w:hint="eastAsia"/>
        </w:rPr>
        <w:t>接收中断</w:t>
      </w:r>
      <w:bookmarkEnd w:id="32"/>
    </w:p>
    <w:p w:rsidR="00C3789B" w:rsidRPr="00C3789B" w:rsidRDefault="00C3789B" w:rsidP="00C3789B"/>
    <w:p w:rsidR="004C0C12" w:rsidRDefault="004C0C12" w:rsidP="004C0C12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/* retrieve RIRB entry - called from interrupt handler */</w:t>
      </w:r>
    </w:p>
    <w:p w:rsidR="004C0C12" w:rsidRDefault="004C0C12" w:rsidP="004C0C12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static void azx_update_rirb(struct azx *chip)</w:t>
      </w:r>
    </w:p>
    <w:p w:rsidR="004C0C12" w:rsidRDefault="004C0C12" w:rsidP="004C0C12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:rsidR="004C0C12" w:rsidRDefault="004C0C12" w:rsidP="004C0C12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unsigned int rp, wp;</w:t>
      </w:r>
    </w:p>
    <w:p w:rsidR="004C0C12" w:rsidRDefault="004C0C12" w:rsidP="004C0C12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unsigned int addr;</w:t>
      </w:r>
    </w:p>
    <w:p w:rsidR="004C0C12" w:rsidRDefault="004C0C12" w:rsidP="004C0C12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u32 res, res_ex;</w:t>
      </w:r>
    </w:p>
    <w:p w:rsidR="004C0C12" w:rsidRDefault="004C0C12" w:rsidP="004C0C12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4C0C12" w:rsidRDefault="004C0C12" w:rsidP="004C0C12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wp = azx_readw(chip, RIRBWP);</w:t>
      </w:r>
    </w:p>
    <w:p w:rsidR="004C0C12" w:rsidRDefault="004C0C12" w:rsidP="004C0C12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ab/>
        <w:t>if (wp == 0xffff) {</w:t>
      </w:r>
    </w:p>
    <w:p w:rsidR="004C0C12" w:rsidRDefault="004C0C12" w:rsidP="004C0C12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>/* something wrong, controller likely turned to D3 */</w:t>
      </w:r>
    </w:p>
    <w:p w:rsidR="004C0C12" w:rsidRDefault="004C0C12" w:rsidP="004C0C12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>return;</w:t>
      </w:r>
    </w:p>
    <w:p w:rsidR="004C0C12" w:rsidRDefault="004C0C12" w:rsidP="004C0C12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}</w:t>
      </w:r>
    </w:p>
    <w:p w:rsidR="004C0C12" w:rsidRDefault="004C0C12" w:rsidP="004C0C12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4C0C12" w:rsidRDefault="004C0C12" w:rsidP="004C0C12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if (wp == chip-&gt;rirb.wp)</w:t>
      </w:r>
      <w:r w:rsidR="00E71C94">
        <w:rPr>
          <w:rFonts w:hint="eastAsia"/>
        </w:rPr>
        <w:t>//</w:t>
      </w:r>
      <w:r w:rsidR="00E71C94">
        <w:rPr>
          <w:rFonts w:hint="eastAsia"/>
        </w:rPr>
        <w:t>指针未发生变化，说明无数据</w:t>
      </w:r>
    </w:p>
    <w:p w:rsidR="004C0C12" w:rsidRDefault="004C0C12" w:rsidP="004C0C12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>return;</w:t>
      </w:r>
    </w:p>
    <w:p w:rsidR="004C0C12" w:rsidRDefault="004C0C12" w:rsidP="004C0C12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chip-&gt;rirb.wp = wp;</w:t>
      </w:r>
      <w:r w:rsidR="00E71C94">
        <w:rPr>
          <w:rFonts w:hint="eastAsia"/>
        </w:rPr>
        <w:t>//</w:t>
      </w:r>
      <w:r w:rsidR="00E71C94">
        <w:rPr>
          <w:rFonts w:hint="eastAsia"/>
        </w:rPr>
        <w:t>更新当前写指针位置</w:t>
      </w:r>
    </w:p>
    <w:p w:rsidR="004C0C12" w:rsidRDefault="004C0C12" w:rsidP="004C0C12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4C0C12" w:rsidRDefault="004C0C12" w:rsidP="004C0C12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while (chip-&gt;rirb.rp != wp) {</w:t>
      </w:r>
      <w:r w:rsidR="00E71C94">
        <w:rPr>
          <w:rFonts w:hint="eastAsia"/>
        </w:rPr>
        <w:t>//</w:t>
      </w:r>
      <w:r w:rsidR="00E71C94">
        <w:rPr>
          <w:rFonts w:hint="eastAsia"/>
        </w:rPr>
        <w:t>循环至所有数据读取并处理完</w:t>
      </w:r>
    </w:p>
    <w:p w:rsidR="004C0C12" w:rsidRDefault="004C0C12" w:rsidP="004C0C12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>chip-&gt;rirb.rp++;</w:t>
      </w:r>
    </w:p>
    <w:p w:rsidR="004C0C12" w:rsidRDefault="004C0C12" w:rsidP="004C0C12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>chip-&gt;rirb.rp %= ICH6_MAX_RIRB_ENTRIES;</w:t>
      </w:r>
      <w:r w:rsidR="00E71C94">
        <w:rPr>
          <w:rFonts w:hint="eastAsia"/>
        </w:rPr>
        <w:t>//</w:t>
      </w:r>
    </w:p>
    <w:p w:rsidR="004C0C12" w:rsidRDefault="004C0C12" w:rsidP="004C0C12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4C0C12" w:rsidRDefault="004C0C12" w:rsidP="004C0C12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>rp = chip-&gt;rirb.rp &lt;&lt; 1; /* an RIRB entry is 8-bytes */</w:t>
      </w:r>
      <w:r w:rsidR="00E71C94">
        <w:rPr>
          <w:rFonts w:hint="eastAsia"/>
        </w:rPr>
        <w:t xml:space="preserve"> //</w:t>
      </w:r>
      <w:r w:rsidR="00E507D6" w:rsidRPr="00E507D6">
        <w:t xml:space="preserve"> </w:t>
      </w:r>
      <w:r w:rsidR="00E507D6">
        <w:t>rirb.rp</w:t>
      </w:r>
      <w:r w:rsidR="00E507D6">
        <w:rPr>
          <w:rFonts w:hint="eastAsia"/>
        </w:rPr>
        <w:t>相当于索引</w:t>
      </w:r>
      <w:r w:rsidR="00E507D6">
        <w:rPr>
          <w:rFonts w:hint="eastAsia"/>
        </w:rPr>
        <w:t>x</w:t>
      </w:r>
      <w:r w:rsidR="00E71C94">
        <w:rPr>
          <w:rFonts w:hint="eastAsia"/>
        </w:rPr>
        <w:t>，</w:t>
      </w:r>
      <w:r w:rsidR="00E507D6">
        <w:t>rirb.buf</w:t>
      </w:r>
      <w:r w:rsidR="00E507D6">
        <w:t>为该索引对应的数值</w:t>
      </w:r>
      <w:r w:rsidR="00E507D6">
        <w:rPr>
          <w:rFonts w:hint="eastAsia"/>
        </w:rPr>
        <w:t>y</w:t>
      </w:r>
      <w:r w:rsidR="00E507D6">
        <w:rPr>
          <w:rFonts w:hint="eastAsia"/>
        </w:rPr>
        <w:t>、</w:t>
      </w:r>
      <w:r w:rsidR="00E507D6">
        <w:rPr>
          <w:rFonts w:hint="eastAsia"/>
        </w:rPr>
        <w:t>y1</w:t>
      </w:r>
      <w:r w:rsidR="00E507D6">
        <w:t>，因此</w:t>
      </w:r>
      <w:r w:rsidR="00E507D6">
        <w:t>y</w:t>
      </w:r>
      <w:r w:rsidR="00E507D6">
        <w:rPr>
          <w:rFonts w:hint="eastAsia"/>
        </w:rPr>
        <w:t>=2x</w:t>
      </w:r>
      <w:r w:rsidR="00E507D6">
        <w:rPr>
          <w:rFonts w:hint="eastAsia"/>
        </w:rPr>
        <w:t>、</w:t>
      </w:r>
      <w:r w:rsidR="00E507D6">
        <w:rPr>
          <w:rFonts w:hint="eastAsia"/>
        </w:rPr>
        <w:t>y1=2x+1</w:t>
      </w:r>
    </w:p>
    <w:p w:rsidR="004C0C12" w:rsidRDefault="004C0C12" w:rsidP="004C0C12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>res_ex = le32_to_cpu(chip-&gt;rirb.buf[rp + 1]);</w:t>
      </w:r>
    </w:p>
    <w:p w:rsidR="004C0C12" w:rsidRDefault="004C0C12" w:rsidP="004C0C12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>res = le32_to_cpu(chip-&gt;rirb.buf[rp]);</w:t>
      </w:r>
    </w:p>
    <w:p w:rsidR="004C0C12" w:rsidRDefault="004C0C12" w:rsidP="004C0C12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>addr = res_ex &amp; 0xf;</w:t>
      </w:r>
      <w:r w:rsidR="00E507D6">
        <w:rPr>
          <w:rFonts w:hint="eastAsia"/>
        </w:rPr>
        <w:t>//</w:t>
      </w:r>
      <w:r w:rsidR="00E507D6">
        <w:rPr>
          <w:rFonts w:hint="eastAsia"/>
        </w:rPr>
        <w:t>获取</w:t>
      </w:r>
      <w:r w:rsidR="00E507D6">
        <w:rPr>
          <w:rFonts w:hint="eastAsia"/>
        </w:rPr>
        <w:t>codec #</w:t>
      </w:r>
      <w:r w:rsidR="00E507D6">
        <w:rPr>
          <w:rFonts w:hint="eastAsia"/>
        </w:rPr>
        <w:t>，即</w:t>
      </w:r>
      <w:r w:rsidR="00E507D6">
        <w:rPr>
          <w:rFonts w:hint="eastAsia"/>
        </w:rPr>
        <w:t>SDIx</w:t>
      </w:r>
    </w:p>
    <w:p w:rsidR="004C0C12" w:rsidRDefault="004C0C12" w:rsidP="004C0C12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>if ((addr &gt;= AZX_MAX_CODECS) || !(chip-&gt;codec_mask &amp; (1 &lt;&lt; addr))) {</w:t>
      </w:r>
      <w:r w:rsidR="00E507D6">
        <w:rPr>
          <w:rFonts w:hint="eastAsia"/>
        </w:rPr>
        <w:t>//codec addr</w:t>
      </w:r>
      <w:r w:rsidR="00E507D6">
        <w:rPr>
          <w:rFonts w:hint="eastAsia"/>
        </w:rPr>
        <w:t>不对</w:t>
      </w:r>
    </w:p>
    <w:p w:rsidR="004C0C12" w:rsidRDefault="004C0C12" w:rsidP="004C0C12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dev_err(chip-&gt;card-&gt;dev, "spurious response %#x:%#x, rp = %d, wp = %d",</w:t>
      </w:r>
    </w:p>
    <w:p w:rsidR="004C0C12" w:rsidRDefault="004C0C12" w:rsidP="004C0C12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  <w:t>res, res_ex,</w:t>
      </w:r>
    </w:p>
    <w:p w:rsidR="004C0C12" w:rsidRDefault="004C0C12" w:rsidP="004C0C12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  <w:t>chip-&gt;rirb.rp, wp);</w:t>
      </w:r>
    </w:p>
    <w:p w:rsidR="004C0C12" w:rsidRDefault="004C0C12" w:rsidP="004C0C12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snd_BUG();</w:t>
      </w:r>
    </w:p>
    <w:p w:rsidR="004C0C12" w:rsidRDefault="004C0C12" w:rsidP="004C0C12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>}</w:t>
      </w:r>
    </w:p>
    <w:p w:rsidR="004C0C12" w:rsidRPr="00E507D6" w:rsidRDefault="004C0C12" w:rsidP="004C0C12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>else if (res_ex &amp; ICH6_RIRB_EX_UNSOL_EV)</w:t>
      </w:r>
      <w:r w:rsidR="00E507D6">
        <w:rPr>
          <w:rFonts w:hint="eastAsia"/>
        </w:rPr>
        <w:t>//</w:t>
      </w:r>
      <w:r w:rsidR="00E507D6">
        <w:rPr>
          <w:rFonts w:hint="eastAsia"/>
        </w:rPr>
        <w:t>如果是主动上送</w:t>
      </w:r>
    </w:p>
    <w:p w:rsidR="004C0C12" w:rsidRDefault="004C0C12" w:rsidP="004C0C12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snd_hda_queue_unsol_event(chip-&gt;bus, res, res_ex);</w:t>
      </w:r>
      <w:r w:rsidR="00432B62">
        <w:rPr>
          <w:rFonts w:hint="eastAsia"/>
        </w:rPr>
        <w:t>//</w:t>
      </w:r>
      <w:r w:rsidR="00432B62">
        <w:rPr>
          <w:rFonts w:hint="eastAsia"/>
        </w:rPr>
        <w:t>放到工作队列等待处理</w:t>
      </w:r>
    </w:p>
    <w:p w:rsidR="004C0C12" w:rsidRPr="00E507D6" w:rsidRDefault="004C0C12" w:rsidP="004C0C12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>else if (chip-&gt;rirb.cmds[addr]) {</w:t>
      </w:r>
      <w:r w:rsidR="00E507D6">
        <w:rPr>
          <w:rFonts w:hint="eastAsia"/>
        </w:rPr>
        <w:t>//</w:t>
      </w:r>
      <w:r w:rsidR="00E507D6">
        <w:rPr>
          <w:rFonts w:hint="eastAsia"/>
        </w:rPr>
        <w:t>如果是正常</w:t>
      </w:r>
      <w:r w:rsidR="00E507D6">
        <w:rPr>
          <w:rFonts w:hint="eastAsia"/>
        </w:rPr>
        <w:t>cmd</w:t>
      </w:r>
      <w:r w:rsidR="00E507D6">
        <w:rPr>
          <w:rFonts w:hint="eastAsia"/>
        </w:rPr>
        <w:t>的回应</w:t>
      </w:r>
    </w:p>
    <w:p w:rsidR="004C0C12" w:rsidRDefault="004C0C12" w:rsidP="004C0C12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chip-&gt;rirb.res[addr] = res;</w:t>
      </w:r>
      <w:r w:rsidR="00E507D6">
        <w:rPr>
          <w:rFonts w:hint="eastAsia"/>
        </w:rPr>
        <w:t>//</w:t>
      </w:r>
      <w:r w:rsidR="00E507D6">
        <w:rPr>
          <w:rFonts w:hint="eastAsia"/>
        </w:rPr>
        <w:t>将回应值传出</w:t>
      </w:r>
      <w:r w:rsidR="00376696">
        <w:rPr>
          <w:rFonts w:hint="eastAsia"/>
        </w:rPr>
        <w:t>，</w:t>
      </w:r>
    </w:p>
    <w:p w:rsidR="004C0C12" w:rsidRDefault="004C0C12" w:rsidP="004C0C12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smp_wmb();</w:t>
      </w:r>
      <w:r w:rsidR="00BB6CD1">
        <w:rPr>
          <w:rFonts w:hint="eastAsia"/>
        </w:rPr>
        <w:t>//</w:t>
      </w:r>
      <w:r w:rsidR="00BB6CD1" w:rsidRPr="00BB6CD1">
        <w:rPr>
          <w:rFonts w:hint="eastAsia"/>
        </w:rPr>
        <w:t>内存屏障函数</w:t>
      </w:r>
      <w:r w:rsidR="00BB6CD1">
        <w:rPr>
          <w:rFonts w:hint="eastAsia"/>
        </w:rPr>
        <w:t>，</w:t>
      </w:r>
      <w:r w:rsidR="00BB6CD1" w:rsidRPr="00BB6CD1">
        <w:rPr>
          <w:rFonts w:hint="eastAsia"/>
        </w:rPr>
        <w:t>适用于</w:t>
      </w:r>
      <w:r w:rsidR="00BB6CD1" w:rsidRPr="00F60401">
        <w:rPr>
          <w:rFonts w:hint="eastAsia"/>
          <w:color w:val="FF0000"/>
        </w:rPr>
        <w:t>多处理器的</w:t>
      </w:r>
      <w:r w:rsidR="00BB6CD1" w:rsidRPr="00BB6CD1">
        <w:rPr>
          <w:rFonts w:hint="eastAsia"/>
        </w:rPr>
        <w:t>写内存屏障</w:t>
      </w:r>
      <w:r w:rsidR="00BB6CD1">
        <w:rPr>
          <w:rFonts w:hint="eastAsia"/>
        </w:rPr>
        <w:t>。</w:t>
      </w:r>
      <w:r w:rsidR="00BB6CD1" w:rsidRPr="00BB6CD1">
        <w:rPr>
          <w:rFonts w:hint="eastAsia"/>
        </w:rPr>
        <w:t>读写屏障像一堵墙，所有在设置读写屏障之前发起的内存访问，必须先于在设置屏障之后发起的内存访问之前完成，确保内存访问按程序的顺序完成。</w:t>
      </w:r>
      <w:r w:rsidR="006720E5" w:rsidRPr="006720E5">
        <w:rPr>
          <w:rFonts w:hint="eastAsia"/>
          <w:color w:val="FF0000"/>
        </w:rPr>
        <w:t>？？？</w:t>
      </w:r>
      <w:r w:rsidR="00376696">
        <w:rPr>
          <w:rFonts w:hint="eastAsia"/>
          <w:color w:val="FF0000"/>
        </w:rPr>
        <w:t>保证之前的内存写完的意思</w:t>
      </w:r>
      <w:r w:rsidR="006720E5">
        <w:rPr>
          <w:rFonts w:hint="eastAsia"/>
          <w:color w:val="FF0000"/>
        </w:rPr>
        <w:t>？</w:t>
      </w:r>
      <w:r w:rsidR="00376696">
        <w:rPr>
          <w:rFonts w:hint="eastAsia"/>
          <w:color w:val="FF0000"/>
        </w:rPr>
        <w:t>k4.0</w:t>
      </w:r>
      <w:r w:rsidR="00376696">
        <w:rPr>
          <w:rFonts w:hint="eastAsia"/>
          <w:color w:val="FF0000"/>
        </w:rPr>
        <w:t>中已经去掉这句</w:t>
      </w:r>
    </w:p>
    <w:p w:rsidR="004C0C12" w:rsidRDefault="004C0C12" w:rsidP="004C0C12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chip-&gt;rirb.cmds[addr]--;</w:t>
      </w:r>
      <w:r w:rsidR="00E507D6">
        <w:rPr>
          <w:rFonts w:hint="eastAsia"/>
        </w:rPr>
        <w:t>//</w:t>
      </w:r>
      <w:r w:rsidR="0003418C">
        <w:rPr>
          <w:rFonts w:hint="eastAsia"/>
        </w:rPr>
        <w:t>待</w:t>
      </w:r>
      <w:r w:rsidR="00E507D6">
        <w:rPr>
          <w:rFonts w:hint="eastAsia"/>
        </w:rPr>
        <w:t>回应</w:t>
      </w:r>
      <w:r w:rsidR="0003418C">
        <w:rPr>
          <w:rFonts w:hint="eastAsia"/>
        </w:rPr>
        <w:t>命令</w:t>
      </w:r>
      <w:r w:rsidR="00F67C35">
        <w:rPr>
          <w:rFonts w:hint="eastAsia"/>
        </w:rPr>
        <w:t>数</w:t>
      </w:r>
      <w:r w:rsidR="0003418C">
        <w:rPr>
          <w:rFonts w:hint="eastAsia"/>
        </w:rPr>
        <w:t>减</w:t>
      </w:r>
      <w:r w:rsidR="0003418C">
        <w:rPr>
          <w:rFonts w:hint="eastAsia"/>
        </w:rPr>
        <w:t>1</w:t>
      </w:r>
    </w:p>
    <w:p w:rsidR="004C0C12" w:rsidRDefault="004C0C12" w:rsidP="004C0C12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>} else if (printk_ratelimit()) {</w:t>
      </w:r>
      <w:r w:rsidR="00691BFB">
        <w:rPr>
          <w:rFonts w:hint="eastAsia"/>
        </w:rPr>
        <w:t>//</w:t>
      </w:r>
      <w:r w:rsidR="00691BFB">
        <w:rPr>
          <w:rFonts w:hint="eastAsia"/>
        </w:rPr>
        <w:t>混乱回应，报错</w:t>
      </w:r>
    </w:p>
    <w:p w:rsidR="004C0C12" w:rsidRDefault="004C0C12" w:rsidP="004C0C12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dev_err(chip-&gt;card-&gt;dev, "spurious response %#x:%#x, last cmd=%#08x\n",</w:t>
      </w:r>
    </w:p>
    <w:p w:rsidR="004C0C12" w:rsidRDefault="004C0C12" w:rsidP="004C0C12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  <w:t>res, res_ex,</w:t>
      </w:r>
    </w:p>
    <w:p w:rsidR="004C0C12" w:rsidRDefault="004C0C12" w:rsidP="004C0C12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  <w:t>chip-&gt;last_cmd[addr]);</w:t>
      </w:r>
    </w:p>
    <w:p w:rsidR="004C0C12" w:rsidRDefault="004C0C12" w:rsidP="004C0C12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>}</w:t>
      </w:r>
    </w:p>
    <w:p w:rsidR="004C0C12" w:rsidRDefault="004C0C12" w:rsidP="004C0C12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}</w:t>
      </w:r>
    </w:p>
    <w:p w:rsidR="004C0C12" w:rsidRDefault="004C0C12" w:rsidP="004C0C12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:rsidR="004C0C12" w:rsidRPr="00C32B0D" w:rsidRDefault="004C0C12" w:rsidP="00F2518A"/>
    <w:p w:rsidR="00232CD6" w:rsidRDefault="00232CD6" w:rsidP="0016673B">
      <w:pPr>
        <w:pStyle w:val="ac"/>
      </w:pPr>
    </w:p>
    <w:p w:rsidR="00B377E6" w:rsidRDefault="00B377E6" w:rsidP="0016673B">
      <w:pPr>
        <w:pStyle w:val="ac"/>
      </w:pPr>
    </w:p>
    <w:p w:rsidR="0016673B" w:rsidRDefault="0016673B" w:rsidP="0016673B">
      <w:pPr>
        <w:pStyle w:val="ac"/>
      </w:pPr>
    </w:p>
    <w:p w:rsidR="0016673B" w:rsidRDefault="00BD60A1" w:rsidP="00BD60A1">
      <w:pPr>
        <w:pStyle w:val="1"/>
      </w:pPr>
      <w:bookmarkStart w:id="33" w:name="_Toc499108480"/>
      <w:r>
        <w:rPr>
          <w:rFonts w:hint="eastAsia"/>
        </w:rPr>
        <w:lastRenderedPageBreak/>
        <w:t>Mini_system</w:t>
      </w:r>
      <w:r>
        <w:rPr>
          <w:rFonts w:hint="eastAsia"/>
        </w:rPr>
        <w:t>制作</w:t>
      </w:r>
      <w:bookmarkEnd w:id="33"/>
    </w:p>
    <w:p w:rsidR="00BD60A1" w:rsidRPr="00BD60A1" w:rsidRDefault="00BD60A1" w:rsidP="00BD60A1">
      <w:pPr>
        <w:pStyle w:val="2"/>
      </w:pPr>
      <w:bookmarkStart w:id="34" w:name="_Toc499108481"/>
      <w:r>
        <w:rPr>
          <w:rFonts w:hint="eastAsia"/>
        </w:rPr>
        <w:t>Mini_system</w:t>
      </w:r>
      <w:r>
        <w:rPr>
          <w:rFonts w:hint="eastAsia"/>
        </w:rPr>
        <w:t>结构</w:t>
      </w:r>
      <w:bookmarkEnd w:id="34"/>
    </w:p>
    <w:p w:rsidR="007D204F" w:rsidRDefault="00BD60A1" w:rsidP="007D204F">
      <w:r>
        <w:rPr>
          <w:rFonts w:hint="eastAsia"/>
        </w:rPr>
        <w:t>mini_system</w:t>
      </w:r>
      <w:r>
        <w:rPr>
          <w:rFonts w:hint="eastAsia"/>
        </w:rPr>
        <w:t>是精简的内核加上</w:t>
      </w:r>
      <w:r w:rsidR="007D204F">
        <w:rPr>
          <w:rFonts w:hint="eastAsia"/>
        </w:rPr>
        <w:t>busybox</w:t>
      </w:r>
      <w:r w:rsidR="007D204F">
        <w:rPr>
          <w:rFonts w:hint="eastAsia"/>
        </w:rPr>
        <w:t>为基础的文件系统构成的小型</w:t>
      </w:r>
      <w:r w:rsidR="007D204F">
        <w:rPr>
          <w:rFonts w:hint="eastAsia"/>
        </w:rPr>
        <w:t>Linux</w:t>
      </w:r>
      <w:r w:rsidR="007D204F">
        <w:rPr>
          <w:rFonts w:hint="eastAsia"/>
        </w:rPr>
        <w:t>系统，</w:t>
      </w:r>
    </w:p>
    <w:p w:rsidR="0016673B" w:rsidRDefault="007D204F" w:rsidP="007D204F">
      <w:r>
        <w:rPr>
          <w:rFonts w:hint="eastAsia"/>
        </w:rPr>
        <w:t>参考制作方法：</w:t>
      </w:r>
    </w:p>
    <w:p w:rsidR="007D204F" w:rsidRDefault="005816A3" w:rsidP="007D204F">
      <w:hyperlink r:id="rId51" w:history="1">
        <w:r w:rsidR="007D204F" w:rsidRPr="00924442">
          <w:rPr>
            <w:rStyle w:val="ab"/>
          </w:rPr>
          <w:t>http://blog.csdn.net/mybelief321/article/details/9995199</w:t>
        </w:r>
      </w:hyperlink>
      <w:r w:rsidR="007D204F">
        <w:rPr>
          <w:rFonts w:hint="eastAsia"/>
        </w:rPr>
        <w:t xml:space="preserve"> </w:t>
      </w:r>
    </w:p>
    <w:p w:rsidR="007D204F" w:rsidRDefault="008177F2" w:rsidP="008177F2">
      <w:pPr>
        <w:pStyle w:val="2"/>
      </w:pPr>
      <w:bookmarkStart w:id="35" w:name="_Toc499108482"/>
      <w:r>
        <w:t>修改</w:t>
      </w:r>
      <w:r>
        <w:rPr>
          <w:rFonts w:hint="eastAsia"/>
        </w:rPr>
        <w:t>OS</w:t>
      </w:r>
      <w:r>
        <w:rPr>
          <w:rFonts w:hint="eastAsia"/>
        </w:rPr>
        <w:t>支持的</w:t>
      </w:r>
      <w:r>
        <w:rPr>
          <w:rFonts w:hint="eastAsia"/>
        </w:rPr>
        <w:t>initrd</w:t>
      </w:r>
      <w:r>
        <w:t>大小</w:t>
      </w:r>
      <w:bookmarkEnd w:id="35"/>
    </w:p>
    <w:p w:rsidR="0016673B" w:rsidRDefault="0016673B" w:rsidP="0016673B">
      <w:pPr>
        <w:pStyle w:val="ac"/>
      </w:pPr>
    </w:p>
    <w:p w:rsidR="008177F2" w:rsidRDefault="008177F2" w:rsidP="008177F2">
      <w:pPr>
        <w:pStyle w:val="3"/>
      </w:pPr>
      <w:bookmarkStart w:id="36" w:name="_Toc499108483"/>
      <w:r>
        <w:rPr>
          <w:rFonts w:hint="eastAsia"/>
        </w:rPr>
        <w:t>initrd</w:t>
      </w:r>
      <w:r w:rsidR="008D39D2">
        <w:rPr>
          <w:rFonts w:hint="eastAsia"/>
        </w:rPr>
        <w:t>生成</w:t>
      </w:r>
      <w:bookmarkEnd w:id="36"/>
    </w:p>
    <w:p w:rsidR="008177F2" w:rsidRDefault="008177F2" w:rsidP="008177F2"/>
    <w:p w:rsidR="008177F2" w:rsidRPr="008177F2" w:rsidRDefault="008177F2" w:rsidP="008177F2">
      <w:pPr>
        <w:pStyle w:val="3"/>
      </w:pPr>
      <w:bookmarkStart w:id="37" w:name="_Toc499108484"/>
      <w:r>
        <w:rPr>
          <w:rFonts w:hint="eastAsia"/>
        </w:rPr>
        <w:t>配置</w:t>
      </w:r>
      <w:r>
        <w:rPr>
          <w:rFonts w:hint="eastAsia"/>
        </w:rPr>
        <w:t>bzImage</w:t>
      </w:r>
      <w:bookmarkEnd w:id="37"/>
    </w:p>
    <w:p w:rsidR="0016673B" w:rsidRDefault="008177F2" w:rsidP="008177F2">
      <w:r>
        <w:t>在配置阶段（</w:t>
      </w:r>
      <w:r>
        <w:t>make</w:t>
      </w:r>
      <w:r>
        <w:rPr>
          <w:rFonts w:hint="eastAsia"/>
        </w:rPr>
        <w:t xml:space="preserve"> menuconfig</w:t>
      </w:r>
      <w:r>
        <w:t>），选中</w:t>
      </w:r>
    </w:p>
    <w:p w:rsidR="00C130CD" w:rsidRDefault="00C130CD" w:rsidP="00C130CD">
      <w:pPr>
        <w:pStyle w:val="2"/>
      </w:pPr>
      <w:bookmarkStart w:id="38" w:name="_Toc499108485"/>
      <w:r>
        <w:rPr>
          <w:rFonts w:hint="eastAsia"/>
        </w:rPr>
        <w:t xml:space="preserve">ALSA lib &amp; utils </w:t>
      </w:r>
      <w:r>
        <w:rPr>
          <w:rFonts w:hint="eastAsia"/>
        </w:rPr>
        <w:t>的安装与使用</w:t>
      </w:r>
      <w:bookmarkEnd w:id="38"/>
    </w:p>
    <w:p w:rsidR="00C130CD" w:rsidRDefault="00C130CD" w:rsidP="00C130CD">
      <w:pPr>
        <w:pStyle w:val="3"/>
      </w:pPr>
      <w:bookmarkStart w:id="39" w:name="_Toc499108486"/>
      <w:r>
        <w:rPr>
          <w:rFonts w:hint="eastAsia"/>
        </w:rPr>
        <w:t>安装</w:t>
      </w:r>
      <w:bookmarkEnd w:id="39"/>
    </w:p>
    <w:p w:rsidR="00C130CD" w:rsidRPr="00C130CD" w:rsidRDefault="00C130CD" w:rsidP="00C130CD"/>
    <w:p w:rsidR="00C130CD" w:rsidRDefault="00C130CD" w:rsidP="00C130CD">
      <w:pPr>
        <w:pStyle w:val="3"/>
      </w:pPr>
      <w:bookmarkStart w:id="40" w:name="_Toc499108487"/>
      <w:r>
        <w:rPr>
          <w:rFonts w:hint="eastAsia"/>
        </w:rPr>
        <w:t>使用</w:t>
      </w:r>
      <w:bookmarkEnd w:id="40"/>
    </w:p>
    <w:p w:rsidR="000013A3" w:rsidRPr="000013A3" w:rsidRDefault="000013A3" w:rsidP="000013A3">
      <w:r>
        <w:rPr>
          <w:rFonts w:hint="eastAsia"/>
        </w:rPr>
        <w:t>常用</w:t>
      </w:r>
      <w:r w:rsidR="00346314">
        <w:rPr>
          <w:rFonts w:hint="eastAsia"/>
        </w:rPr>
        <w:t>命令有</w:t>
      </w:r>
      <w:r>
        <w:rPr>
          <w:rFonts w:hint="eastAsia"/>
        </w:rPr>
        <w:t>aplay</w:t>
      </w:r>
      <w:r>
        <w:rPr>
          <w:rFonts w:hint="eastAsia"/>
        </w:rPr>
        <w:t>、</w:t>
      </w:r>
      <w:r>
        <w:rPr>
          <w:rFonts w:hint="eastAsia"/>
        </w:rPr>
        <w:t>arecord</w:t>
      </w:r>
      <w:r>
        <w:rPr>
          <w:rFonts w:hint="eastAsia"/>
        </w:rPr>
        <w:t>和</w:t>
      </w:r>
      <w:r>
        <w:rPr>
          <w:rFonts w:hint="eastAsia"/>
        </w:rPr>
        <w:t>amixer</w:t>
      </w:r>
      <w:r>
        <w:rPr>
          <w:rFonts w:hint="eastAsia"/>
        </w:rPr>
        <w:t>三个。</w:t>
      </w:r>
      <w:r w:rsidR="00346314">
        <w:rPr>
          <w:rFonts w:hint="eastAsia"/>
        </w:rPr>
        <w:t>aplay</w:t>
      </w:r>
      <w:r w:rsidR="00346314">
        <w:rPr>
          <w:rFonts w:hint="eastAsia"/>
        </w:rPr>
        <w:t>、</w:t>
      </w:r>
      <w:r w:rsidR="00346314">
        <w:rPr>
          <w:rFonts w:hint="eastAsia"/>
        </w:rPr>
        <w:t>arecord</w:t>
      </w:r>
      <w:r w:rsidR="00346314">
        <w:rPr>
          <w:rFonts w:hint="eastAsia"/>
        </w:rPr>
        <w:t>命令用法相似。</w:t>
      </w:r>
      <w:r w:rsidR="007D784A">
        <w:rPr>
          <w:rFonts w:hint="eastAsia"/>
        </w:rPr>
        <w:t>如果不用参数</w:t>
      </w:r>
      <w:r w:rsidR="007D784A">
        <w:rPr>
          <w:rFonts w:hint="eastAsia"/>
        </w:rPr>
        <w:t xml:space="preserve">&lt;-c, -D </w:t>
      </w:r>
      <w:r w:rsidR="007D784A">
        <w:rPr>
          <w:rFonts w:hint="eastAsia"/>
        </w:rPr>
        <w:t>等</w:t>
      </w:r>
      <w:r w:rsidR="007D784A">
        <w:rPr>
          <w:rFonts w:hint="eastAsia"/>
        </w:rPr>
        <w:t>&gt;</w:t>
      </w:r>
      <w:r w:rsidR="007D784A">
        <w:rPr>
          <w:rFonts w:hint="eastAsia"/>
        </w:rPr>
        <w:t>指定声卡，则默认值来自于</w:t>
      </w:r>
      <w:r w:rsidR="007D784A">
        <w:rPr>
          <w:rFonts w:hint="eastAsia"/>
        </w:rPr>
        <w:t>/usr/share/alsa/alsa.conf</w:t>
      </w:r>
      <w:r w:rsidR="007D784A">
        <w:rPr>
          <w:rFonts w:hint="eastAsia"/>
        </w:rPr>
        <w:t>文件</w:t>
      </w:r>
      <w:r w:rsidR="005B48F4">
        <w:rPr>
          <w:rFonts w:hint="eastAsia"/>
        </w:rPr>
        <w:t>。</w:t>
      </w:r>
    </w:p>
    <w:p w:rsidR="002D7319" w:rsidRDefault="002D7319" w:rsidP="002D7319">
      <w:pPr>
        <w:pStyle w:val="4"/>
      </w:pPr>
      <w:r>
        <w:t>aplay</w:t>
      </w:r>
      <w:r>
        <w:rPr>
          <w:rFonts w:hint="eastAsia"/>
        </w:rPr>
        <w:t xml:space="preserve"> &amp; arecord</w:t>
      </w:r>
    </w:p>
    <w:p w:rsidR="002D7319" w:rsidRDefault="002D7319" w:rsidP="002D7319">
      <w:r>
        <w:rPr>
          <w:rFonts w:hint="eastAsia"/>
        </w:rPr>
        <w:t>顾名思义，</w:t>
      </w:r>
      <w:r>
        <w:rPr>
          <w:rFonts w:hint="eastAsia"/>
        </w:rPr>
        <w:t>aplay</w:t>
      </w:r>
      <w:r>
        <w:rPr>
          <w:rFonts w:hint="eastAsia"/>
        </w:rPr>
        <w:t>用来播放，</w:t>
      </w:r>
      <w:r>
        <w:rPr>
          <w:rFonts w:hint="eastAsia"/>
        </w:rPr>
        <w:t>arecord</w:t>
      </w:r>
      <w:r>
        <w:rPr>
          <w:rFonts w:hint="eastAsia"/>
        </w:rPr>
        <w:t>用来录音。</w:t>
      </w:r>
    </w:p>
    <w:p w:rsidR="002D7319" w:rsidRDefault="002D7319" w:rsidP="002D7319">
      <w:pPr>
        <w:ind w:firstLine="420"/>
      </w:pPr>
      <w:r>
        <w:rPr>
          <w:rFonts w:hint="eastAsia"/>
        </w:rPr>
        <w:t>举例：</w:t>
      </w:r>
      <w:r>
        <w:rPr>
          <w:rFonts w:hint="eastAsia"/>
        </w:rPr>
        <w:t>#arecord -D plughw:0,0 -r 32000 -f S16_LE -c 2 32k_16bit_2ch_record.wav</w:t>
      </w:r>
    </w:p>
    <w:p w:rsidR="002D7319" w:rsidRDefault="002D7319" w:rsidP="002D7319">
      <w:r>
        <w:rPr>
          <w:rFonts w:hint="eastAsia"/>
        </w:rPr>
        <w:tab/>
      </w:r>
      <w:r>
        <w:rPr>
          <w:rFonts w:hint="eastAsia"/>
        </w:rPr>
        <w:t>解释：该命令用于录制采样率为</w:t>
      </w:r>
      <w:r>
        <w:rPr>
          <w:rFonts w:hint="eastAsia"/>
        </w:rPr>
        <w:t>32k</w:t>
      </w:r>
      <w:r>
        <w:rPr>
          <w:rFonts w:hint="eastAsia"/>
        </w:rPr>
        <w:t>、采样格式为</w:t>
      </w:r>
      <w:r>
        <w:rPr>
          <w:rFonts w:hint="eastAsia"/>
        </w:rPr>
        <w:t>16bit</w:t>
      </w:r>
      <w:r>
        <w:rPr>
          <w:rFonts w:hint="eastAsia"/>
        </w:rPr>
        <w:t>小端格式存储、双通道（即立体声</w:t>
      </w:r>
      <w:r>
        <w:rPr>
          <w:rFonts w:hint="eastAsia"/>
        </w:rPr>
        <w:t>stereo</w:t>
      </w:r>
      <w:r>
        <w:rPr>
          <w:rFonts w:hint="eastAsia"/>
        </w:rPr>
        <w:t>）格式的音频文件，并保存为</w:t>
      </w:r>
      <w:r>
        <w:rPr>
          <w:rFonts w:hint="eastAsia"/>
        </w:rPr>
        <w:t>32k_16bit_2ch_record.wav</w:t>
      </w:r>
      <w:r>
        <w:rPr>
          <w:rFonts w:hint="eastAsia"/>
        </w:rPr>
        <w:t>文件；直接使用</w:t>
      </w:r>
      <w:r>
        <w:rPr>
          <w:rFonts w:hint="eastAsia"/>
        </w:rPr>
        <w:t>CTRL+C</w:t>
      </w:r>
      <w:r>
        <w:rPr>
          <w:rFonts w:hint="eastAsia"/>
        </w:rPr>
        <w:t>结束录制。录制结束后使用</w:t>
      </w:r>
      <w:r>
        <w:rPr>
          <w:rFonts w:hint="eastAsia"/>
        </w:rPr>
        <w:t>aplay</w:t>
      </w:r>
      <w:r>
        <w:rPr>
          <w:rFonts w:hint="eastAsia"/>
        </w:rPr>
        <w:t>命令播放录制的音频文件，测试录制的音频文件播放是否正常。</w:t>
      </w:r>
      <w:r>
        <w:rPr>
          <w:rFonts w:hint="eastAsia"/>
        </w:rPr>
        <w:t>plughw:0,0</w:t>
      </w:r>
      <w:r>
        <w:rPr>
          <w:rFonts w:hint="eastAsia"/>
        </w:rPr>
        <w:t>表示采用的硬件</w:t>
      </w:r>
      <w:r>
        <w:rPr>
          <w:rFonts w:hint="eastAsia"/>
        </w:rPr>
        <w:t>device</w:t>
      </w:r>
      <w:r>
        <w:rPr>
          <w:rFonts w:hint="eastAsia"/>
        </w:rPr>
        <w:t>是</w:t>
      </w:r>
      <w:r>
        <w:rPr>
          <w:rFonts w:hint="eastAsia"/>
        </w:rPr>
        <w:t>card 0</w:t>
      </w:r>
      <w:r>
        <w:rPr>
          <w:rFonts w:hint="eastAsia"/>
        </w:rPr>
        <w:t>上的</w:t>
      </w:r>
      <w:r>
        <w:rPr>
          <w:rFonts w:hint="eastAsia"/>
        </w:rPr>
        <w:t>device 0</w:t>
      </w:r>
      <w:r>
        <w:rPr>
          <w:rFonts w:hint="eastAsia"/>
        </w:rPr>
        <w:t>。系统的</w:t>
      </w:r>
      <w:r>
        <w:rPr>
          <w:rFonts w:hint="eastAsia"/>
        </w:rPr>
        <w:t>device</w:t>
      </w:r>
      <w:r>
        <w:rPr>
          <w:rFonts w:hint="eastAsia"/>
        </w:rPr>
        <w:t>信息可通过</w:t>
      </w:r>
      <w:r>
        <w:rPr>
          <w:rFonts w:hint="eastAsia"/>
        </w:rPr>
        <w:t xml:space="preserve">aplay </w:t>
      </w:r>
      <w:r>
        <w:t>-</w:t>
      </w:r>
      <w:r>
        <w:rPr>
          <w:rFonts w:hint="eastAsia"/>
        </w:rPr>
        <w:t>l</w:t>
      </w:r>
      <w:r>
        <w:rPr>
          <w:rFonts w:hint="eastAsia"/>
        </w:rPr>
        <w:t>命令读取。</w:t>
      </w:r>
    </w:p>
    <w:p w:rsidR="002D7319" w:rsidRDefault="002D7319" w:rsidP="002D7319">
      <w:r>
        <w:rPr>
          <w:rFonts w:hint="eastAsia"/>
        </w:rPr>
        <w:tab/>
        <w:t>arecord</w:t>
      </w:r>
      <w:r>
        <w:rPr>
          <w:rFonts w:hint="eastAsia"/>
        </w:rPr>
        <w:t>命令可选参数为：</w:t>
      </w:r>
    </w:p>
    <w:p w:rsidR="002D7319" w:rsidRDefault="002D7319" w:rsidP="002D7319">
      <w:r>
        <w:rPr>
          <w:rFonts w:hint="eastAsia"/>
        </w:rPr>
        <w:tab/>
        <w:t>-r</w:t>
      </w:r>
      <w:r>
        <w:rPr>
          <w:rFonts w:hint="eastAsia"/>
        </w:rPr>
        <w:t>：</w:t>
      </w:r>
      <w:r>
        <w:rPr>
          <w:rFonts w:hint="eastAsia"/>
        </w:rPr>
        <w:t>32000</w:t>
      </w:r>
      <w:r>
        <w:rPr>
          <w:rFonts w:hint="eastAsia"/>
        </w:rPr>
        <w:t>、</w:t>
      </w:r>
      <w:r>
        <w:rPr>
          <w:rFonts w:hint="eastAsia"/>
        </w:rPr>
        <w:t>44100</w:t>
      </w:r>
      <w:r>
        <w:rPr>
          <w:rFonts w:hint="eastAsia"/>
        </w:rPr>
        <w:t>、</w:t>
      </w:r>
      <w:r>
        <w:rPr>
          <w:rFonts w:hint="eastAsia"/>
        </w:rPr>
        <w:t>48000</w:t>
      </w:r>
    </w:p>
    <w:p w:rsidR="002D7319" w:rsidRDefault="002D7319" w:rsidP="002D7319">
      <w:r>
        <w:rPr>
          <w:rFonts w:hint="eastAsia"/>
        </w:rPr>
        <w:tab/>
        <w:t>-f</w:t>
      </w:r>
      <w:r>
        <w:rPr>
          <w:rFonts w:hint="eastAsia"/>
        </w:rPr>
        <w:t>：</w:t>
      </w:r>
      <w:r>
        <w:rPr>
          <w:rFonts w:hint="eastAsia"/>
        </w:rPr>
        <w:t>S16_LE</w:t>
      </w:r>
      <w:r>
        <w:rPr>
          <w:rFonts w:hint="eastAsia"/>
        </w:rPr>
        <w:t>、</w:t>
      </w:r>
      <w:r>
        <w:rPr>
          <w:rFonts w:hint="eastAsia"/>
        </w:rPr>
        <w:t>S32_LE</w:t>
      </w:r>
    </w:p>
    <w:p w:rsidR="002D7319" w:rsidRDefault="002D7319" w:rsidP="002D7319">
      <w:r>
        <w:rPr>
          <w:rFonts w:hint="eastAsia"/>
        </w:rPr>
        <w:tab/>
        <w:t>-c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（即</w:t>
      </w:r>
      <w:r>
        <w:rPr>
          <w:rFonts w:hint="eastAsia"/>
        </w:rPr>
        <w:t>Mono</w:t>
      </w:r>
      <w:r>
        <w:rPr>
          <w:rFonts w:hint="eastAsia"/>
        </w:rPr>
        <w:t>）、</w:t>
      </w:r>
      <w:r>
        <w:rPr>
          <w:rFonts w:hint="eastAsia"/>
        </w:rPr>
        <w:t>2</w:t>
      </w:r>
      <w:r>
        <w:rPr>
          <w:rFonts w:hint="eastAsia"/>
        </w:rPr>
        <w:t>（即</w:t>
      </w:r>
      <w:r>
        <w:rPr>
          <w:rFonts w:hint="eastAsia"/>
        </w:rPr>
        <w:t>Stereo</w:t>
      </w:r>
      <w:r>
        <w:rPr>
          <w:rFonts w:hint="eastAsia"/>
        </w:rPr>
        <w:t>）</w:t>
      </w:r>
    </w:p>
    <w:p w:rsidR="00E96E8B" w:rsidRDefault="00E96E8B" w:rsidP="002D7319">
      <w:r>
        <w:rPr>
          <w:rFonts w:hint="eastAsia"/>
        </w:rPr>
        <w:t>可用选项可用过</w:t>
      </w:r>
      <w:r>
        <w:rPr>
          <w:rFonts w:hint="eastAsia"/>
        </w:rPr>
        <w:t xml:space="preserve">arecord </w:t>
      </w:r>
      <w:r>
        <w:t>-</w:t>
      </w:r>
      <w:r>
        <w:rPr>
          <w:rFonts w:hint="eastAsia"/>
        </w:rPr>
        <w:t>h</w:t>
      </w:r>
      <w:r>
        <w:rPr>
          <w:rFonts w:hint="eastAsia"/>
        </w:rPr>
        <w:t>查看</w:t>
      </w:r>
      <w:r w:rsidR="008F54F6">
        <w:rPr>
          <w:rFonts w:hint="eastAsia"/>
        </w:rPr>
        <w:t>，如下：</w:t>
      </w:r>
    </w:p>
    <w:p w:rsidR="00E96E8B" w:rsidRDefault="00E96E8B" w:rsidP="00E96E8B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-h, --help              help</w:t>
      </w:r>
    </w:p>
    <w:p w:rsidR="00E96E8B" w:rsidRDefault="00E96E8B" w:rsidP="00E96E8B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--version           print current version</w:t>
      </w:r>
    </w:p>
    <w:p w:rsidR="00E96E8B" w:rsidRDefault="00E96E8B" w:rsidP="00E96E8B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-l, --list-devices      </w:t>
      </w:r>
      <w:r w:rsidR="00471B01">
        <w:rPr>
          <w:rFonts w:hint="eastAsia"/>
        </w:rPr>
        <w:t xml:space="preserve">   </w:t>
      </w:r>
      <w:r>
        <w:t>list all soundcards and digital audio devices</w:t>
      </w:r>
    </w:p>
    <w:p w:rsidR="00E96E8B" w:rsidRDefault="00E96E8B" w:rsidP="00E96E8B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-L, --list-pcms         </w:t>
      </w:r>
      <w:r w:rsidR="00471B01">
        <w:rPr>
          <w:rFonts w:hint="eastAsia"/>
        </w:rPr>
        <w:t xml:space="preserve"> </w:t>
      </w:r>
      <w:r>
        <w:t>list device names</w:t>
      </w:r>
    </w:p>
    <w:p w:rsidR="00E96E8B" w:rsidRDefault="00E96E8B" w:rsidP="00E96E8B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-D, --device=NAME    </w:t>
      </w:r>
      <w:r w:rsidR="00471B01">
        <w:rPr>
          <w:rFonts w:hint="eastAsia"/>
        </w:rPr>
        <w:t xml:space="preserve"> </w:t>
      </w:r>
      <w:r>
        <w:t>select PCM by name</w:t>
      </w:r>
    </w:p>
    <w:p w:rsidR="00E96E8B" w:rsidRDefault="00E96E8B" w:rsidP="00E96E8B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-q, --quiet           </w:t>
      </w:r>
      <w:r w:rsidR="00471B01">
        <w:rPr>
          <w:rFonts w:hint="eastAsia"/>
        </w:rPr>
        <w:t xml:space="preserve">  </w:t>
      </w:r>
      <w:r>
        <w:t>quiet mode</w:t>
      </w:r>
    </w:p>
    <w:p w:rsidR="00E96E8B" w:rsidRDefault="00E96E8B" w:rsidP="00E96E8B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-t, --file-type TYPE    </w:t>
      </w:r>
      <w:r w:rsidR="00471B01">
        <w:rPr>
          <w:rFonts w:hint="eastAsia"/>
        </w:rPr>
        <w:t xml:space="preserve"> </w:t>
      </w:r>
      <w:r>
        <w:t>file type (voc, wav, raw or au)</w:t>
      </w:r>
    </w:p>
    <w:p w:rsidR="00E96E8B" w:rsidRDefault="00E96E8B" w:rsidP="00E96E8B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-c, --channels=#        channels</w:t>
      </w:r>
    </w:p>
    <w:p w:rsidR="00E96E8B" w:rsidRDefault="00E96E8B" w:rsidP="00E96E8B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-f, --format=FORMAT  </w:t>
      </w:r>
      <w:r w:rsidR="00471B01">
        <w:rPr>
          <w:rFonts w:hint="eastAsia"/>
        </w:rPr>
        <w:t xml:space="preserve"> </w:t>
      </w:r>
      <w:r>
        <w:t>sample format (case insensitive)</w:t>
      </w:r>
    </w:p>
    <w:p w:rsidR="00E96E8B" w:rsidRDefault="00E96E8B" w:rsidP="00E96E8B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-r, --rate=#            sample rate</w:t>
      </w:r>
    </w:p>
    <w:p w:rsidR="00E96E8B" w:rsidRDefault="00E96E8B" w:rsidP="00E96E8B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-d, --duration=#        interrupt after # seconds</w:t>
      </w:r>
    </w:p>
    <w:p w:rsidR="00E96E8B" w:rsidRDefault="00471B01" w:rsidP="00E96E8B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-M, --mmap          </w:t>
      </w:r>
      <w:r w:rsidR="00E96E8B">
        <w:t xml:space="preserve"> mmap stream</w:t>
      </w:r>
    </w:p>
    <w:p w:rsidR="00E96E8B" w:rsidRDefault="00E96E8B" w:rsidP="00E96E8B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-N, --nonblock        </w:t>
      </w:r>
      <w:r w:rsidR="00921FFC">
        <w:rPr>
          <w:rFonts w:hint="eastAsia"/>
        </w:rPr>
        <w:t xml:space="preserve"> </w:t>
      </w:r>
      <w:r>
        <w:t>nonblocking mode</w:t>
      </w:r>
    </w:p>
    <w:p w:rsidR="00E96E8B" w:rsidRDefault="00E96E8B" w:rsidP="00E96E8B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-F, --period-time=#     distance between interrupts is # microseconds</w:t>
      </w:r>
    </w:p>
    <w:p w:rsidR="00E96E8B" w:rsidRDefault="00E96E8B" w:rsidP="00E96E8B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-B, --buffer-time=#     buffer duration is # microseconds</w:t>
      </w:r>
    </w:p>
    <w:p w:rsidR="00E96E8B" w:rsidRDefault="00E96E8B" w:rsidP="00E96E8B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--period-size=#   </w:t>
      </w:r>
      <w:r w:rsidR="00921FFC">
        <w:rPr>
          <w:rFonts w:hint="eastAsia"/>
        </w:rPr>
        <w:t xml:space="preserve"> </w:t>
      </w:r>
      <w:r>
        <w:t>distance between interrupts is # frames</w:t>
      </w:r>
    </w:p>
    <w:p w:rsidR="00E96E8B" w:rsidRDefault="00E96E8B" w:rsidP="00E96E8B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--buffer-size=#     buffer duration is # frames</w:t>
      </w:r>
    </w:p>
    <w:p w:rsidR="00E96E8B" w:rsidRDefault="00E96E8B" w:rsidP="00E96E8B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-A, --avail-min=#       min available space for wakeup is # microseconds</w:t>
      </w:r>
    </w:p>
    <w:p w:rsidR="00E96E8B" w:rsidRDefault="00E96E8B" w:rsidP="00E96E8B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-R, --start-delay=#     </w:t>
      </w:r>
      <w:r w:rsidR="00921FFC">
        <w:rPr>
          <w:rFonts w:hint="eastAsia"/>
        </w:rPr>
        <w:t xml:space="preserve"> </w:t>
      </w:r>
      <w:r>
        <w:t>delay for automatic PCM start is # microseconds</w:t>
      </w:r>
    </w:p>
    <w:p w:rsidR="00E96E8B" w:rsidRDefault="00E96E8B" w:rsidP="00E96E8B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</w:t>
      </w:r>
      <w:r w:rsidR="0099283A">
        <w:rPr>
          <w:rFonts w:hint="eastAsia"/>
        </w:rPr>
        <w:t xml:space="preserve"> </w:t>
      </w:r>
      <w:r>
        <w:t xml:space="preserve"> (relative to buffer size if &lt;= 0)</w:t>
      </w:r>
    </w:p>
    <w:p w:rsidR="00E96E8B" w:rsidRDefault="00E96E8B" w:rsidP="00E96E8B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-T, --stop-delay=#      delay for automatic PCM stop is # microseconds from xrun</w:t>
      </w:r>
    </w:p>
    <w:p w:rsidR="00E96E8B" w:rsidRDefault="00E96E8B" w:rsidP="00E96E8B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-v, --verbose           show PCM structure and setup (accumulative)</w:t>
      </w:r>
    </w:p>
    <w:p w:rsidR="00E96E8B" w:rsidRDefault="00E96E8B" w:rsidP="00E96E8B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-V, --vumeter=TYPE   </w:t>
      </w:r>
      <w:r w:rsidR="00921FFC">
        <w:rPr>
          <w:rFonts w:hint="eastAsia"/>
        </w:rPr>
        <w:t xml:space="preserve"> </w:t>
      </w:r>
      <w:r>
        <w:t>enable VU meter (TYPE: mono or stereo)</w:t>
      </w:r>
    </w:p>
    <w:p w:rsidR="00E96E8B" w:rsidRDefault="00E96E8B" w:rsidP="00E96E8B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-I, --separate-channels </w:t>
      </w:r>
      <w:r w:rsidR="00921FFC">
        <w:rPr>
          <w:rFonts w:hint="eastAsia"/>
        </w:rPr>
        <w:t xml:space="preserve">  </w:t>
      </w:r>
      <w:r>
        <w:t>one file for each channel</w:t>
      </w:r>
    </w:p>
    <w:p w:rsidR="00E96E8B" w:rsidRDefault="00E96E8B" w:rsidP="00E96E8B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-i, --interactive       </w:t>
      </w:r>
      <w:r w:rsidR="00921FFC">
        <w:rPr>
          <w:rFonts w:hint="eastAsia"/>
        </w:rPr>
        <w:t xml:space="preserve">  </w:t>
      </w:r>
      <w:r>
        <w:t>allow interactive operation from stdin</w:t>
      </w:r>
    </w:p>
    <w:p w:rsidR="00E96E8B" w:rsidRDefault="00E96E8B" w:rsidP="00E96E8B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-m, --chmap=ch1,ch2,..  Give the channel map to override or follow</w:t>
      </w:r>
    </w:p>
    <w:p w:rsidR="00E96E8B" w:rsidRDefault="00E96E8B" w:rsidP="00E96E8B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--disable-resample  disable automatic rate resample</w:t>
      </w:r>
    </w:p>
    <w:p w:rsidR="00E96E8B" w:rsidRDefault="00E96E8B" w:rsidP="00E96E8B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--disable-channels  disable automatic channel conversions</w:t>
      </w:r>
    </w:p>
    <w:p w:rsidR="00E96E8B" w:rsidRDefault="00E96E8B" w:rsidP="00E96E8B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--disable-format    disable automatic format conversions</w:t>
      </w:r>
    </w:p>
    <w:p w:rsidR="00E96E8B" w:rsidRDefault="00E96E8B" w:rsidP="00E96E8B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--disable-softvol   </w:t>
      </w:r>
      <w:r w:rsidR="00921FFC">
        <w:rPr>
          <w:rFonts w:hint="eastAsia"/>
        </w:rPr>
        <w:t xml:space="preserve"> </w:t>
      </w:r>
      <w:r>
        <w:t>disable software volume control (softvol)</w:t>
      </w:r>
    </w:p>
    <w:p w:rsidR="00E96E8B" w:rsidRDefault="00E96E8B" w:rsidP="00E96E8B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--test-position    </w:t>
      </w:r>
      <w:r w:rsidR="00921FFC">
        <w:rPr>
          <w:rFonts w:hint="eastAsia"/>
        </w:rPr>
        <w:t xml:space="preserve"> </w:t>
      </w:r>
      <w:r>
        <w:t xml:space="preserve"> test ring buffer position</w:t>
      </w:r>
    </w:p>
    <w:p w:rsidR="00E96E8B" w:rsidRDefault="00E96E8B" w:rsidP="00E96E8B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--test-coef=#       test coefficient for ring buffer position (default 8)</w:t>
      </w:r>
    </w:p>
    <w:p w:rsidR="00E96E8B" w:rsidRDefault="00E96E8B" w:rsidP="00E96E8B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</w:t>
      </w:r>
      <w:r w:rsidR="00921FFC">
        <w:rPr>
          <w:rFonts w:hint="eastAsia"/>
        </w:rPr>
        <w:t xml:space="preserve">  </w:t>
      </w:r>
      <w:r>
        <w:t>expression for validation is: coef * (buffer_size / 2)</w:t>
      </w:r>
    </w:p>
    <w:p w:rsidR="00E96E8B" w:rsidRDefault="00E96E8B" w:rsidP="00E96E8B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--test-nowait       do not wait for ring buffer - eats whole CPU</w:t>
      </w:r>
    </w:p>
    <w:p w:rsidR="00E96E8B" w:rsidRDefault="00E96E8B" w:rsidP="00E96E8B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--max-file-time=#   start another output file when the old file has recorded</w:t>
      </w:r>
    </w:p>
    <w:p w:rsidR="00E96E8B" w:rsidRDefault="00E96E8B" w:rsidP="00E96E8B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r w:rsidR="00921FFC">
        <w:rPr>
          <w:rFonts w:hint="eastAsia"/>
        </w:rPr>
        <w:t xml:space="preserve"> </w:t>
      </w:r>
      <w:r>
        <w:t>for this many seconds</w:t>
      </w:r>
    </w:p>
    <w:p w:rsidR="00E96E8B" w:rsidRDefault="00E96E8B" w:rsidP="00E96E8B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--process-id-file   </w:t>
      </w:r>
      <w:r w:rsidR="00921FFC">
        <w:rPr>
          <w:rFonts w:hint="eastAsia"/>
        </w:rPr>
        <w:t xml:space="preserve"> </w:t>
      </w:r>
      <w:r>
        <w:t>write the process ID here</w:t>
      </w:r>
    </w:p>
    <w:p w:rsidR="00E96E8B" w:rsidRDefault="00E96E8B" w:rsidP="00E96E8B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--use-strftime      apply the strftime facility to the output file name</w:t>
      </w:r>
    </w:p>
    <w:p w:rsidR="00E96E8B" w:rsidRDefault="00E96E8B" w:rsidP="00E96E8B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--dump-hw-params </w:t>
      </w:r>
      <w:r w:rsidR="00921FFC">
        <w:rPr>
          <w:rFonts w:hint="eastAsia"/>
        </w:rPr>
        <w:t xml:space="preserve"> </w:t>
      </w:r>
      <w:r>
        <w:t>dump hw_params of the device</w:t>
      </w:r>
    </w:p>
    <w:p w:rsidR="00E96E8B" w:rsidRDefault="00E96E8B" w:rsidP="00E96E8B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--fatal-errors      </w:t>
      </w:r>
      <w:r w:rsidR="00921FFC">
        <w:rPr>
          <w:rFonts w:hint="eastAsia"/>
        </w:rPr>
        <w:t xml:space="preserve"> </w:t>
      </w:r>
      <w:r>
        <w:t>treat all errors as fatal</w:t>
      </w:r>
    </w:p>
    <w:p w:rsidR="00E96E8B" w:rsidRDefault="00E96E8B" w:rsidP="00E96E8B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Recognized sample formats are: S8 U8 S16_LE S16_BE U16_LE U16_BE S24_LE S24_BE U24_LE U24_BE S32_LE S32_BE U32_LE U32_BE FLOAT_LE FLOAT_BE FLOAT64_LE FLOAT64_BE IEC958_SUBFRAME_LE IEC958_SUBFRAME_BE MU_LAW A_LAW IMA_ADPCM MPEG GSM SPECIAL S24_3LE S24_3BE U24_3LE U24_3BE S20_3LE S20_3BE U20_3LE U20_3BE S18_3LE S18_3BE U18_3LE U18_3BE G723_24 G723_24_1B G723_40 G723_40_1B DSD_U8 DSD_U16_LE</w:t>
      </w:r>
    </w:p>
    <w:p w:rsidR="00E96E8B" w:rsidRDefault="00E96E8B" w:rsidP="00E96E8B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Some of these may not be available on selected hardware</w:t>
      </w:r>
    </w:p>
    <w:p w:rsidR="00E96E8B" w:rsidRDefault="00E96E8B" w:rsidP="00E96E8B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The available format shortcuts are:</w:t>
      </w:r>
    </w:p>
    <w:p w:rsidR="00E96E8B" w:rsidRDefault="00E96E8B" w:rsidP="00E96E8B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-f cd (16 bit little endian, 44100, stereo)</w:t>
      </w:r>
    </w:p>
    <w:p w:rsidR="00E96E8B" w:rsidRDefault="00E96E8B" w:rsidP="00E96E8B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-f cdr (16 bit big endian, 44100, stereo)</w:t>
      </w:r>
    </w:p>
    <w:p w:rsidR="002D7319" w:rsidRDefault="00E96E8B" w:rsidP="00E96E8B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-f dat (16 bit little endian, 48000, stereo)</w:t>
      </w:r>
    </w:p>
    <w:p w:rsidR="00E96E8B" w:rsidRPr="002D7319" w:rsidRDefault="00E96E8B" w:rsidP="00E96E8B"/>
    <w:p w:rsidR="00C130CD" w:rsidRDefault="009E5F79" w:rsidP="009E5F79">
      <w:pPr>
        <w:pStyle w:val="4"/>
        <w:rPr>
          <w:noProof/>
        </w:rPr>
      </w:pPr>
      <w:r>
        <w:rPr>
          <w:rFonts w:hint="eastAsia"/>
          <w:noProof/>
        </w:rPr>
        <w:t>amixer</w:t>
      </w:r>
    </w:p>
    <w:p w:rsidR="009E5F79" w:rsidRDefault="009E5F79" w:rsidP="009E5F79">
      <w:r>
        <w:rPr>
          <w:rFonts w:hint="eastAsia"/>
        </w:rPr>
        <w:t>该命令用来进行播放</w:t>
      </w:r>
      <w:r>
        <w:rPr>
          <w:rFonts w:hint="eastAsia"/>
        </w:rPr>
        <w:t>/</w:t>
      </w:r>
      <w:r>
        <w:rPr>
          <w:rFonts w:hint="eastAsia"/>
        </w:rPr>
        <w:t>录音参数的设定，包括音量、开关、声道选择等等，命令格式如下：</w:t>
      </w:r>
    </w:p>
    <w:p w:rsidR="009E5F79" w:rsidRDefault="009E5F79" w:rsidP="009E5F79">
      <w:r w:rsidRPr="009E5F79">
        <w:t>amixer &lt;options&gt; [command]</w:t>
      </w:r>
    </w:p>
    <w:p w:rsidR="009E5F79" w:rsidRDefault="009E5F79" w:rsidP="009E5F79">
      <w:r>
        <w:rPr>
          <w:rFonts w:hint="eastAsia"/>
        </w:rPr>
        <w:t>举例：</w:t>
      </w:r>
      <w:r w:rsidR="002D7319">
        <w:rPr>
          <w:rFonts w:hint="eastAsia"/>
        </w:rPr>
        <w:t>#</w:t>
      </w:r>
      <w:r>
        <w:rPr>
          <w:rFonts w:hint="eastAsia"/>
        </w:rPr>
        <w:t xml:space="preserve">amixer -c 0 cget numid=28 </w:t>
      </w:r>
    </w:p>
    <w:p w:rsidR="009E5F79" w:rsidRDefault="009E5F79" w:rsidP="009E5F79">
      <w:r>
        <w:rPr>
          <w:rFonts w:hint="eastAsia"/>
        </w:rPr>
        <w:t>解释：</w:t>
      </w:r>
      <w:r>
        <w:rPr>
          <w:rFonts w:hint="eastAsia"/>
        </w:rPr>
        <w:t>-c 0</w:t>
      </w:r>
      <w:r>
        <w:rPr>
          <w:rFonts w:hint="eastAsia"/>
        </w:rPr>
        <w:t>为</w:t>
      </w:r>
      <w:r>
        <w:rPr>
          <w:rFonts w:hint="eastAsia"/>
        </w:rPr>
        <w:t>option</w:t>
      </w:r>
      <w:r>
        <w:rPr>
          <w:rFonts w:hint="eastAsia"/>
        </w:rPr>
        <w:t>，表示选择</w:t>
      </w:r>
      <w:r w:rsidR="00630289">
        <w:rPr>
          <w:rFonts w:hint="eastAsia"/>
        </w:rPr>
        <w:t>card</w:t>
      </w:r>
      <w:r>
        <w:rPr>
          <w:rFonts w:hint="eastAsia"/>
        </w:rPr>
        <w:t>0</w:t>
      </w:r>
      <w:r>
        <w:rPr>
          <w:rFonts w:hint="eastAsia"/>
        </w:rPr>
        <w:t>；</w:t>
      </w:r>
      <w:r>
        <w:rPr>
          <w:rFonts w:hint="eastAsia"/>
        </w:rPr>
        <w:t>cget numid=28</w:t>
      </w:r>
      <w:r>
        <w:rPr>
          <w:rFonts w:hint="eastAsia"/>
        </w:rPr>
        <w:t>为命令，表示获取</w:t>
      </w:r>
      <w:r>
        <w:rPr>
          <w:rFonts w:hint="eastAsia"/>
        </w:rPr>
        <w:t>numid=28</w:t>
      </w:r>
      <w:r>
        <w:rPr>
          <w:rFonts w:hint="eastAsia"/>
        </w:rPr>
        <w:t>的参数值。所有参数都有默认值，可以通过</w:t>
      </w:r>
      <w:r>
        <w:rPr>
          <w:rFonts w:hint="eastAsia"/>
        </w:rPr>
        <w:t>cget</w:t>
      </w:r>
      <w:r>
        <w:rPr>
          <w:rFonts w:hint="eastAsia"/>
        </w:rPr>
        <w:t>命令读取，</w:t>
      </w:r>
      <w:r>
        <w:rPr>
          <w:rFonts w:hint="eastAsia"/>
        </w:rPr>
        <w:t>cset</w:t>
      </w:r>
      <w:r>
        <w:rPr>
          <w:rFonts w:hint="eastAsia"/>
        </w:rPr>
        <w:t>命令设置。如果不用</w:t>
      </w:r>
      <w:r>
        <w:rPr>
          <w:rFonts w:hint="eastAsia"/>
        </w:rPr>
        <w:t>-c</w:t>
      </w:r>
      <w:r>
        <w:rPr>
          <w:rFonts w:hint="eastAsia"/>
        </w:rPr>
        <w:t>指定</w:t>
      </w:r>
      <w:r>
        <w:rPr>
          <w:rFonts w:hint="eastAsia"/>
        </w:rPr>
        <w:t>card</w:t>
      </w:r>
      <w:r w:rsidR="00630289">
        <w:rPr>
          <w:rFonts w:hint="eastAsia"/>
        </w:rPr>
        <w:t xml:space="preserve"> id</w:t>
      </w:r>
      <w:r w:rsidR="00630289">
        <w:rPr>
          <w:rFonts w:hint="eastAsia"/>
        </w:rPr>
        <w:t>，默认为</w:t>
      </w:r>
      <w:r w:rsidR="00630289">
        <w:rPr>
          <w:rFonts w:hint="eastAsia"/>
        </w:rPr>
        <w:t>card0</w:t>
      </w:r>
      <w:r w:rsidR="00630289">
        <w:rPr>
          <w:rFonts w:hint="eastAsia"/>
        </w:rPr>
        <w:t>。全部</w:t>
      </w:r>
      <w:r w:rsidR="00630289">
        <w:rPr>
          <w:rFonts w:hint="eastAsia"/>
        </w:rPr>
        <w:t>option</w:t>
      </w:r>
      <w:r w:rsidR="00630289">
        <w:rPr>
          <w:rFonts w:hint="eastAsia"/>
        </w:rPr>
        <w:t>和</w:t>
      </w:r>
      <w:r w:rsidR="00630289">
        <w:rPr>
          <w:rFonts w:hint="eastAsia"/>
        </w:rPr>
        <w:t>command</w:t>
      </w:r>
      <w:r w:rsidR="00630289">
        <w:rPr>
          <w:rFonts w:hint="eastAsia"/>
        </w:rPr>
        <w:t>可通过</w:t>
      </w:r>
      <w:r w:rsidR="00630289">
        <w:rPr>
          <w:rFonts w:hint="eastAsia"/>
        </w:rPr>
        <w:t xml:space="preserve">amixer </w:t>
      </w:r>
      <w:r w:rsidR="00630289">
        <w:t>–</w:t>
      </w:r>
      <w:r w:rsidR="00630289">
        <w:rPr>
          <w:rFonts w:hint="eastAsia"/>
        </w:rPr>
        <w:t>h</w:t>
      </w:r>
      <w:r w:rsidR="00630289">
        <w:rPr>
          <w:rFonts w:hint="eastAsia"/>
        </w:rPr>
        <w:t>获取，如下所示：</w:t>
      </w:r>
    </w:p>
    <w:p w:rsidR="00630289" w:rsidRDefault="00630289" w:rsidP="0063028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Available options:</w:t>
      </w:r>
    </w:p>
    <w:p w:rsidR="00630289" w:rsidRDefault="00630289" w:rsidP="0063028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-h,--help       </w:t>
      </w:r>
      <w:r w:rsidR="00DF599F">
        <w:rPr>
          <w:rFonts w:hint="eastAsia"/>
        </w:rPr>
        <w:t xml:space="preserve"> </w:t>
      </w:r>
      <w:r>
        <w:t>this help</w:t>
      </w:r>
    </w:p>
    <w:p w:rsidR="00630289" w:rsidRDefault="00630289" w:rsidP="0063028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-c,--card N     </w:t>
      </w:r>
      <w:r w:rsidR="00DF599F">
        <w:rPr>
          <w:rFonts w:hint="eastAsia"/>
        </w:rPr>
        <w:t xml:space="preserve"> </w:t>
      </w:r>
      <w:r>
        <w:t>select the card</w:t>
      </w:r>
    </w:p>
    <w:p w:rsidR="00630289" w:rsidRDefault="00630289" w:rsidP="0063028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-D,--device N   select the device, default 'default'</w:t>
      </w:r>
    </w:p>
    <w:p w:rsidR="00630289" w:rsidRDefault="00630289" w:rsidP="0063028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-d,--debug      debug mode</w:t>
      </w:r>
    </w:p>
    <w:p w:rsidR="00630289" w:rsidRDefault="00630289" w:rsidP="0063028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-n,--nocheck    do not perform range checking</w:t>
      </w:r>
    </w:p>
    <w:p w:rsidR="00630289" w:rsidRDefault="00630289" w:rsidP="0063028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-v,--version    </w:t>
      </w:r>
      <w:r w:rsidR="00DF599F">
        <w:rPr>
          <w:rFonts w:hint="eastAsia"/>
        </w:rPr>
        <w:t xml:space="preserve"> </w:t>
      </w:r>
      <w:r>
        <w:t>print version of this program</w:t>
      </w:r>
    </w:p>
    <w:p w:rsidR="00630289" w:rsidRDefault="00630289" w:rsidP="0063028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-q,--quiet      </w:t>
      </w:r>
      <w:r w:rsidR="00DF599F">
        <w:rPr>
          <w:rFonts w:hint="eastAsia"/>
        </w:rPr>
        <w:t xml:space="preserve"> </w:t>
      </w:r>
      <w:r>
        <w:t>be quiet</w:t>
      </w:r>
    </w:p>
    <w:p w:rsidR="00630289" w:rsidRDefault="00630289" w:rsidP="0063028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-i,--inactive   </w:t>
      </w:r>
      <w:r w:rsidR="00DF599F">
        <w:rPr>
          <w:rFonts w:hint="eastAsia"/>
        </w:rPr>
        <w:t xml:space="preserve">  </w:t>
      </w:r>
      <w:r>
        <w:t>show also inactive controls</w:t>
      </w:r>
    </w:p>
    <w:p w:rsidR="00630289" w:rsidRDefault="00630289" w:rsidP="0063028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-a,--abstract L </w:t>
      </w:r>
      <w:r w:rsidR="00DF599F">
        <w:rPr>
          <w:rFonts w:hint="eastAsia"/>
        </w:rPr>
        <w:t xml:space="preserve">  </w:t>
      </w:r>
      <w:r>
        <w:t>select abstraction level (none or basic)</w:t>
      </w:r>
    </w:p>
    <w:p w:rsidR="00630289" w:rsidRDefault="00630289" w:rsidP="0063028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-s,--stdin      </w:t>
      </w:r>
      <w:r w:rsidR="00DF599F">
        <w:rPr>
          <w:rFonts w:hint="eastAsia"/>
        </w:rPr>
        <w:t xml:space="preserve"> </w:t>
      </w:r>
      <w:r>
        <w:t>Read and execute commands from stdin sequentially</w:t>
      </w:r>
    </w:p>
    <w:p w:rsidR="00630289" w:rsidRDefault="00630289" w:rsidP="0063028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-R,--raw-volume Use the raw value (default)</w:t>
      </w:r>
    </w:p>
    <w:p w:rsidR="00630289" w:rsidRDefault="00630289" w:rsidP="0063028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-M,--mapped-volume Use the mapped volume</w:t>
      </w:r>
    </w:p>
    <w:p w:rsidR="00630289" w:rsidRDefault="00630289" w:rsidP="0063028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630289" w:rsidRDefault="00630289" w:rsidP="0063028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Available commands:</w:t>
      </w:r>
    </w:p>
    <w:p w:rsidR="00630289" w:rsidRDefault="00630289" w:rsidP="0063028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scontrols       show all mixer simple controls</w:t>
      </w:r>
    </w:p>
    <w:p w:rsidR="00630289" w:rsidRDefault="00630289" w:rsidP="0063028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scontents       show contents of all mixer simple controls (default command)</w:t>
      </w:r>
    </w:p>
    <w:p w:rsidR="00630289" w:rsidRDefault="00630289" w:rsidP="0063028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sset sID P      set contents for one mixer simple control</w:t>
      </w:r>
    </w:p>
    <w:p w:rsidR="00630289" w:rsidRDefault="00630289" w:rsidP="0063028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sget sID        get contents for one mixer simple control</w:t>
      </w:r>
    </w:p>
    <w:p w:rsidR="00630289" w:rsidRDefault="00630289" w:rsidP="0063028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controls        show all controls for given card</w:t>
      </w:r>
    </w:p>
    <w:p w:rsidR="00630289" w:rsidRDefault="00630289" w:rsidP="0063028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contents        show contents of all controls for given card</w:t>
      </w:r>
    </w:p>
    <w:p w:rsidR="00630289" w:rsidRDefault="00630289" w:rsidP="0063028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cset cID P      set control contents for one control</w:t>
      </w:r>
    </w:p>
    <w:p w:rsidR="00630289" w:rsidRDefault="00630289" w:rsidP="00630289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cget cID        get control contents for one control</w:t>
      </w:r>
    </w:p>
    <w:p w:rsidR="009E5F79" w:rsidRPr="009E5F79" w:rsidRDefault="009E5F79" w:rsidP="009E5F79"/>
    <w:p w:rsidR="002D7319" w:rsidRPr="002D7319" w:rsidRDefault="002D7319" w:rsidP="002D7319"/>
    <w:p w:rsidR="0016673B" w:rsidRDefault="00500FAB" w:rsidP="0001754D">
      <w:pPr>
        <w:pStyle w:val="1"/>
      </w:pPr>
      <w:bookmarkStart w:id="41" w:name="_Toc499108488"/>
      <w:r>
        <w:rPr>
          <w:rFonts w:hint="eastAsia"/>
        </w:rPr>
        <w:lastRenderedPageBreak/>
        <w:t>常用命令</w:t>
      </w:r>
      <w:bookmarkEnd w:id="41"/>
    </w:p>
    <w:p w:rsidR="0001754D" w:rsidRDefault="0001754D" w:rsidP="0016673B">
      <w:pPr>
        <w:pStyle w:val="ac"/>
      </w:pPr>
    </w:p>
    <w:p w:rsidR="00500FAB" w:rsidRDefault="00500FAB" w:rsidP="00500FAB">
      <w:pPr>
        <w:pStyle w:val="2"/>
      </w:pPr>
      <w:bookmarkStart w:id="42" w:name="_Toc499108489"/>
      <w:r>
        <w:rPr>
          <w:rFonts w:hint="eastAsia"/>
        </w:rPr>
        <w:t>复制</w:t>
      </w:r>
      <w:r>
        <w:rPr>
          <w:rFonts w:hint="eastAsia"/>
        </w:rPr>
        <w:t>&amp;</w:t>
      </w:r>
      <w:r>
        <w:rPr>
          <w:rFonts w:hint="eastAsia"/>
        </w:rPr>
        <w:t>查找</w:t>
      </w:r>
      <w:bookmarkEnd w:id="42"/>
    </w:p>
    <w:p w:rsidR="00500FAB" w:rsidRDefault="00500FAB" w:rsidP="00500FAB">
      <w:pPr>
        <w:pStyle w:val="3"/>
      </w:pPr>
      <w:bookmarkStart w:id="43" w:name="_Toc499108490"/>
      <w:r>
        <w:rPr>
          <w:rFonts w:hint="eastAsia"/>
        </w:rPr>
        <w:t>查找</w:t>
      </w:r>
      <w:bookmarkEnd w:id="43"/>
    </w:p>
    <w:p w:rsidR="00500FAB" w:rsidRPr="00500FAB" w:rsidRDefault="00500FAB" w:rsidP="00500FAB">
      <w:r>
        <w:rPr>
          <w:rFonts w:hint="eastAsia"/>
        </w:rPr>
        <w:t>locate</w:t>
      </w:r>
      <w:r>
        <w:rPr>
          <w:rFonts w:hint="eastAsia"/>
        </w:rPr>
        <w:t>：</w:t>
      </w:r>
    </w:p>
    <w:p w:rsidR="00500FAB" w:rsidRDefault="00500FAB" w:rsidP="00500FAB">
      <w:r>
        <w:rPr>
          <w:rFonts w:hint="eastAsia"/>
        </w:rPr>
        <w:t>find</w:t>
      </w:r>
      <w:r>
        <w:rPr>
          <w:rFonts w:hint="eastAsia"/>
        </w:rPr>
        <w:t>：</w:t>
      </w:r>
      <w:r w:rsidR="005C2E17">
        <w:rPr>
          <w:rFonts w:hint="eastAsia"/>
        </w:rPr>
        <w:t xml:space="preserve">find ./ -name </w:t>
      </w:r>
      <w:r w:rsidR="005C2E17">
        <w:t>‘</w:t>
      </w:r>
      <w:r w:rsidR="005C2E17">
        <w:rPr>
          <w:rFonts w:hint="eastAsia"/>
        </w:rPr>
        <w:t>*.ko</w:t>
      </w:r>
      <w:r w:rsidR="005C2E17">
        <w:t>’</w:t>
      </w:r>
    </w:p>
    <w:p w:rsidR="00500FAB" w:rsidRPr="00500FAB" w:rsidRDefault="00500FAB" w:rsidP="00500FAB">
      <w:r>
        <w:rPr>
          <w:rFonts w:hint="eastAsia"/>
        </w:rPr>
        <w:t>grep</w:t>
      </w:r>
      <w:r>
        <w:rPr>
          <w:rFonts w:hint="eastAsia"/>
        </w:rPr>
        <w:t>：</w:t>
      </w:r>
    </w:p>
    <w:p w:rsidR="00500FAB" w:rsidRDefault="00500FAB" w:rsidP="00500FAB">
      <w:pPr>
        <w:pStyle w:val="3"/>
      </w:pPr>
      <w:bookmarkStart w:id="44" w:name="_Toc499108491"/>
      <w:r>
        <w:rPr>
          <w:rFonts w:hint="eastAsia"/>
        </w:rPr>
        <w:t>复制</w:t>
      </w:r>
      <w:bookmarkEnd w:id="44"/>
    </w:p>
    <w:p w:rsidR="00500FAB" w:rsidRDefault="00500FAB" w:rsidP="00500FAB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cp </w:t>
      </w:r>
    </w:p>
    <w:p w:rsidR="00500FAB" w:rsidRDefault="00500FAB" w:rsidP="00500FAB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find + cp</w:t>
      </w:r>
    </w:p>
    <w:p w:rsidR="00500FAB" w:rsidRDefault="00500FAB" w:rsidP="00500FAB">
      <w:r>
        <w:rPr>
          <w:rFonts w:hint="eastAsia"/>
        </w:rPr>
        <w:t xml:space="preserve">find . </w:t>
      </w:r>
      <w:r>
        <w:t>–</w:t>
      </w:r>
      <w:r>
        <w:rPr>
          <w:rFonts w:hint="eastAsia"/>
        </w:rPr>
        <w:t xml:space="preserve">name </w:t>
      </w:r>
      <w:r>
        <w:t>‘</w:t>
      </w:r>
      <w:r>
        <w:rPr>
          <w:rFonts w:hint="eastAsia"/>
        </w:rPr>
        <w:t>*.ko</w:t>
      </w:r>
      <w:r>
        <w:t>’</w:t>
      </w:r>
      <w:r>
        <w:rPr>
          <w:rFonts w:hint="eastAsia"/>
        </w:rPr>
        <w:t xml:space="preserve"> | xargs </w:t>
      </w:r>
      <w:r>
        <w:t>–</w:t>
      </w:r>
      <w:r>
        <w:rPr>
          <w:rFonts w:hint="eastAsia"/>
        </w:rPr>
        <w:t>I {} cp {} /home/hx</w:t>
      </w:r>
    </w:p>
    <w:p w:rsidR="00500FAB" w:rsidRDefault="00500FAB" w:rsidP="00500FAB">
      <w:pPr>
        <w:pStyle w:val="2"/>
      </w:pPr>
      <w:bookmarkStart w:id="45" w:name="_Toc499108492"/>
      <w:r>
        <w:rPr>
          <w:rFonts w:hint="eastAsia"/>
        </w:rPr>
        <w:t>创建</w:t>
      </w:r>
      <w:bookmarkEnd w:id="45"/>
    </w:p>
    <w:p w:rsidR="00500FAB" w:rsidRDefault="001D4280" w:rsidP="00500FAB">
      <w:r>
        <w:rPr>
          <w:rFonts w:hint="eastAsia"/>
        </w:rPr>
        <w:t>mkdir</w:t>
      </w:r>
    </w:p>
    <w:p w:rsidR="001D4280" w:rsidRPr="00500FAB" w:rsidRDefault="001D4280" w:rsidP="00500FAB"/>
    <w:p w:rsidR="00500FAB" w:rsidRDefault="00500FAB" w:rsidP="00500FAB">
      <w:pPr>
        <w:pStyle w:val="2"/>
      </w:pPr>
      <w:bookmarkStart w:id="46" w:name="_Toc499108493"/>
      <w:r>
        <w:rPr>
          <w:rFonts w:hint="eastAsia"/>
        </w:rPr>
        <w:t>磁盘管理</w:t>
      </w:r>
      <w:bookmarkEnd w:id="46"/>
    </w:p>
    <w:p w:rsidR="0001754D" w:rsidRDefault="0001754D" w:rsidP="00C757E9"/>
    <w:p w:rsidR="0001754D" w:rsidRDefault="000215AC" w:rsidP="00C757E9">
      <w:r>
        <w:rPr>
          <w:rFonts w:hint="eastAsia"/>
        </w:rPr>
        <w:t>查看</w:t>
      </w:r>
      <w:r>
        <w:rPr>
          <w:rFonts w:hint="eastAsia"/>
        </w:rPr>
        <w:t>u</w:t>
      </w:r>
      <w:r>
        <w:rPr>
          <w:rFonts w:hint="eastAsia"/>
        </w:rPr>
        <w:t>盘文件类型以及分盘：</w:t>
      </w:r>
      <w:r>
        <w:rPr>
          <w:rFonts w:hint="eastAsia"/>
        </w:rPr>
        <w:t xml:space="preserve"> lsblk ; fdisk -l</w:t>
      </w:r>
    </w:p>
    <w:p w:rsidR="0001754D" w:rsidRDefault="003759D1" w:rsidP="00C757E9">
      <w:r>
        <w:rPr>
          <w:rFonts w:hint="eastAsia"/>
        </w:rPr>
        <w:t>vitrualbox extension pack</w:t>
      </w:r>
      <w:r>
        <w:rPr>
          <w:rFonts w:hint="eastAsia"/>
        </w:rPr>
        <w:t>安装，使能</w:t>
      </w:r>
      <w:r>
        <w:rPr>
          <w:rFonts w:hint="eastAsia"/>
        </w:rPr>
        <w:t>usb</w:t>
      </w:r>
      <w:r>
        <w:rPr>
          <w:rFonts w:hint="eastAsia"/>
        </w:rPr>
        <w:t>功能</w:t>
      </w:r>
    </w:p>
    <w:p w:rsidR="00C757E9" w:rsidRDefault="00500FAB" w:rsidP="00500FAB">
      <w:pPr>
        <w:pStyle w:val="2"/>
      </w:pPr>
      <w:bookmarkStart w:id="47" w:name="_Toc499108494"/>
      <w:r>
        <w:rPr>
          <w:rFonts w:hint="eastAsia"/>
        </w:rPr>
        <w:t>PCI</w:t>
      </w:r>
      <w:r>
        <w:rPr>
          <w:rFonts w:hint="eastAsia"/>
        </w:rPr>
        <w:t>设备管理</w:t>
      </w:r>
      <w:bookmarkEnd w:id="47"/>
    </w:p>
    <w:p w:rsidR="00C757E9" w:rsidRDefault="00500FAB" w:rsidP="00500FAB">
      <w:pPr>
        <w:pStyle w:val="3"/>
      </w:pPr>
      <w:bookmarkStart w:id="48" w:name="_Toc499108495"/>
      <w:r>
        <w:rPr>
          <w:rFonts w:hint="eastAsia"/>
        </w:rPr>
        <w:t>查看：</w:t>
      </w:r>
      <w:r w:rsidR="00C757E9">
        <w:rPr>
          <w:rFonts w:hint="eastAsia"/>
        </w:rPr>
        <w:t>lspci</w:t>
      </w:r>
      <w:bookmarkEnd w:id="48"/>
    </w:p>
    <w:p w:rsidR="00CB5DC1" w:rsidRDefault="00500FAB" w:rsidP="00500FAB">
      <w:r>
        <w:rPr>
          <w:rFonts w:hint="eastAsia"/>
        </w:rPr>
        <w:t>常用</w:t>
      </w:r>
      <w:r w:rsidR="00CB5DC1">
        <w:rPr>
          <w:rFonts w:hint="eastAsia"/>
        </w:rPr>
        <w:t>顺序</w:t>
      </w:r>
      <w:r>
        <w:rPr>
          <w:rFonts w:hint="eastAsia"/>
        </w:rPr>
        <w:t>：</w:t>
      </w:r>
    </w:p>
    <w:p w:rsidR="00500FAB" w:rsidRDefault="00500FAB" w:rsidP="00CB5DC1">
      <w:pPr>
        <w:pStyle w:val="af"/>
        <w:numPr>
          <w:ilvl w:val="0"/>
          <w:numId w:val="7"/>
        </w:numPr>
        <w:ind w:firstLineChars="0"/>
      </w:pPr>
      <w:r>
        <w:rPr>
          <w:rFonts w:hint="eastAsia"/>
        </w:rPr>
        <w:t>先用</w:t>
      </w:r>
      <w:r>
        <w:rPr>
          <w:rFonts w:hint="eastAsia"/>
        </w:rPr>
        <w:t>lspci</w:t>
      </w:r>
      <w:r>
        <w:rPr>
          <w:rFonts w:hint="eastAsia"/>
        </w:rPr>
        <w:t>查看全部设备信息，例如</w:t>
      </w:r>
      <w:r w:rsidR="00A53B50">
        <w:rPr>
          <w:rFonts w:hint="eastAsia"/>
        </w:rPr>
        <w:t>某</w:t>
      </w:r>
      <w:r w:rsidR="00CB5DC1">
        <w:rPr>
          <w:rFonts w:hint="eastAsia"/>
        </w:rPr>
        <w:t>设备的</w:t>
      </w:r>
      <w:r w:rsidR="00A53B50">
        <w:rPr>
          <w:rFonts w:hint="eastAsia"/>
        </w:rPr>
        <w:t>pci</w:t>
      </w:r>
      <w:r w:rsidR="00CB5DC1">
        <w:rPr>
          <w:rFonts w:hint="eastAsia"/>
        </w:rPr>
        <w:t>编号为</w:t>
      </w:r>
      <w:r w:rsidR="00CB5DC1">
        <w:rPr>
          <w:rFonts w:hint="eastAsia"/>
        </w:rPr>
        <w:t>00:14.0</w:t>
      </w:r>
    </w:p>
    <w:p w:rsidR="00500FAB" w:rsidRPr="00500FAB" w:rsidRDefault="00CB5DC1" w:rsidP="00500FAB">
      <w:pPr>
        <w:pStyle w:val="af"/>
        <w:numPr>
          <w:ilvl w:val="0"/>
          <w:numId w:val="7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 xml:space="preserve">lspci </w:t>
      </w:r>
      <w:r>
        <w:t>–</w:t>
      </w:r>
      <w:r>
        <w:rPr>
          <w:rFonts w:hint="eastAsia"/>
        </w:rPr>
        <w:t>s 14.0 ###</w:t>
      </w:r>
      <w:r>
        <w:rPr>
          <w:rFonts w:hint="eastAsia"/>
        </w:rPr>
        <w:t>，查看指定信息，其中</w:t>
      </w:r>
      <w:r>
        <w:rPr>
          <w:rFonts w:hint="eastAsia"/>
        </w:rPr>
        <w:t>###</w:t>
      </w:r>
      <w:r>
        <w:rPr>
          <w:rFonts w:hint="eastAsia"/>
        </w:rPr>
        <w:t>为选项，可单独可组合，例如</w:t>
      </w:r>
      <w:r>
        <w:rPr>
          <w:rFonts w:hint="eastAsia"/>
        </w:rPr>
        <w:t xml:space="preserve">sudo lspci </w:t>
      </w:r>
      <w:r>
        <w:t>–</w:t>
      </w:r>
      <w:r>
        <w:rPr>
          <w:rFonts w:hint="eastAsia"/>
        </w:rPr>
        <w:t xml:space="preserve">s 14.0 </w:t>
      </w:r>
      <w:r>
        <w:t>–</w:t>
      </w:r>
      <w:r>
        <w:rPr>
          <w:rFonts w:hint="eastAsia"/>
        </w:rPr>
        <w:t>kxxx</w:t>
      </w:r>
      <w:r>
        <w:rPr>
          <w:rFonts w:hint="eastAsia"/>
        </w:rPr>
        <w:t>，表示的意义为显示</w:t>
      </w:r>
      <w:r w:rsidR="00A53B50">
        <w:rPr>
          <w:rFonts w:hint="eastAsia"/>
        </w:rPr>
        <w:t>slot=14</w:t>
      </w:r>
      <w:r w:rsidR="00A53B50">
        <w:rPr>
          <w:rFonts w:hint="eastAsia"/>
        </w:rPr>
        <w:t>的</w:t>
      </w:r>
      <w:r w:rsidR="00A53B50">
        <w:rPr>
          <w:rFonts w:hint="eastAsia"/>
        </w:rPr>
        <w:t>PCI</w:t>
      </w:r>
      <w:r>
        <w:rPr>
          <w:rFonts w:hint="eastAsia"/>
        </w:rPr>
        <w:t>设备的驱动名称以及前</w:t>
      </w:r>
      <w:r>
        <w:rPr>
          <w:rFonts w:hint="eastAsia"/>
        </w:rPr>
        <w:t>256</w:t>
      </w:r>
      <w:r>
        <w:rPr>
          <w:rFonts w:hint="eastAsia"/>
        </w:rPr>
        <w:t>字节的配置信息。</w:t>
      </w:r>
      <w:r w:rsidR="00EF691E">
        <w:rPr>
          <w:rFonts w:hint="eastAsia"/>
        </w:rPr>
        <w:t>ps:14.0</w:t>
      </w:r>
      <w:r w:rsidR="00EF691E">
        <w:rPr>
          <w:rFonts w:hint="eastAsia"/>
        </w:rPr>
        <w:t>为不严格的设定，当系统中多条</w:t>
      </w:r>
      <w:r w:rsidR="00EF691E">
        <w:rPr>
          <w:rFonts w:hint="eastAsia"/>
        </w:rPr>
        <w:t>pci</w:t>
      </w:r>
      <w:r w:rsidR="00EF691E">
        <w:rPr>
          <w:rFonts w:hint="eastAsia"/>
        </w:rPr>
        <w:t>总线上都有</w:t>
      </w:r>
      <w:r w:rsidR="00EF691E">
        <w:rPr>
          <w:rFonts w:hint="eastAsia"/>
        </w:rPr>
        <w:t>slot</w:t>
      </w:r>
      <w:r w:rsidR="00EF691E">
        <w:rPr>
          <w:rFonts w:hint="eastAsia"/>
        </w:rPr>
        <w:t>为</w:t>
      </w:r>
      <w:r w:rsidR="00EF691E">
        <w:rPr>
          <w:rFonts w:hint="eastAsia"/>
        </w:rPr>
        <w:t>14</w:t>
      </w:r>
      <w:r w:rsidR="00EF691E">
        <w:rPr>
          <w:rFonts w:hint="eastAsia"/>
        </w:rPr>
        <w:t>的设备，则会全部显示出来</w:t>
      </w:r>
      <w:r w:rsidR="00A53B50">
        <w:rPr>
          <w:rFonts w:hint="eastAsia"/>
        </w:rPr>
        <w:t>。</w:t>
      </w:r>
    </w:p>
    <w:p w:rsidR="00CB5DC1" w:rsidRDefault="00500FAB" w:rsidP="00CB5DC1">
      <w:pPr>
        <w:pStyle w:val="3"/>
      </w:pPr>
      <w:bookmarkStart w:id="49" w:name="_Toc499108496"/>
      <w:r>
        <w:t>设置：</w:t>
      </w:r>
      <w:r>
        <w:t>set</w:t>
      </w:r>
      <w:r>
        <w:rPr>
          <w:rFonts w:hint="eastAsia"/>
        </w:rPr>
        <w:t>pci</w:t>
      </w:r>
      <w:bookmarkEnd w:id="49"/>
    </w:p>
    <w:p w:rsidR="00EF691E" w:rsidRDefault="00EF691E" w:rsidP="00EF691E">
      <w:r>
        <w:rPr>
          <w:rFonts w:hint="eastAsia"/>
        </w:rPr>
        <w:t>常用方法：</w:t>
      </w:r>
      <w:r>
        <w:rPr>
          <w:rFonts w:hint="eastAsia"/>
        </w:rPr>
        <w:t>setpci -s 14.0 42.B=08</w:t>
      </w:r>
      <w:r>
        <w:rPr>
          <w:rFonts w:hint="eastAsia"/>
        </w:rPr>
        <w:t>；其中</w:t>
      </w:r>
      <w:r w:rsidRPr="00EF691E">
        <w:rPr>
          <w:rFonts w:hint="eastAsia"/>
          <w:color w:val="FF0000"/>
        </w:rPr>
        <w:t>-s 14.0</w:t>
      </w:r>
      <w:r>
        <w:rPr>
          <w:rFonts w:hint="eastAsia"/>
        </w:rPr>
        <w:t>为</w:t>
      </w:r>
      <w:r>
        <w:rPr>
          <w:rFonts w:hint="eastAsia"/>
        </w:rPr>
        <w:t>device</w:t>
      </w:r>
      <w:r>
        <w:rPr>
          <w:rFonts w:hint="eastAsia"/>
        </w:rPr>
        <w:t>、</w:t>
      </w:r>
      <w:r w:rsidRPr="00EF691E">
        <w:rPr>
          <w:rFonts w:hint="eastAsia"/>
          <w:color w:val="FF0000"/>
        </w:rPr>
        <w:t>42</w:t>
      </w:r>
      <w:r>
        <w:rPr>
          <w:rFonts w:hint="eastAsia"/>
        </w:rPr>
        <w:t>为</w:t>
      </w:r>
      <w:r>
        <w:rPr>
          <w:rFonts w:hint="eastAsia"/>
        </w:rPr>
        <w:t>reg</w:t>
      </w:r>
      <w:r>
        <w:rPr>
          <w:rFonts w:hint="eastAsia"/>
        </w:rPr>
        <w:t>、</w:t>
      </w:r>
      <w:r w:rsidRPr="00EF691E">
        <w:rPr>
          <w:rFonts w:hint="eastAsia"/>
          <w:color w:val="FF0000"/>
        </w:rPr>
        <w:t>.B</w:t>
      </w:r>
      <w:r>
        <w:rPr>
          <w:rFonts w:hint="eastAsia"/>
        </w:rPr>
        <w:t>为格式</w:t>
      </w:r>
      <w:r>
        <w:rPr>
          <w:rFonts w:hint="eastAsia"/>
        </w:rPr>
        <w:t>byte</w:t>
      </w:r>
      <w:r>
        <w:rPr>
          <w:rFonts w:hint="eastAsia"/>
        </w:rPr>
        <w:t>、</w:t>
      </w:r>
      <w:r w:rsidRPr="00EF691E">
        <w:rPr>
          <w:rFonts w:hint="eastAsia"/>
          <w:color w:val="FF0000"/>
        </w:rPr>
        <w:t>08</w:t>
      </w:r>
      <w:r>
        <w:rPr>
          <w:rFonts w:hint="eastAsia"/>
        </w:rPr>
        <w:t>为</w:t>
      </w:r>
      <w:r>
        <w:rPr>
          <w:rFonts w:hint="eastAsia"/>
        </w:rPr>
        <w:t>values</w:t>
      </w:r>
      <w:r>
        <w:rPr>
          <w:rFonts w:hint="eastAsia"/>
        </w:rPr>
        <w:t>。表示的意义即为将</w:t>
      </w:r>
      <w:r>
        <w:rPr>
          <w:rFonts w:hint="eastAsia"/>
        </w:rPr>
        <w:t>slot</w:t>
      </w:r>
      <w:r>
        <w:rPr>
          <w:rFonts w:hint="eastAsia"/>
        </w:rPr>
        <w:t>为</w:t>
      </w:r>
      <w:r>
        <w:rPr>
          <w:rFonts w:hint="eastAsia"/>
        </w:rPr>
        <w:t>14</w:t>
      </w:r>
      <w:r>
        <w:rPr>
          <w:rFonts w:hint="eastAsia"/>
        </w:rPr>
        <w:t>的</w:t>
      </w:r>
      <w:r>
        <w:rPr>
          <w:rFonts w:hint="eastAsia"/>
        </w:rPr>
        <w:t>pci</w:t>
      </w:r>
      <w:r>
        <w:rPr>
          <w:rFonts w:hint="eastAsia"/>
        </w:rPr>
        <w:t>设备的配置空间地址为</w:t>
      </w:r>
      <w:r>
        <w:rPr>
          <w:rFonts w:hint="eastAsia"/>
        </w:rPr>
        <w:t>0x42</w:t>
      </w:r>
      <w:r>
        <w:rPr>
          <w:rFonts w:hint="eastAsia"/>
        </w:rPr>
        <w:t>的值设置为</w:t>
      </w:r>
      <w:r>
        <w:rPr>
          <w:rFonts w:hint="eastAsia"/>
        </w:rPr>
        <w:t>08</w:t>
      </w:r>
      <w:r>
        <w:rPr>
          <w:rFonts w:hint="eastAsia"/>
        </w:rPr>
        <w:t>。</w:t>
      </w:r>
      <w:r w:rsidR="00A53B50">
        <w:rPr>
          <w:rFonts w:hint="eastAsia"/>
        </w:rPr>
        <w:t>ps</w:t>
      </w:r>
      <w:r w:rsidR="00A53B50">
        <w:rPr>
          <w:rFonts w:hint="eastAsia"/>
        </w:rPr>
        <w:t>：该处的</w:t>
      </w:r>
      <w:r w:rsidR="00A53B50">
        <w:rPr>
          <w:rFonts w:hint="eastAsia"/>
        </w:rPr>
        <w:t>14.0</w:t>
      </w:r>
      <w:r w:rsidR="00A53B50">
        <w:rPr>
          <w:rFonts w:hint="eastAsia"/>
        </w:rPr>
        <w:t>同样不严格。</w:t>
      </w:r>
    </w:p>
    <w:p w:rsidR="00591321" w:rsidRPr="00EF691E" w:rsidRDefault="00591321" w:rsidP="00EF691E">
      <w:r>
        <w:rPr>
          <w:rFonts w:hint="eastAsia"/>
        </w:rPr>
        <w:t>该命令便于调试，不用每次重设</w:t>
      </w:r>
      <w:r>
        <w:rPr>
          <w:rFonts w:hint="eastAsia"/>
        </w:rPr>
        <w:t>BIOS</w:t>
      </w:r>
      <w:r>
        <w:rPr>
          <w:rFonts w:hint="eastAsia"/>
        </w:rPr>
        <w:t>即可修改设备的属性。</w:t>
      </w:r>
      <w:r w:rsidR="00FA1D82">
        <w:rPr>
          <w:rFonts w:hint="eastAsia"/>
        </w:rPr>
        <w:t>例如</w:t>
      </w:r>
      <w:r w:rsidR="00FA1D82">
        <w:rPr>
          <w:rFonts w:hint="eastAsia"/>
        </w:rPr>
        <w:t>snoop path</w:t>
      </w:r>
      <w:r w:rsidR="00FA1D82">
        <w:rPr>
          <w:rFonts w:hint="eastAsia"/>
        </w:rPr>
        <w:t>问题。</w:t>
      </w:r>
    </w:p>
    <w:p w:rsidR="00500FAB" w:rsidRPr="00500FAB" w:rsidRDefault="001211DC" w:rsidP="001211DC">
      <w:pPr>
        <w:pStyle w:val="1"/>
      </w:pPr>
      <w:bookmarkStart w:id="50" w:name="_Toc499108497"/>
      <w:r>
        <w:lastRenderedPageBreak/>
        <w:t>Linux</w:t>
      </w:r>
      <w:r>
        <w:t>内核相关</w:t>
      </w:r>
      <w:bookmarkEnd w:id="50"/>
    </w:p>
    <w:p w:rsidR="0001754D" w:rsidRDefault="001211DC" w:rsidP="001211DC">
      <w:pPr>
        <w:pStyle w:val="2"/>
      </w:pPr>
      <w:bookmarkStart w:id="51" w:name="_Toc499108498"/>
      <w:r>
        <w:t>current</w:t>
      </w:r>
      <w:r>
        <w:rPr>
          <w:rFonts w:hint="eastAsia"/>
        </w:rPr>
        <w:t xml:space="preserve"> </w:t>
      </w:r>
      <w:r>
        <w:t>宏</w:t>
      </w:r>
      <w:bookmarkEnd w:id="51"/>
    </w:p>
    <w:p w:rsidR="001211DC" w:rsidRPr="001211DC" w:rsidRDefault="0085730E" w:rsidP="001211DC">
      <w:r>
        <w:t>current</w:t>
      </w:r>
      <w:r w:rsidR="00BB196E">
        <w:t>表示当前正在运行的进程</w:t>
      </w:r>
    </w:p>
    <w:p w:rsidR="0001754D" w:rsidRPr="0016673B" w:rsidRDefault="0001754D" w:rsidP="0016673B">
      <w:pPr>
        <w:pStyle w:val="ac"/>
      </w:pPr>
    </w:p>
    <w:p w:rsidR="009E1A6D" w:rsidRDefault="009E1A6D" w:rsidP="00F2518A">
      <w:pPr>
        <w:pStyle w:val="1"/>
      </w:pPr>
      <w:bookmarkStart w:id="52" w:name="_Toc499108499"/>
      <w:r w:rsidRPr="006909C4">
        <w:lastRenderedPageBreak/>
        <w:t>附录</w:t>
      </w:r>
      <w:bookmarkEnd w:id="52"/>
    </w:p>
    <w:p w:rsidR="00101068" w:rsidRPr="00C32B0D" w:rsidRDefault="001C3584" w:rsidP="00F2518A">
      <w:r w:rsidRPr="00C32B0D">
        <w:t>文本</w:t>
      </w:r>
    </w:p>
    <w:p w:rsidR="009E7B82" w:rsidRDefault="00981254" w:rsidP="00F2518A">
      <w:pPr>
        <w:pStyle w:val="2"/>
      </w:pPr>
      <w:bookmarkStart w:id="53" w:name="_Zigbee的处理状态"/>
      <w:bookmarkStart w:id="54" w:name="_Zigbee的属性值定义"/>
      <w:bookmarkStart w:id="55" w:name="_iic驱动程序"/>
      <w:bookmarkStart w:id="56" w:name="_Toc499108500"/>
      <w:bookmarkEnd w:id="53"/>
      <w:bookmarkEnd w:id="54"/>
      <w:bookmarkEnd w:id="55"/>
      <w:r w:rsidRPr="006909C4">
        <w:t>xxxx</w:t>
      </w:r>
      <w:bookmarkEnd w:id="56"/>
    </w:p>
    <w:p w:rsidR="00384CA1" w:rsidRDefault="00384CA1" w:rsidP="00384CA1"/>
    <w:p w:rsidR="00384CA1" w:rsidRPr="00384CA1" w:rsidRDefault="00384CA1" w:rsidP="00384CA1"/>
    <w:p w:rsidR="003B7DA8" w:rsidRDefault="00981254" w:rsidP="00F2518A">
      <w:pPr>
        <w:pStyle w:val="2"/>
      </w:pPr>
      <w:bookmarkStart w:id="57" w:name="_sht20驱动程序"/>
      <w:bookmarkStart w:id="58" w:name="_Toc499108501"/>
      <w:bookmarkEnd w:id="57"/>
      <w:r w:rsidRPr="006909C4">
        <w:t>xxxxx</w:t>
      </w:r>
      <w:bookmarkEnd w:id="58"/>
    </w:p>
    <w:p w:rsidR="00384CA1" w:rsidRDefault="00384CA1" w:rsidP="00384CA1"/>
    <w:p w:rsidR="00384CA1" w:rsidRPr="00384CA1" w:rsidRDefault="00384CA1" w:rsidP="00384CA1"/>
    <w:p w:rsidR="00B87254" w:rsidRPr="006909C4" w:rsidRDefault="00981254" w:rsidP="00F2518A">
      <w:pPr>
        <w:pStyle w:val="2"/>
      </w:pPr>
      <w:bookmarkStart w:id="59" w:name="_Toc499108502"/>
      <w:r w:rsidRPr="006909C4">
        <w:t>xxxxx</w:t>
      </w:r>
      <w:bookmarkEnd w:id="59"/>
    </w:p>
    <w:p w:rsidR="00AA684B" w:rsidRPr="00C32B0D" w:rsidRDefault="00AA684B" w:rsidP="00F2518A">
      <w:r w:rsidRPr="00C32B0D">
        <w:t>/** @brief Temperature Measurement Cluster Server Init</w:t>
      </w:r>
    </w:p>
    <w:p w:rsidR="00AA684B" w:rsidRPr="00C32B0D" w:rsidRDefault="00AA684B" w:rsidP="00F2518A">
      <w:r w:rsidRPr="00C32B0D">
        <w:t xml:space="preserve"> *</w:t>
      </w:r>
    </w:p>
    <w:p w:rsidR="00AA684B" w:rsidRPr="00C32B0D" w:rsidRDefault="00AA684B" w:rsidP="00F2518A">
      <w:r w:rsidRPr="00C32B0D">
        <w:t xml:space="preserve"> * Server Init</w:t>
      </w:r>
    </w:p>
    <w:p w:rsidR="00AA684B" w:rsidRPr="00C32B0D" w:rsidRDefault="00AA684B" w:rsidP="00F2518A">
      <w:r w:rsidRPr="00C32B0D">
        <w:t xml:space="preserve"> *</w:t>
      </w:r>
    </w:p>
    <w:p w:rsidR="00AA684B" w:rsidRPr="00C32B0D" w:rsidRDefault="00AA684B" w:rsidP="00F2518A">
      <w:r w:rsidRPr="00C32B0D">
        <w:t xml:space="preserve"> * @param endpoint Endpoint that is being initialized  Ver.: always</w:t>
      </w:r>
    </w:p>
    <w:p w:rsidR="00AA684B" w:rsidRPr="00C32B0D" w:rsidRDefault="00AA684B" w:rsidP="00F2518A">
      <w:r w:rsidRPr="00C32B0D">
        <w:t xml:space="preserve"> */</w:t>
      </w:r>
    </w:p>
    <w:p w:rsidR="00AA684B" w:rsidRPr="00C32B0D" w:rsidRDefault="00AA684B" w:rsidP="00F2518A">
      <w:r w:rsidRPr="00C32B0D">
        <w:t>void emberAfTempMeasurementClusterServerInitCallback(int8u endpoint)</w:t>
      </w:r>
    </w:p>
    <w:p w:rsidR="00AA684B" w:rsidRPr="00C32B0D" w:rsidRDefault="00AA684B" w:rsidP="00F2518A">
      <w:r w:rsidRPr="00C32B0D">
        <w:t>{</w:t>
      </w:r>
    </w:p>
    <w:p w:rsidR="00AA684B" w:rsidRPr="00C32B0D" w:rsidRDefault="00AA684B" w:rsidP="00F2518A">
      <w:r w:rsidRPr="00C32B0D">
        <w:t xml:space="preserve">  //schedule the next tick</w:t>
      </w:r>
    </w:p>
    <w:p w:rsidR="00AA684B" w:rsidRPr="00C32B0D" w:rsidRDefault="00AA684B" w:rsidP="00F2518A">
      <w:r w:rsidRPr="00C32B0D">
        <w:t xml:space="preserve">  emberAfScheduleClusterTick(endpoint,</w:t>
      </w:r>
    </w:p>
    <w:p w:rsidR="00AA684B" w:rsidRPr="00C32B0D" w:rsidRDefault="00AA684B" w:rsidP="00F2518A">
      <w:r w:rsidRPr="00C32B0D">
        <w:t xml:space="preserve">                                 ZCL_TEMP_MEASUREMENT_CLUSTER_ID,</w:t>
      </w:r>
    </w:p>
    <w:p w:rsidR="00AA684B" w:rsidRPr="00C32B0D" w:rsidRDefault="00AA684B" w:rsidP="00F2518A">
      <w:r w:rsidRPr="00C32B0D">
        <w:t xml:space="preserve">                                 EMBER_AF_SERVER_CLUSTER_TICK,</w:t>
      </w:r>
    </w:p>
    <w:p w:rsidR="00AA684B" w:rsidRPr="00C32B0D" w:rsidRDefault="00AA684B" w:rsidP="00F2518A">
      <w:r w:rsidRPr="00C32B0D">
        <w:t xml:space="preserve">                                 5000,</w:t>
      </w:r>
    </w:p>
    <w:p w:rsidR="00AA684B" w:rsidRPr="00C32B0D" w:rsidRDefault="00AA684B" w:rsidP="00F2518A">
      <w:r w:rsidRPr="00C32B0D">
        <w:t xml:space="preserve">                                 EMBER_AF_STAY_AWAKE);</w:t>
      </w:r>
    </w:p>
    <w:p w:rsidR="00AA684B" w:rsidRPr="00C32B0D" w:rsidRDefault="00AA684B" w:rsidP="00F2518A">
      <w:r w:rsidRPr="00C32B0D">
        <w:t>}</w:t>
      </w:r>
    </w:p>
    <w:p w:rsidR="00AA684B" w:rsidRPr="00C32B0D" w:rsidRDefault="00AA684B" w:rsidP="00F2518A"/>
    <w:p w:rsidR="00AA684B" w:rsidRPr="00C32B0D" w:rsidRDefault="00AA684B" w:rsidP="00F2518A">
      <w:r w:rsidRPr="00C32B0D">
        <w:t>/** @brief Temperature Measurement Cluster Server Tick</w:t>
      </w:r>
    </w:p>
    <w:p w:rsidR="00AA684B" w:rsidRPr="00C32B0D" w:rsidRDefault="00AA684B" w:rsidP="00F2518A">
      <w:r w:rsidRPr="00C32B0D">
        <w:t xml:space="preserve"> *</w:t>
      </w:r>
    </w:p>
    <w:p w:rsidR="00AA684B" w:rsidRPr="00C32B0D" w:rsidRDefault="00AA684B" w:rsidP="00F2518A">
      <w:r w:rsidRPr="00C32B0D">
        <w:t xml:space="preserve"> * Server Tick</w:t>
      </w:r>
    </w:p>
    <w:p w:rsidR="00AA684B" w:rsidRPr="00C32B0D" w:rsidRDefault="00AA684B" w:rsidP="00F2518A">
      <w:r w:rsidRPr="00C32B0D">
        <w:t xml:space="preserve"> *</w:t>
      </w:r>
    </w:p>
    <w:p w:rsidR="00AA684B" w:rsidRPr="00C32B0D" w:rsidRDefault="00AA684B" w:rsidP="00F2518A">
      <w:r w:rsidRPr="00C32B0D">
        <w:t xml:space="preserve"> * @param endpoint Endpoint that is being served  Ver.: always</w:t>
      </w:r>
    </w:p>
    <w:p w:rsidR="00AA684B" w:rsidRPr="00C32B0D" w:rsidRDefault="00AA684B" w:rsidP="00F2518A">
      <w:r w:rsidRPr="00C32B0D">
        <w:t xml:space="preserve"> */</w:t>
      </w:r>
    </w:p>
    <w:p w:rsidR="00AA684B" w:rsidRPr="00C32B0D" w:rsidRDefault="00AA684B" w:rsidP="00F2518A">
      <w:r w:rsidRPr="00C32B0D">
        <w:t>void emberAfTempMeasurementClusterServerTickCallback(int8u endpoint)</w:t>
      </w:r>
    </w:p>
    <w:p w:rsidR="00AA684B" w:rsidRPr="00C32B0D" w:rsidRDefault="00AA684B" w:rsidP="00F2518A">
      <w:r w:rsidRPr="00C32B0D">
        <w:t>{</w:t>
      </w:r>
    </w:p>
    <w:p w:rsidR="00AA684B" w:rsidRPr="00C32B0D" w:rsidRDefault="00AA684B" w:rsidP="00F2518A">
      <w:r w:rsidRPr="00C32B0D">
        <w:lastRenderedPageBreak/>
        <w:t xml:space="preserve">  /**/</w:t>
      </w:r>
    </w:p>
    <w:p w:rsidR="00AA684B" w:rsidRPr="00C32B0D" w:rsidRDefault="00AA684B" w:rsidP="00F2518A">
      <w:r w:rsidRPr="00C32B0D">
        <w:t xml:space="preserve">  int16s temValue;</w:t>
      </w:r>
    </w:p>
    <w:p w:rsidR="00AA684B" w:rsidRPr="00C32B0D" w:rsidRDefault="00AA684B" w:rsidP="00F2518A">
      <w:r w:rsidRPr="00C32B0D">
        <w:t xml:space="preserve">  temValue = sht_getht(0xe3);</w:t>
      </w:r>
    </w:p>
    <w:p w:rsidR="00AA684B" w:rsidRPr="00C32B0D" w:rsidRDefault="00AA684B" w:rsidP="00F2518A">
      <w:r w:rsidRPr="00C32B0D">
        <w:t xml:space="preserve">  emberAfWriteAttribute(endpoint,</w:t>
      </w:r>
    </w:p>
    <w:p w:rsidR="00AA684B" w:rsidRPr="00C32B0D" w:rsidRDefault="00AA684B" w:rsidP="00F2518A">
      <w:r w:rsidRPr="00C32B0D">
        <w:t xml:space="preserve">                     ZCL_TEMP_MEASUREMENT_CLUSTER_ID,</w:t>
      </w:r>
    </w:p>
    <w:p w:rsidR="00AA684B" w:rsidRPr="00C32B0D" w:rsidRDefault="00AA684B" w:rsidP="00F2518A">
      <w:r w:rsidRPr="00C32B0D">
        <w:t xml:space="preserve">                     ZCL_TEMP_MEASURED_VALUE_ATTRIBUTE_ID,</w:t>
      </w:r>
    </w:p>
    <w:p w:rsidR="00AA684B" w:rsidRPr="00C32B0D" w:rsidRDefault="00AA684B" w:rsidP="00F2518A">
      <w:r w:rsidRPr="00C32B0D">
        <w:t xml:space="preserve">                     CLUSTER_MASK_SERVER,</w:t>
      </w:r>
    </w:p>
    <w:p w:rsidR="00AA684B" w:rsidRPr="00C32B0D" w:rsidRDefault="00AA684B" w:rsidP="00F2518A">
      <w:r w:rsidRPr="00C32B0D">
        <w:t xml:space="preserve">                     (int8u *)&amp;temValue,</w:t>
      </w:r>
    </w:p>
    <w:p w:rsidR="00AA684B" w:rsidRPr="00C32B0D" w:rsidRDefault="00AA684B" w:rsidP="00F2518A">
      <w:r w:rsidRPr="00C32B0D">
        <w:t xml:space="preserve">                     ZCL_INT16S_ATTRIBUTE_TYPE); </w:t>
      </w:r>
    </w:p>
    <w:p w:rsidR="00AA684B" w:rsidRPr="00C32B0D" w:rsidRDefault="00AA684B" w:rsidP="00F2518A">
      <w:r w:rsidRPr="00C32B0D">
        <w:t xml:space="preserve">  //schedule the next tick</w:t>
      </w:r>
    </w:p>
    <w:p w:rsidR="00AA684B" w:rsidRPr="00C32B0D" w:rsidRDefault="00AA684B" w:rsidP="00F2518A">
      <w:r w:rsidRPr="00C32B0D">
        <w:t xml:space="preserve">  emberAfScheduleClusterTick(endpoint,</w:t>
      </w:r>
    </w:p>
    <w:p w:rsidR="00AA684B" w:rsidRPr="00C32B0D" w:rsidRDefault="00AA684B" w:rsidP="00F2518A">
      <w:r w:rsidRPr="00C32B0D">
        <w:t xml:space="preserve">                                 ZCL_TEMP_MEASUREMENT_CLUSTER_ID,</w:t>
      </w:r>
    </w:p>
    <w:p w:rsidR="00AA684B" w:rsidRPr="00C32B0D" w:rsidRDefault="00AA684B" w:rsidP="00F2518A">
      <w:r w:rsidRPr="00C32B0D">
        <w:t xml:space="preserve">                                 EMBER_AF_SERVER_CLUSTER_TICK,</w:t>
      </w:r>
    </w:p>
    <w:p w:rsidR="00AA684B" w:rsidRPr="00C32B0D" w:rsidRDefault="00AA684B" w:rsidP="00F2518A">
      <w:r w:rsidRPr="00C32B0D">
        <w:t xml:space="preserve">                                 5000,</w:t>
      </w:r>
    </w:p>
    <w:p w:rsidR="00AA684B" w:rsidRPr="00C32B0D" w:rsidRDefault="00AA684B" w:rsidP="00F2518A">
      <w:r w:rsidRPr="00C32B0D">
        <w:t xml:space="preserve">                                 EMBER_AF_OK_TO_HIBERNATE);</w:t>
      </w:r>
    </w:p>
    <w:p w:rsidR="000E28BE" w:rsidRPr="00C32B0D" w:rsidRDefault="00AA684B" w:rsidP="00F2518A">
      <w:r w:rsidRPr="00C32B0D">
        <w:t>}</w:t>
      </w:r>
    </w:p>
    <w:sectPr w:rsidR="000E28BE" w:rsidRPr="00C32B0D" w:rsidSect="001D1751">
      <w:headerReference w:type="default" r:id="rId52"/>
      <w:footerReference w:type="default" r:id="rId53"/>
      <w:pgSz w:w="11906" w:h="16838"/>
      <w:pgMar w:top="720" w:right="720" w:bottom="720" w:left="720" w:header="851" w:footer="992" w:gutter="0"/>
      <w:pgNumType w:fmt="numberInDash"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16A3" w:rsidRDefault="005816A3" w:rsidP="00F2518A">
      <w:r>
        <w:separator/>
      </w:r>
    </w:p>
  </w:endnote>
  <w:endnote w:type="continuationSeparator" w:id="0">
    <w:p w:rsidR="005816A3" w:rsidRDefault="005816A3" w:rsidP="00F251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_GB2312">
    <w:altName w:val="楷体"/>
    <w:charset w:val="86"/>
    <w:family w:val="decorative"/>
    <w:pitch w:val="default"/>
    <w:sig w:usb0="00000000" w:usb1="00000000" w:usb2="00000010" w:usb3="00000000" w:csb0="0004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19992280"/>
      <w:docPartObj>
        <w:docPartGallery w:val="Page Numbers (Bottom of Page)"/>
        <w:docPartUnique/>
      </w:docPartObj>
    </w:sdtPr>
    <w:sdtEndPr/>
    <w:sdtContent>
      <w:p w:rsidR="008E2BB8" w:rsidRDefault="008E2BB8" w:rsidP="00F2518A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918F1" w:rsidRPr="006918F1">
          <w:rPr>
            <w:noProof/>
            <w:lang w:val="zh-CN"/>
          </w:rPr>
          <w:t>-</w:t>
        </w:r>
        <w:r w:rsidR="006918F1">
          <w:rPr>
            <w:noProof/>
          </w:rPr>
          <w:t xml:space="preserve"> 1 -</w:t>
        </w:r>
        <w:r>
          <w:fldChar w:fldCharType="end"/>
        </w:r>
      </w:p>
    </w:sdtContent>
  </w:sdt>
  <w:p w:rsidR="008E2BB8" w:rsidRDefault="008E2BB8" w:rsidP="00F2518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16A3" w:rsidRDefault="005816A3" w:rsidP="00F2518A">
      <w:r>
        <w:separator/>
      </w:r>
    </w:p>
  </w:footnote>
  <w:footnote w:type="continuationSeparator" w:id="0">
    <w:p w:rsidR="005816A3" w:rsidRDefault="005816A3" w:rsidP="00F2518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2BB8" w:rsidRDefault="005816A3" w:rsidP="00CA312B">
    <w:pPr>
      <w:pStyle w:val="a4"/>
      <w:jc w:val="right"/>
    </w:pPr>
    <w:hyperlink r:id="rId1" w:history="1">
      <w:r w:rsidR="008E2BB8" w:rsidRPr="007B033F">
        <w:rPr>
          <w:rStyle w:val="ab"/>
        </w:rPr>
        <w:t>HansHu</w:t>
      </w:r>
      <w:r w:rsidR="008E2BB8" w:rsidRPr="007B033F">
        <w:rPr>
          <w:rStyle w:val="ab"/>
          <w:rFonts w:hint="eastAsia"/>
        </w:rPr>
        <w:t>@zhaoxin.com</w:t>
      </w:r>
    </w:hyperlink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923959"/>
    <w:multiLevelType w:val="hybridMultilevel"/>
    <w:tmpl w:val="75CA3F32"/>
    <w:lvl w:ilvl="0" w:tplc="1076D4BA">
      <w:start w:val="1"/>
      <w:numFmt w:val="decimal"/>
      <w:lvlText w:val="%1&gt;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CC77E94"/>
    <w:multiLevelType w:val="multilevel"/>
    <w:tmpl w:val="23086022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30"/>
        <w:vertAlign w:val="baseline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/>
        <w:i w:val="0"/>
        <w:sz w:val="24"/>
        <w:shd w:val="clear" w:color="auto" w:fill="auto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ascii="Arial" w:hAnsi="Arial" w:hint="default"/>
        <w:b/>
        <w:i w:val="0"/>
        <w:sz w:val="21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ascii="Arial" w:hAnsi="Arial" w:hint="default"/>
        <w:sz w:val="21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">
    <w:nsid w:val="43A55ADC"/>
    <w:multiLevelType w:val="hybridMultilevel"/>
    <w:tmpl w:val="54AE1A36"/>
    <w:lvl w:ilvl="0" w:tplc="CBAABD8C">
      <w:start w:val="1"/>
      <w:numFmt w:val="decimal"/>
      <w:lvlText w:val="%1&gt;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66F16CA7"/>
    <w:multiLevelType w:val="hybridMultilevel"/>
    <w:tmpl w:val="0B0C177C"/>
    <w:lvl w:ilvl="0" w:tplc="88A22B42">
      <w:start w:val="1"/>
      <w:numFmt w:val="decimal"/>
      <w:lvlText w:val="%1&gt;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6F6E2A71"/>
    <w:multiLevelType w:val="hybridMultilevel"/>
    <w:tmpl w:val="80326D18"/>
    <w:lvl w:ilvl="0" w:tplc="160C4236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2"/>
  </w:num>
  <w:num w:numId="5">
    <w:abstractNumId w:val="3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5805"/>
    <w:rsid w:val="000000D0"/>
    <w:rsid w:val="000013A3"/>
    <w:rsid w:val="00001880"/>
    <w:rsid w:val="00004AA7"/>
    <w:rsid w:val="00004E43"/>
    <w:rsid w:val="0000522F"/>
    <w:rsid w:val="000054C0"/>
    <w:rsid w:val="00005E53"/>
    <w:rsid w:val="000076F2"/>
    <w:rsid w:val="000118D4"/>
    <w:rsid w:val="00011F1E"/>
    <w:rsid w:val="000137E5"/>
    <w:rsid w:val="00013FB4"/>
    <w:rsid w:val="0001754D"/>
    <w:rsid w:val="00020F22"/>
    <w:rsid w:val="00020FB5"/>
    <w:rsid w:val="000215AC"/>
    <w:rsid w:val="00024400"/>
    <w:rsid w:val="00024666"/>
    <w:rsid w:val="00025FCC"/>
    <w:rsid w:val="0002693E"/>
    <w:rsid w:val="00026DBD"/>
    <w:rsid w:val="000278D8"/>
    <w:rsid w:val="0003398E"/>
    <w:rsid w:val="0003418C"/>
    <w:rsid w:val="000345ED"/>
    <w:rsid w:val="0003561A"/>
    <w:rsid w:val="0003746A"/>
    <w:rsid w:val="00037D6E"/>
    <w:rsid w:val="000406A2"/>
    <w:rsid w:val="00041084"/>
    <w:rsid w:val="000430CF"/>
    <w:rsid w:val="000435FE"/>
    <w:rsid w:val="00045C26"/>
    <w:rsid w:val="00045F13"/>
    <w:rsid w:val="00050234"/>
    <w:rsid w:val="00051EA8"/>
    <w:rsid w:val="000524DD"/>
    <w:rsid w:val="000524DE"/>
    <w:rsid w:val="00053743"/>
    <w:rsid w:val="00053A1C"/>
    <w:rsid w:val="00054F0E"/>
    <w:rsid w:val="00055816"/>
    <w:rsid w:val="00055891"/>
    <w:rsid w:val="00060163"/>
    <w:rsid w:val="0006045E"/>
    <w:rsid w:val="0006061A"/>
    <w:rsid w:val="00063835"/>
    <w:rsid w:val="00064726"/>
    <w:rsid w:val="000653AA"/>
    <w:rsid w:val="000666D0"/>
    <w:rsid w:val="00072D8A"/>
    <w:rsid w:val="000738E9"/>
    <w:rsid w:val="00074170"/>
    <w:rsid w:val="0007574F"/>
    <w:rsid w:val="0007596E"/>
    <w:rsid w:val="000776E5"/>
    <w:rsid w:val="000811A6"/>
    <w:rsid w:val="0008166A"/>
    <w:rsid w:val="000818EE"/>
    <w:rsid w:val="00081F85"/>
    <w:rsid w:val="00082C93"/>
    <w:rsid w:val="00082CDB"/>
    <w:rsid w:val="000838AF"/>
    <w:rsid w:val="00084AD0"/>
    <w:rsid w:val="00086610"/>
    <w:rsid w:val="00086FEE"/>
    <w:rsid w:val="00092F25"/>
    <w:rsid w:val="00092F26"/>
    <w:rsid w:val="00093B46"/>
    <w:rsid w:val="000A03D2"/>
    <w:rsid w:val="000A1559"/>
    <w:rsid w:val="000A384D"/>
    <w:rsid w:val="000A3E98"/>
    <w:rsid w:val="000A550E"/>
    <w:rsid w:val="000A5F93"/>
    <w:rsid w:val="000A7DB3"/>
    <w:rsid w:val="000B1EF4"/>
    <w:rsid w:val="000B5C6B"/>
    <w:rsid w:val="000C0A10"/>
    <w:rsid w:val="000C0C3E"/>
    <w:rsid w:val="000C37B3"/>
    <w:rsid w:val="000C682D"/>
    <w:rsid w:val="000C6E6C"/>
    <w:rsid w:val="000D0705"/>
    <w:rsid w:val="000D0E1D"/>
    <w:rsid w:val="000D2A9B"/>
    <w:rsid w:val="000D4C2E"/>
    <w:rsid w:val="000D4F8F"/>
    <w:rsid w:val="000D683D"/>
    <w:rsid w:val="000D7C5E"/>
    <w:rsid w:val="000E28BE"/>
    <w:rsid w:val="000E3522"/>
    <w:rsid w:val="000E36F8"/>
    <w:rsid w:val="000E3DAF"/>
    <w:rsid w:val="000E3FF2"/>
    <w:rsid w:val="000E4758"/>
    <w:rsid w:val="000E51AC"/>
    <w:rsid w:val="000E5B1F"/>
    <w:rsid w:val="000E7438"/>
    <w:rsid w:val="000F047C"/>
    <w:rsid w:val="000F1420"/>
    <w:rsid w:val="000F5491"/>
    <w:rsid w:val="000F60CE"/>
    <w:rsid w:val="001000A2"/>
    <w:rsid w:val="00100287"/>
    <w:rsid w:val="00100420"/>
    <w:rsid w:val="00100B21"/>
    <w:rsid w:val="00101068"/>
    <w:rsid w:val="00101BA6"/>
    <w:rsid w:val="001026EB"/>
    <w:rsid w:val="00103B92"/>
    <w:rsid w:val="00103CDC"/>
    <w:rsid w:val="00105188"/>
    <w:rsid w:val="00106831"/>
    <w:rsid w:val="001074C3"/>
    <w:rsid w:val="001077D2"/>
    <w:rsid w:val="00111BA8"/>
    <w:rsid w:val="00111D5C"/>
    <w:rsid w:val="001144DD"/>
    <w:rsid w:val="00114963"/>
    <w:rsid w:val="001164BF"/>
    <w:rsid w:val="00117415"/>
    <w:rsid w:val="00117894"/>
    <w:rsid w:val="00120151"/>
    <w:rsid w:val="001211DC"/>
    <w:rsid w:val="00122A54"/>
    <w:rsid w:val="00125D46"/>
    <w:rsid w:val="001266F8"/>
    <w:rsid w:val="00126F32"/>
    <w:rsid w:val="00127905"/>
    <w:rsid w:val="001301F8"/>
    <w:rsid w:val="0013032D"/>
    <w:rsid w:val="00130A48"/>
    <w:rsid w:val="00131422"/>
    <w:rsid w:val="00131437"/>
    <w:rsid w:val="00132239"/>
    <w:rsid w:val="00132708"/>
    <w:rsid w:val="00132979"/>
    <w:rsid w:val="00133876"/>
    <w:rsid w:val="00134161"/>
    <w:rsid w:val="001352DE"/>
    <w:rsid w:val="001356A6"/>
    <w:rsid w:val="00136439"/>
    <w:rsid w:val="0013735D"/>
    <w:rsid w:val="00141CE8"/>
    <w:rsid w:val="001442CB"/>
    <w:rsid w:val="001447DA"/>
    <w:rsid w:val="001456B5"/>
    <w:rsid w:val="00146182"/>
    <w:rsid w:val="00150B36"/>
    <w:rsid w:val="001532B1"/>
    <w:rsid w:val="00153697"/>
    <w:rsid w:val="00153DFB"/>
    <w:rsid w:val="00154C7A"/>
    <w:rsid w:val="001559EE"/>
    <w:rsid w:val="00162D82"/>
    <w:rsid w:val="001645FE"/>
    <w:rsid w:val="00165466"/>
    <w:rsid w:val="00165E75"/>
    <w:rsid w:val="0016673B"/>
    <w:rsid w:val="00170004"/>
    <w:rsid w:val="001703B7"/>
    <w:rsid w:val="001708ED"/>
    <w:rsid w:val="00172CD5"/>
    <w:rsid w:val="00173334"/>
    <w:rsid w:val="00173F29"/>
    <w:rsid w:val="00175914"/>
    <w:rsid w:val="00176E32"/>
    <w:rsid w:val="0018000E"/>
    <w:rsid w:val="00182002"/>
    <w:rsid w:val="00186DE7"/>
    <w:rsid w:val="001873AF"/>
    <w:rsid w:val="00187E7B"/>
    <w:rsid w:val="0019038A"/>
    <w:rsid w:val="00192267"/>
    <w:rsid w:val="00192DBE"/>
    <w:rsid w:val="00193EE2"/>
    <w:rsid w:val="001945F6"/>
    <w:rsid w:val="0019464B"/>
    <w:rsid w:val="00194A46"/>
    <w:rsid w:val="00195201"/>
    <w:rsid w:val="00195FD6"/>
    <w:rsid w:val="001961A3"/>
    <w:rsid w:val="00197EF2"/>
    <w:rsid w:val="001A17E5"/>
    <w:rsid w:val="001A325A"/>
    <w:rsid w:val="001A3497"/>
    <w:rsid w:val="001A6EA4"/>
    <w:rsid w:val="001A790E"/>
    <w:rsid w:val="001B0844"/>
    <w:rsid w:val="001B0FF4"/>
    <w:rsid w:val="001B6094"/>
    <w:rsid w:val="001C01C6"/>
    <w:rsid w:val="001C1134"/>
    <w:rsid w:val="001C3584"/>
    <w:rsid w:val="001C63C3"/>
    <w:rsid w:val="001C6D14"/>
    <w:rsid w:val="001D0797"/>
    <w:rsid w:val="001D1751"/>
    <w:rsid w:val="001D1809"/>
    <w:rsid w:val="001D1FE8"/>
    <w:rsid w:val="001D3133"/>
    <w:rsid w:val="001D38BE"/>
    <w:rsid w:val="001D40BD"/>
    <w:rsid w:val="001D4280"/>
    <w:rsid w:val="001D7243"/>
    <w:rsid w:val="001E07A9"/>
    <w:rsid w:val="001E1552"/>
    <w:rsid w:val="001E288B"/>
    <w:rsid w:val="001E28D4"/>
    <w:rsid w:val="001E31C9"/>
    <w:rsid w:val="001E4158"/>
    <w:rsid w:val="001E4515"/>
    <w:rsid w:val="001E7926"/>
    <w:rsid w:val="001F371F"/>
    <w:rsid w:val="001F440C"/>
    <w:rsid w:val="001F5892"/>
    <w:rsid w:val="001F70DA"/>
    <w:rsid w:val="00200610"/>
    <w:rsid w:val="00202F81"/>
    <w:rsid w:val="002044C6"/>
    <w:rsid w:val="0020462B"/>
    <w:rsid w:val="00204C5C"/>
    <w:rsid w:val="00205D7D"/>
    <w:rsid w:val="00206F55"/>
    <w:rsid w:val="00207BB5"/>
    <w:rsid w:val="00212735"/>
    <w:rsid w:val="002139B1"/>
    <w:rsid w:val="00214E71"/>
    <w:rsid w:val="002172BB"/>
    <w:rsid w:val="002177AC"/>
    <w:rsid w:val="00217DE3"/>
    <w:rsid w:val="00220A6F"/>
    <w:rsid w:val="00222470"/>
    <w:rsid w:val="002233D6"/>
    <w:rsid w:val="002235E2"/>
    <w:rsid w:val="00223DD2"/>
    <w:rsid w:val="00226192"/>
    <w:rsid w:val="00226D69"/>
    <w:rsid w:val="00230775"/>
    <w:rsid w:val="00230C4A"/>
    <w:rsid w:val="00231A83"/>
    <w:rsid w:val="00231C83"/>
    <w:rsid w:val="00232CD6"/>
    <w:rsid w:val="00235746"/>
    <w:rsid w:val="00236C0A"/>
    <w:rsid w:val="002373C8"/>
    <w:rsid w:val="002373FC"/>
    <w:rsid w:val="00240213"/>
    <w:rsid w:val="00242DE4"/>
    <w:rsid w:val="002437DE"/>
    <w:rsid w:val="00244085"/>
    <w:rsid w:val="00246EFB"/>
    <w:rsid w:val="00250C4D"/>
    <w:rsid w:val="00251291"/>
    <w:rsid w:val="00252A9A"/>
    <w:rsid w:val="002546DE"/>
    <w:rsid w:val="00254835"/>
    <w:rsid w:val="002549B2"/>
    <w:rsid w:val="0025508F"/>
    <w:rsid w:val="00255679"/>
    <w:rsid w:val="002559D4"/>
    <w:rsid w:val="002568E9"/>
    <w:rsid w:val="00257E92"/>
    <w:rsid w:val="00261F21"/>
    <w:rsid w:val="002621CE"/>
    <w:rsid w:val="00262686"/>
    <w:rsid w:val="00262A31"/>
    <w:rsid w:val="002632A4"/>
    <w:rsid w:val="00263E2D"/>
    <w:rsid w:val="00266A8D"/>
    <w:rsid w:val="002676B6"/>
    <w:rsid w:val="00270F1D"/>
    <w:rsid w:val="0027130C"/>
    <w:rsid w:val="00271777"/>
    <w:rsid w:val="00272769"/>
    <w:rsid w:val="00272B42"/>
    <w:rsid w:val="00273F44"/>
    <w:rsid w:val="002755F6"/>
    <w:rsid w:val="0028079D"/>
    <w:rsid w:val="00281019"/>
    <w:rsid w:val="002811B9"/>
    <w:rsid w:val="00282420"/>
    <w:rsid w:val="00282894"/>
    <w:rsid w:val="00282B95"/>
    <w:rsid w:val="00283392"/>
    <w:rsid w:val="0029015D"/>
    <w:rsid w:val="00290987"/>
    <w:rsid w:val="00291496"/>
    <w:rsid w:val="00291A7E"/>
    <w:rsid w:val="0029483E"/>
    <w:rsid w:val="00294DD3"/>
    <w:rsid w:val="002958A2"/>
    <w:rsid w:val="00295A26"/>
    <w:rsid w:val="00296D11"/>
    <w:rsid w:val="00297DB1"/>
    <w:rsid w:val="002A0A34"/>
    <w:rsid w:val="002A0E58"/>
    <w:rsid w:val="002A0F11"/>
    <w:rsid w:val="002A0F4A"/>
    <w:rsid w:val="002A0FFE"/>
    <w:rsid w:val="002A123D"/>
    <w:rsid w:val="002A13F2"/>
    <w:rsid w:val="002A5F7D"/>
    <w:rsid w:val="002A7461"/>
    <w:rsid w:val="002B0275"/>
    <w:rsid w:val="002B0A81"/>
    <w:rsid w:val="002B1550"/>
    <w:rsid w:val="002B2F15"/>
    <w:rsid w:val="002B36DC"/>
    <w:rsid w:val="002B51DD"/>
    <w:rsid w:val="002C12F8"/>
    <w:rsid w:val="002C2504"/>
    <w:rsid w:val="002C2D30"/>
    <w:rsid w:val="002C4467"/>
    <w:rsid w:val="002C49FA"/>
    <w:rsid w:val="002C6890"/>
    <w:rsid w:val="002C743A"/>
    <w:rsid w:val="002D2125"/>
    <w:rsid w:val="002D22DA"/>
    <w:rsid w:val="002D44DD"/>
    <w:rsid w:val="002D4CE3"/>
    <w:rsid w:val="002D672D"/>
    <w:rsid w:val="002D7319"/>
    <w:rsid w:val="002E2D3B"/>
    <w:rsid w:val="002E2E3C"/>
    <w:rsid w:val="002E42CC"/>
    <w:rsid w:val="002E480B"/>
    <w:rsid w:val="002E4984"/>
    <w:rsid w:val="002F35EC"/>
    <w:rsid w:val="002F5805"/>
    <w:rsid w:val="002F5F06"/>
    <w:rsid w:val="002F6E78"/>
    <w:rsid w:val="003004E0"/>
    <w:rsid w:val="0030320F"/>
    <w:rsid w:val="0030342B"/>
    <w:rsid w:val="00303D35"/>
    <w:rsid w:val="00305402"/>
    <w:rsid w:val="00305835"/>
    <w:rsid w:val="00305CDB"/>
    <w:rsid w:val="003070F4"/>
    <w:rsid w:val="003116DB"/>
    <w:rsid w:val="00311B7F"/>
    <w:rsid w:val="00312669"/>
    <w:rsid w:val="00312DE3"/>
    <w:rsid w:val="003142E2"/>
    <w:rsid w:val="00314C3F"/>
    <w:rsid w:val="0031609C"/>
    <w:rsid w:val="0031650E"/>
    <w:rsid w:val="00317AFD"/>
    <w:rsid w:val="00321456"/>
    <w:rsid w:val="00322144"/>
    <w:rsid w:val="003239C2"/>
    <w:rsid w:val="00323E21"/>
    <w:rsid w:val="0032575C"/>
    <w:rsid w:val="003258EB"/>
    <w:rsid w:val="0033142F"/>
    <w:rsid w:val="0033259E"/>
    <w:rsid w:val="003351D6"/>
    <w:rsid w:val="0033734B"/>
    <w:rsid w:val="0033778A"/>
    <w:rsid w:val="00340767"/>
    <w:rsid w:val="003418DE"/>
    <w:rsid w:val="00342081"/>
    <w:rsid w:val="00342B74"/>
    <w:rsid w:val="00343FD7"/>
    <w:rsid w:val="0034486D"/>
    <w:rsid w:val="00346314"/>
    <w:rsid w:val="00347272"/>
    <w:rsid w:val="00347A68"/>
    <w:rsid w:val="00350938"/>
    <w:rsid w:val="00350CD8"/>
    <w:rsid w:val="00351E62"/>
    <w:rsid w:val="00352E7C"/>
    <w:rsid w:val="0035500A"/>
    <w:rsid w:val="00355080"/>
    <w:rsid w:val="00360951"/>
    <w:rsid w:val="0036568D"/>
    <w:rsid w:val="00365BF9"/>
    <w:rsid w:val="003664DE"/>
    <w:rsid w:val="00366AB1"/>
    <w:rsid w:val="00371931"/>
    <w:rsid w:val="00371C7A"/>
    <w:rsid w:val="00371F57"/>
    <w:rsid w:val="00372707"/>
    <w:rsid w:val="0037406B"/>
    <w:rsid w:val="003741BD"/>
    <w:rsid w:val="003759D1"/>
    <w:rsid w:val="003759E9"/>
    <w:rsid w:val="00376696"/>
    <w:rsid w:val="0037708D"/>
    <w:rsid w:val="0037771E"/>
    <w:rsid w:val="0038054D"/>
    <w:rsid w:val="003807A2"/>
    <w:rsid w:val="00381601"/>
    <w:rsid w:val="00382C11"/>
    <w:rsid w:val="0038358A"/>
    <w:rsid w:val="00384181"/>
    <w:rsid w:val="0038418C"/>
    <w:rsid w:val="00384924"/>
    <w:rsid w:val="00384CA1"/>
    <w:rsid w:val="00384EF4"/>
    <w:rsid w:val="00385DAE"/>
    <w:rsid w:val="00386CBB"/>
    <w:rsid w:val="00386F50"/>
    <w:rsid w:val="003904A5"/>
    <w:rsid w:val="00390A52"/>
    <w:rsid w:val="00390F4B"/>
    <w:rsid w:val="0039107C"/>
    <w:rsid w:val="00391257"/>
    <w:rsid w:val="00391308"/>
    <w:rsid w:val="00393597"/>
    <w:rsid w:val="003938A5"/>
    <w:rsid w:val="00393ADA"/>
    <w:rsid w:val="00395D50"/>
    <w:rsid w:val="0039698D"/>
    <w:rsid w:val="00397A32"/>
    <w:rsid w:val="003A1EFF"/>
    <w:rsid w:val="003A2168"/>
    <w:rsid w:val="003A3CA9"/>
    <w:rsid w:val="003A4DCE"/>
    <w:rsid w:val="003A5317"/>
    <w:rsid w:val="003A5D48"/>
    <w:rsid w:val="003A619A"/>
    <w:rsid w:val="003A6A88"/>
    <w:rsid w:val="003B0AF3"/>
    <w:rsid w:val="003B12FA"/>
    <w:rsid w:val="003B15EF"/>
    <w:rsid w:val="003B18B2"/>
    <w:rsid w:val="003B1EE4"/>
    <w:rsid w:val="003B3A45"/>
    <w:rsid w:val="003B5442"/>
    <w:rsid w:val="003B5DDC"/>
    <w:rsid w:val="003B6366"/>
    <w:rsid w:val="003B6935"/>
    <w:rsid w:val="003B6A27"/>
    <w:rsid w:val="003B7DA8"/>
    <w:rsid w:val="003C072B"/>
    <w:rsid w:val="003C07BB"/>
    <w:rsid w:val="003C130D"/>
    <w:rsid w:val="003C1425"/>
    <w:rsid w:val="003C2292"/>
    <w:rsid w:val="003C394E"/>
    <w:rsid w:val="003C6818"/>
    <w:rsid w:val="003C76E4"/>
    <w:rsid w:val="003D107F"/>
    <w:rsid w:val="003D4FD7"/>
    <w:rsid w:val="003D66F9"/>
    <w:rsid w:val="003E33B5"/>
    <w:rsid w:val="003E3AD4"/>
    <w:rsid w:val="003E5BD0"/>
    <w:rsid w:val="003E61A0"/>
    <w:rsid w:val="003E74D6"/>
    <w:rsid w:val="003E77D7"/>
    <w:rsid w:val="003E78DE"/>
    <w:rsid w:val="003F027B"/>
    <w:rsid w:val="003F11FA"/>
    <w:rsid w:val="003F231D"/>
    <w:rsid w:val="003F286E"/>
    <w:rsid w:val="003F2D97"/>
    <w:rsid w:val="003F36E5"/>
    <w:rsid w:val="003F4694"/>
    <w:rsid w:val="003F5CB1"/>
    <w:rsid w:val="003F685E"/>
    <w:rsid w:val="003F75A5"/>
    <w:rsid w:val="003F7F5B"/>
    <w:rsid w:val="00400574"/>
    <w:rsid w:val="00401519"/>
    <w:rsid w:val="00401DCB"/>
    <w:rsid w:val="00402BA0"/>
    <w:rsid w:val="004032CD"/>
    <w:rsid w:val="00403960"/>
    <w:rsid w:val="00403BEB"/>
    <w:rsid w:val="0040445B"/>
    <w:rsid w:val="00406767"/>
    <w:rsid w:val="00410184"/>
    <w:rsid w:val="00411B72"/>
    <w:rsid w:val="00412934"/>
    <w:rsid w:val="00415780"/>
    <w:rsid w:val="0041627A"/>
    <w:rsid w:val="00417319"/>
    <w:rsid w:val="00417389"/>
    <w:rsid w:val="00417DAD"/>
    <w:rsid w:val="00420425"/>
    <w:rsid w:val="0042128E"/>
    <w:rsid w:val="00422D1B"/>
    <w:rsid w:val="004231E8"/>
    <w:rsid w:val="00424F52"/>
    <w:rsid w:val="0042529E"/>
    <w:rsid w:val="00431328"/>
    <w:rsid w:val="00432AD8"/>
    <w:rsid w:val="00432B62"/>
    <w:rsid w:val="00432C63"/>
    <w:rsid w:val="00433010"/>
    <w:rsid w:val="004338A9"/>
    <w:rsid w:val="0043575A"/>
    <w:rsid w:val="00436051"/>
    <w:rsid w:val="00436441"/>
    <w:rsid w:val="00436AB8"/>
    <w:rsid w:val="00442BD7"/>
    <w:rsid w:val="00447262"/>
    <w:rsid w:val="00447E97"/>
    <w:rsid w:val="0045090A"/>
    <w:rsid w:val="004519B3"/>
    <w:rsid w:val="00452E82"/>
    <w:rsid w:val="004543B1"/>
    <w:rsid w:val="00454469"/>
    <w:rsid w:val="00454C46"/>
    <w:rsid w:val="00454E7D"/>
    <w:rsid w:val="00456292"/>
    <w:rsid w:val="00460990"/>
    <w:rsid w:val="00460A30"/>
    <w:rsid w:val="0046241A"/>
    <w:rsid w:val="00462AFC"/>
    <w:rsid w:val="004639B0"/>
    <w:rsid w:val="0046484E"/>
    <w:rsid w:val="00464ED8"/>
    <w:rsid w:val="004661F8"/>
    <w:rsid w:val="004668B3"/>
    <w:rsid w:val="00466BC3"/>
    <w:rsid w:val="00470E0E"/>
    <w:rsid w:val="00471B01"/>
    <w:rsid w:val="00472039"/>
    <w:rsid w:val="0047427F"/>
    <w:rsid w:val="00476867"/>
    <w:rsid w:val="00477C43"/>
    <w:rsid w:val="00480241"/>
    <w:rsid w:val="00480B18"/>
    <w:rsid w:val="0048125D"/>
    <w:rsid w:val="00481836"/>
    <w:rsid w:val="004837F8"/>
    <w:rsid w:val="00483E21"/>
    <w:rsid w:val="00483E81"/>
    <w:rsid w:val="0048578A"/>
    <w:rsid w:val="00487595"/>
    <w:rsid w:val="00487807"/>
    <w:rsid w:val="00487C24"/>
    <w:rsid w:val="004906BC"/>
    <w:rsid w:val="00492C27"/>
    <w:rsid w:val="004933D2"/>
    <w:rsid w:val="00494670"/>
    <w:rsid w:val="004A0B8A"/>
    <w:rsid w:val="004A368F"/>
    <w:rsid w:val="004A4DFE"/>
    <w:rsid w:val="004A60E6"/>
    <w:rsid w:val="004A6982"/>
    <w:rsid w:val="004A7E3A"/>
    <w:rsid w:val="004A7E44"/>
    <w:rsid w:val="004B06E0"/>
    <w:rsid w:val="004B2CC5"/>
    <w:rsid w:val="004B3A97"/>
    <w:rsid w:val="004B5B0C"/>
    <w:rsid w:val="004C0C12"/>
    <w:rsid w:val="004C15BE"/>
    <w:rsid w:val="004C24A4"/>
    <w:rsid w:val="004C2D5F"/>
    <w:rsid w:val="004C3FF9"/>
    <w:rsid w:val="004C430E"/>
    <w:rsid w:val="004C46C7"/>
    <w:rsid w:val="004C5B35"/>
    <w:rsid w:val="004C71EA"/>
    <w:rsid w:val="004D1F63"/>
    <w:rsid w:val="004D2131"/>
    <w:rsid w:val="004D34DC"/>
    <w:rsid w:val="004D63FB"/>
    <w:rsid w:val="004D6F4C"/>
    <w:rsid w:val="004E12B0"/>
    <w:rsid w:val="004E278D"/>
    <w:rsid w:val="004E2822"/>
    <w:rsid w:val="004E3E5C"/>
    <w:rsid w:val="004E4D17"/>
    <w:rsid w:val="004F1804"/>
    <w:rsid w:val="004F19DA"/>
    <w:rsid w:val="004F1F8E"/>
    <w:rsid w:val="004F3B4D"/>
    <w:rsid w:val="004F5F4D"/>
    <w:rsid w:val="004F7D19"/>
    <w:rsid w:val="00500FAB"/>
    <w:rsid w:val="00501B0E"/>
    <w:rsid w:val="00503A3C"/>
    <w:rsid w:val="005043F0"/>
    <w:rsid w:val="00505A66"/>
    <w:rsid w:val="00506028"/>
    <w:rsid w:val="005112FB"/>
    <w:rsid w:val="00511380"/>
    <w:rsid w:val="00512756"/>
    <w:rsid w:val="005143A5"/>
    <w:rsid w:val="00514866"/>
    <w:rsid w:val="005159F4"/>
    <w:rsid w:val="00516D95"/>
    <w:rsid w:val="005174F1"/>
    <w:rsid w:val="005178A7"/>
    <w:rsid w:val="00517D08"/>
    <w:rsid w:val="005213D4"/>
    <w:rsid w:val="00522EB9"/>
    <w:rsid w:val="005251DD"/>
    <w:rsid w:val="00525255"/>
    <w:rsid w:val="00525FA4"/>
    <w:rsid w:val="00533D25"/>
    <w:rsid w:val="00535010"/>
    <w:rsid w:val="00540930"/>
    <w:rsid w:val="00541C23"/>
    <w:rsid w:val="00543166"/>
    <w:rsid w:val="0054767B"/>
    <w:rsid w:val="00547CBE"/>
    <w:rsid w:val="00547FC1"/>
    <w:rsid w:val="0055192A"/>
    <w:rsid w:val="005557A0"/>
    <w:rsid w:val="005573AE"/>
    <w:rsid w:val="00557EF4"/>
    <w:rsid w:val="00562F4D"/>
    <w:rsid w:val="00564FA7"/>
    <w:rsid w:val="00565341"/>
    <w:rsid w:val="00566619"/>
    <w:rsid w:val="00571523"/>
    <w:rsid w:val="00572C43"/>
    <w:rsid w:val="00573177"/>
    <w:rsid w:val="00575811"/>
    <w:rsid w:val="00577ACC"/>
    <w:rsid w:val="005802B1"/>
    <w:rsid w:val="005816A3"/>
    <w:rsid w:val="00586489"/>
    <w:rsid w:val="00587BB6"/>
    <w:rsid w:val="00587E8F"/>
    <w:rsid w:val="005905C2"/>
    <w:rsid w:val="00591321"/>
    <w:rsid w:val="00592900"/>
    <w:rsid w:val="0059319E"/>
    <w:rsid w:val="0059484B"/>
    <w:rsid w:val="00595134"/>
    <w:rsid w:val="005951A9"/>
    <w:rsid w:val="0059758B"/>
    <w:rsid w:val="005975B2"/>
    <w:rsid w:val="005A0091"/>
    <w:rsid w:val="005A0142"/>
    <w:rsid w:val="005A1E7C"/>
    <w:rsid w:val="005A4E75"/>
    <w:rsid w:val="005A58B2"/>
    <w:rsid w:val="005A7F26"/>
    <w:rsid w:val="005A7F51"/>
    <w:rsid w:val="005B1A56"/>
    <w:rsid w:val="005B2E68"/>
    <w:rsid w:val="005B3744"/>
    <w:rsid w:val="005B48F4"/>
    <w:rsid w:val="005B6319"/>
    <w:rsid w:val="005C0FAF"/>
    <w:rsid w:val="005C11E3"/>
    <w:rsid w:val="005C2708"/>
    <w:rsid w:val="005C2E17"/>
    <w:rsid w:val="005C4F34"/>
    <w:rsid w:val="005C545D"/>
    <w:rsid w:val="005C6908"/>
    <w:rsid w:val="005C6D15"/>
    <w:rsid w:val="005D182A"/>
    <w:rsid w:val="005D34EB"/>
    <w:rsid w:val="005D3E0C"/>
    <w:rsid w:val="005D4D79"/>
    <w:rsid w:val="005D5DE4"/>
    <w:rsid w:val="005D70F5"/>
    <w:rsid w:val="005D743B"/>
    <w:rsid w:val="005E01CD"/>
    <w:rsid w:val="005E0553"/>
    <w:rsid w:val="005E12D1"/>
    <w:rsid w:val="005E24C7"/>
    <w:rsid w:val="005E26FC"/>
    <w:rsid w:val="005E41BE"/>
    <w:rsid w:val="005E432B"/>
    <w:rsid w:val="005E4C9B"/>
    <w:rsid w:val="005E6F1A"/>
    <w:rsid w:val="005E7280"/>
    <w:rsid w:val="005E787A"/>
    <w:rsid w:val="005F14D3"/>
    <w:rsid w:val="005F15F2"/>
    <w:rsid w:val="005F2926"/>
    <w:rsid w:val="005F2BF7"/>
    <w:rsid w:val="005F36A3"/>
    <w:rsid w:val="005F37FB"/>
    <w:rsid w:val="005F56C9"/>
    <w:rsid w:val="005F573A"/>
    <w:rsid w:val="005F57DB"/>
    <w:rsid w:val="005F5B05"/>
    <w:rsid w:val="005F64BF"/>
    <w:rsid w:val="005F74D6"/>
    <w:rsid w:val="0060011A"/>
    <w:rsid w:val="0060161B"/>
    <w:rsid w:val="0060406B"/>
    <w:rsid w:val="00604BB8"/>
    <w:rsid w:val="00605B66"/>
    <w:rsid w:val="00606D85"/>
    <w:rsid w:val="00610B59"/>
    <w:rsid w:val="0061197B"/>
    <w:rsid w:val="00611CC0"/>
    <w:rsid w:val="006121A4"/>
    <w:rsid w:val="006137ED"/>
    <w:rsid w:val="00616152"/>
    <w:rsid w:val="00616615"/>
    <w:rsid w:val="00620150"/>
    <w:rsid w:val="00620B6A"/>
    <w:rsid w:val="00620F32"/>
    <w:rsid w:val="0062393B"/>
    <w:rsid w:val="0062446E"/>
    <w:rsid w:val="006255B4"/>
    <w:rsid w:val="00625F41"/>
    <w:rsid w:val="00630289"/>
    <w:rsid w:val="006310EB"/>
    <w:rsid w:val="006313A7"/>
    <w:rsid w:val="0063248A"/>
    <w:rsid w:val="00632BEE"/>
    <w:rsid w:val="00632DC7"/>
    <w:rsid w:val="00634564"/>
    <w:rsid w:val="006400D2"/>
    <w:rsid w:val="0064095B"/>
    <w:rsid w:val="00641984"/>
    <w:rsid w:val="006425DF"/>
    <w:rsid w:val="00643A3B"/>
    <w:rsid w:val="00646112"/>
    <w:rsid w:val="00646191"/>
    <w:rsid w:val="006468CF"/>
    <w:rsid w:val="00650CF1"/>
    <w:rsid w:val="006556B0"/>
    <w:rsid w:val="00655928"/>
    <w:rsid w:val="00656516"/>
    <w:rsid w:val="00656EC7"/>
    <w:rsid w:val="0065741D"/>
    <w:rsid w:val="00657A85"/>
    <w:rsid w:val="00657AF2"/>
    <w:rsid w:val="00660091"/>
    <w:rsid w:val="00660A1C"/>
    <w:rsid w:val="00661DEE"/>
    <w:rsid w:val="00662740"/>
    <w:rsid w:val="00662FCA"/>
    <w:rsid w:val="00663703"/>
    <w:rsid w:val="00663811"/>
    <w:rsid w:val="00665120"/>
    <w:rsid w:val="00665A29"/>
    <w:rsid w:val="00665C87"/>
    <w:rsid w:val="00665E5A"/>
    <w:rsid w:val="0066659A"/>
    <w:rsid w:val="00671238"/>
    <w:rsid w:val="00671703"/>
    <w:rsid w:val="006720B0"/>
    <w:rsid w:val="006720E5"/>
    <w:rsid w:val="006727D6"/>
    <w:rsid w:val="00675F9A"/>
    <w:rsid w:val="00676019"/>
    <w:rsid w:val="0067624F"/>
    <w:rsid w:val="00680C80"/>
    <w:rsid w:val="00683398"/>
    <w:rsid w:val="00683E89"/>
    <w:rsid w:val="006868F0"/>
    <w:rsid w:val="00686EB7"/>
    <w:rsid w:val="00686FF6"/>
    <w:rsid w:val="00687D40"/>
    <w:rsid w:val="006909C4"/>
    <w:rsid w:val="0069130C"/>
    <w:rsid w:val="006918F1"/>
    <w:rsid w:val="00691AF9"/>
    <w:rsid w:val="00691BFB"/>
    <w:rsid w:val="00696A6C"/>
    <w:rsid w:val="006A31E9"/>
    <w:rsid w:val="006A38B6"/>
    <w:rsid w:val="006A5CE7"/>
    <w:rsid w:val="006B0BF2"/>
    <w:rsid w:val="006B21D2"/>
    <w:rsid w:val="006B23B1"/>
    <w:rsid w:val="006B2A10"/>
    <w:rsid w:val="006B43B4"/>
    <w:rsid w:val="006B645E"/>
    <w:rsid w:val="006B6DD4"/>
    <w:rsid w:val="006B6FA8"/>
    <w:rsid w:val="006B7A2C"/>
    <w:rsid w:val="006C2114"/>
    <w:rsid w:val="006C2634"/>
    <w:rsid w:val="006C4880"/>
    <w:rsid w:val="006C7E90"/>
    <w:rsid w:val="006D0AD4"/>
    <w:rsid w:val="006D10E8"/>
    <w:rsid w:val="006D3CA1"/>
    <w:rsid w:val="006D4137"/>
    <w:rsid w:val="006D6C82"/>
    <w:rsid w:val="006E0317"/>
    <w:rsid w:val="006E1EC8"/>
    <w:rsid w:val="006E2C61"/>
    <w:rsid w:val="006E326D"/>
    <w:rsid w:val="006E3B0A"/>
    <w:rsid w:val="006E3C44"/>
    <w:rsid w:val="006E7CAA"/>
    <w:rsid w:val="006F0D92"/>
    <w:rsid w:val="006F3553"/>
    <w:rsid w:val="006F4E50"/>
    <w:rsid w:val="006F535F"/>
    <w:rsid w:val="006F5E0C"/>
    <w:rsid w:val="006F70C0"/>
    <w:rsid w:val="006F7B14"/>
    <w:rsid w:val="00700C86"/>
    <w:rsid w:val="0070160B"/>
    <w:rsid w:val="00702265"/>
    <w:rsid w:val="00702DC7"/>
    <w:rsid w:val="00705591"/>
    <w:rsid w:val="007057A8"/>
    <w:rsid w:val="00710FFE"/>
    <w:rsid w:val="007135BA"/>
    <w:rsid w:val="00713C1B"/>
    <w:rsid w:val="0071631E"/>
    <w:rsid w:val="00716522"/>
    <w:rsid w:val="00720941"/>
    <w:rsid w:val="00720F6F"/>
    <w:rsid w:val="007215E2"/>
    <w:rsid w:val="007228CF"/>
    <w:rsid w:val="0072489A"/>
    <w:rsid w:val="00726896"/>
    <w:rsid w:val="00731772"/>
    <w:rsid w:val="00733EA1"/>
    <w:rsid w:val="0073441D"/>
    <w:rsid w:val="00734BB1"/>
    <w:rsid w:val="00735350"/>
    <w:rsid w:val="007409B1"/>
    <w:rsid w:val="00740AD9"/>
    <w:rsid w:val="00740BAD"/>
    <w:rsid w:val="007416B8"/>
    <w:rsid w:val="00743562"/>
    <w:rsid w:val="00744324"/>
    <w:rsid w:val="0074508E"/>
    <w:rsid w:val="00747B4E"/>
    <w:rsid w:val="00750CCB"/>
    <w:rsid w:val="00750E21"/>
    <w:rsid w:val="0075107C"/>
    <w:rsid w:val="007512DF"/>
    <w:rsid w:val="0075146A"/>
    <w:rsid w:val="00751AAC"/>
    <w:rsid w:val="00752234"/>
    <w:rsid w:val="00752892"/>
    <w:rsid w:val="00752DA2"/>
    <w:rsid w:val="00753DC8"/>
    <w:rsid w:val="00754AAE"/>
    <w:rsid w:val="0075684F"/>
    <w:rsid w:val="00762534"/>
    <w:rsid w:val="00762869"/>
    <w:rsid w:val="00763BFA"/>
    <w:rsid w:val="00763E28"/>
    <w:rsid w:val="00764CEB"/>
    <w:rsid w:val="00764D67"/>
    <w:rsid w:val="0076571B"/>
    <w:rsid w:val="00770621"/>
    <w:rsid w:val="007731F4"/>
    <w:rsid w:val="00775E6D"/>
    <w:rsid w:val="0077714D"/>
    <w:rsid w:val="007775B4"/>
    <w:rsid w:val="0078304F"/>
    <w:rsid w:val="00783201"/>
    <w:rsid w:val="00783D71"/>
    <w:rsid w:val="00784D2F"/>
    <w:rsid w:val="00786D52"/>
    <w:rsid w:val="007877A0"/>
    <w:rsid w:val="00787A40"/>
    <w:rsid w:val="00792211"/>
    <w:rsid w:val="00792469"/>
    <w:rsid w:val="007936E3"/>
    <w:rsid w:val="007940FA"/>
    <w:rsid w:val="00794259"/>
    <w:rsid w:val="007945E7"/>
    <w:rsid w:val="00796036"/>
    <w:rsid w:val="007977E1"/>
    <w:rsid w:val="007A03F4"/>
    <w:rsid w:val="007A0D65"/>
    <w:rsid w:val="007A2FBE"/>
    <w:rsid w:val="007A4496"/>
    <w:rsid w:val="007A7AA5"/>
    <w:rsid w:val="007B0A57"/>
    <w:rsid w:val="007B5DF3"/>
    <w:rsid w:val="007B5F08"/>
    <w:rsid w:val="007B6583"/>
    <w:rsid w:val="007C171A"/>
    <w:rsid w:val="007C1735"/>
    <w:rsid w:val="007C2EBC"/>
    <w:rsid w:val="007C385E"/>
    <w:rsid w:val="007C4DA0"/>
    <w:rsid w:val="007C68DF"/>
    <w:rsid w:val="007D0E6D"/>
    <w:rsid w:val="007D1C69"/>
    <w:rsid w:val="007D1D1D"/>
    <w:rsid w:val="007D1EE2"/>
    <w:rsid w:val="007D204F"/>
    <w:rsid w:val="007D2277"/>
    <w:rsid w:val="007D2D26"/>
    <w:rsid w:val="007D411D"/>
    <w:rsid w:val="007D4E17"/>
    <w:rsid w:val="007D6D15"/>
    <w:rsid w:val="007D753D"/>
    <w:rsid w:val="007D784A"/>
    <w:rsid w:val="007E1434"/>
    <w:rsid w:val="007E6713"/>
    <w:rsid w:val="007E682A"/>
    <w:rsid w:val="007E7ECD"/>
    <w:rsid w:val="007F0C15"/>
    <w:rsid w:val="007F1241"/>
    <w:rsid w:val="007F21B1"/>
    <w:rsid w:val="007F778D"/>
    <w:rsid w:val="0080021E"/>
    <w:rsid w:val="00801C6C"/>
    <w:rsid w:val="0080244C"/>
    <w:rsid w:val="00802746"/>
    <w:rsid w:val="00802878"/>
    <w:rsid w:val="00806BDE"/>
    <w:rsid w:val="0080704F"/>
    <w:rsid w:val="0081083C"/>
    <w:rsid w:val="00810EE0"/>
    <w:rsid w:val="008111CC"/>
    <w:rsid w:val="00811E75"/>
    <w:rsid w:val="0081268E"/>
    <w:rsid w:val="008127DC"/>
    <w:rsid w:val="0081368C"/>
    <w:rsid w:val="0081499D"/>
    <w:rsid w:val="00815D68"/>
    <w:rsid w:val="00816579"/>
    <w:rsid w:val="008165C8"/>
    <w:rsid w:val="008177F2"/>
    <w:rsid w:val="00821955"/>
    <w:rsid w:val="00824404"/>
    <w:rsid w:val="00826775"/>
    <w:rsid w:val="00826A51"/>
    <w:rsid w:val="0082763D"/>
    <w:rsid w:val="00830C1D"/>
    <w:rsid w:val="00831D67"/>
    <w:rsid w:val="00833369"/>
    <w:rsid w:val="00841B3A"/>
    <w:rsid w:val="00846E97"/>
    <w:rsid w:val="00846FF3"/>
    <w:rsid w:val="00850B14"/>
    <w:rsid w:val="0085100D"/>
    <w:rsid w:val="0085139B"/>
    <w:rsid w:val="00851F20"/>
    <w:rsid w:val="00853D48"/>
    <w:rsid w:val="00855A2B"/>
    <w:rsid w:val="00855AD4"/>
    <w:rsid w:val="00855CEB"/>
    <w:rsid w:val="00855DF8"/>
    <w:rsid w:val="0085709B"/>
    <w:rsid w:val="00857120"/>
    <w:rsid w:val="0085730E"/>
    <w:rsid w:val="008602AA"/>
    <w:rsid w:val="008613A1"/>
    <w:rsid w:val="00861656"/>
    <w:rsid w:val="0086240C"/>
    <w:rsid w:val="00865CE6"/>
    <w:rsid w:val="00866E2A"/>
    <w:rsid w:val="00867901"/>
    <w:rsid w:val="008679E8"/>
    <w:rsid w:val="00870921"/>
    <w:rsid w:val="00870E57"/>
    <w:rsid w:val="00871663"/>
    <w:rsid w:val="00871DCB"/>
    <w:rsid w:val="00872584"/>
    <w:rsid w:val="0087528B"/>
    <w:rsid w:val="0087601D"/>
    <w:rsid w:val="00876CCE"/>
    <w:rsid w:val="0088051F"/>
    <w:rsid w:val="00881AE5"/>
    <w:rsid w:val="0088553D"/>
    <w:rsid w:val="00885590"/>
    <w:rsid w:val="0088700F"/>
    <w:rsid w:val="008907B9"/>
    <w:rsid w:val="00891D07"/>
    <w:rsid w:val="00892410"/>
    <w:rsid w:val="00892DB1"/>
    <w:rsid w:val="00893199"/>
    <w:rsid w:val="008938BA"/>
    <w:rsid w:val="00893B9E"/>
    <w:rsid w:val="00894100"/>
    <w:rsid w:val="00894A95"/>
    <w:rsid w:val="00895FB9"/>
    <w:rsid w:val="008965D8"/>
    <w:rsid w:val="00896FA2"/>
    <w:rsid w:val="008974CE"/>
    <w:rsid w:val="00897746"/>
    <w:rsid w:val="00897A42"/>
    <w:rsid w:val="008A0A2C"/>
    <w:rsid w:val="008A32DD"/>
    <w:rsid w:val="008A3A8A"/>
    <w:rsid w:val="008A47DD"/>
    <w:rsid w:val="008A4961"/>
    <w:rsid w:val="008A62C1"/>
    <w:rsid w:val="008B3946"/>
    <w:rsid w:val="008B5553"/>
    <w:rsid w:val="008B5885"/>
    <w:rsid w:val="008C1621"/>
    <w:rsid w:val="008C1BDF"/>
    <w:rsid w:val="008C2E16"/>
    <w:rsid w:val="008C390D"/>
    <w:rsid w:val="008C43C6"/>
    <w:rsid w:val="008C46A6"/>
    <w:rsid w:val="008C4AE7"/>
    <w:rsid w:val="008C6BDE"/>
    <w:rsid w:val="008C6E82"/>
    <w:rsid w:val="008C7B02"/>
    <w:rsid w:val="008D06A6"/>
    <w:rsid w:val="008D0B0E"/>
    <w:rsid w:val="008D0B67"/>
    <w:rsid w:val="008D39D2"/>
    <w:rsid w:val="008D44E2"/>
    <w:rsid w:val="008D600A"/>
    <w:rsid w:val="008D6197"/>
    <w:rsid w:val="008E12E9"/>
    <w:rsid w:val="008E18B8"/>
    <w:rsid w:val="008E22D7"/>
    <w:rsid w:val="008E2890"/>
    <w:rsid w:val="008E2BB8"/>
    <w:rsid w:val="008E6A6F"/>
    <w:rsid w:val="008E7864"/>
    <w:rsid w:val="008E7941"/>
    <w:rsid w:val="008E7A0E"/>
    <w:rsid w:val="008F3B26"/>
    <w:rsid w:val="008F54F6"/>
    <w:rsid w:val="008F6827"/>
    <w:rsid w:val="008F7C8A"/>
    <w:rsid w:val="008F7F74"/>
    <w:rsid w:val="009006FF"/>
    <w:rsid w:val="00900E89"/>
    <w:rsid w:val="00901263"/>
    <w:rsid w:val="009051CC"/>
    <w:rsid w:val="00905F5E"/>
    <w:rsid w:val="00906AE8"/>
    <w:rsid w:val="009073FA"/>
    <w:rsid w:val="00907B4D"/>
    <w:rsid w:val="00910630"/>
    <w:rsid w:val="00911436"/>
    <w:rsid w:val="0091210C"/>
    <w:rsid w:val="00912B0E"/>
    <w:rsid w:val="0091424A"/>
    <w:rsid w:val="00914703"/>
    <w:rsid w:val="00915E57"/>
    <w:rsid w:val="00916D85"/>
    <w:rsid w:val="009178DF"/>
    <w:rsid w:val="00917AE8"/>
    <w:rsid w:val="00921EA4"/>
    <w:rsid w:val="00921FFC"/>
    <w:rsid w:val="0092299B"/>
    <w:rsid w:val="00924247"/>
    <w:rsid w:val="0092633D"/>
    <w:rsid w:val="00927644"/>
    <w:rsid w:val="00932410"/>
    <w:rsid w:val="00932549"/>
    <w:rsid w:val="00932E04"/>
    <w:rsid w:val="0093313D"/>
    <w:rsid w:val="009353DB"/>
    <w:rsid w:val="00935A01"/>
    <w:rsid w:val="00935C33"/>
    <w:rsid w:val="009360E1"/>
    <w:rsid w:val="00940CCB"/>
    <w:rsid w:val="009420AE"/>
    <w:rsid w:val="009425CB"/>
    <w:rsid w:val="00943AE6"/>
    <w:rsid w:val="00944D4F"/>
    <w:rsid w:val="00945E26"/>
    <w:rsid w:val="00946CAA"/>
    <w:rsid w:val="00947305"/>
    <w:rsid w:val="009509ED"/>
    <w:rsid w:val="00950C7A"/>
    <w:rsid w:val="00951ED4"/>
    <w:rsid w:val="009528DB"/>
    <w:rsid w:val="00952C24"/>
    <w:rsid w:val="0095613B"/>
    <w:rsid w:val="0095646E"/>
    <w:rsid w:val="00956967"/>
    <w:rsid w:val="009569AB"/>
    <w:rsid w:val="00957779"/>
    <w:rsid w:val="00957AE5"/>
    <w:rsid w:val="00957B6B"/>
    <w:rsid w:val="00960728"/>
    <w:rsid w:val="0096144B"/>
    <w:rsid w:val="00961B9E"/>
    <w:rsid w:val="00962D90"/>
    <w:rsid w:val="00963739"/>
    <w:rsid w:val="009643DE"/>
    <w:rsid w:val="009645CF"/>
    <w:rsid w:val="00964D93"/>
    <w:rsid w:val="00965A04"/>
    <w:rsid w:val="00967489"/>
    <w:rsid w:val="009713BA"/>
    <w:rsid w:val="00973B95"/>
    <w:rsid w:val="00974024"/>
    <w:rsid w:val="009741DF"/>
    <w:rsid w:val="009742A4"/>
    <w:rsid w:val="00974FDF"/>
    <w:rsid w:val="0097769A"/>
    <w:rsid w:val="00981254"/>
    <w:rsid w:val="00982500"/>
    <w:rsid w:val="00985C87"/>
    <w:rsid w:val="00985E4F"/>
    <w:rsid w:val="009867AD"/>
    <w:rsid w:val="00986ADC"/>
    <w:rsid w:val="009875EC"/>
    <w:rsid w:val="009878BE"/>
    <w:rsid w:val="009926AA"/>
    <w:rsid w:val="00992816"/>
    <w:rsid w:val="0099283A"/>
    <w:rsid w:val="00992930"/>
    <w:rsid w:val="00992E1E"/>
    <w:rsid w:val="00992EFF"/>
    <w:rsid w:val="00993052"/>
    <w:rsid w:val="009958BA"/>
    <w:rsid w:val="009963A7"/>
    <w:rsid w:val="00996577"/>
    <w:rsid w:val="009A26E1"/>
    <w:rsid w:val="009A3392"/>
    <w:rsid w:val="009A3B59"/>
    <w:rsid w:val="009A5086"/>
    <w:rsid w:val="009A530F"/>
    <w:rsid w:val="009A5FEE"/>
    <w:rsid w:val="009A6BDA"/>
    <w:rsid w:val="009A7E70"/>
    <w:rsid w:val="009B0E59"/>
    <w:rsid w:val="009B22BA"/>
    <w:rsid w:val="009B4165"/>
    <w:rsid w:val="009B4491"/>
    <w:rsid w:val="009B45D2"/>
    <w:rsid w:val="009B5A19"/>
    <w:rsid w:val="009B5C34"/>
    <w:rsid w:val="009B7773"/>
    <w:rsid w:val="009C49AD"/>
    <w:rsid w:val="009C7926"/>
    <w:rsid w:val="009C7D04"/>
    <w:rsid w:val="009D0B8F"/>
    <w:rsid w:val="009D1589"/>
    <w:rsid w:val="009D1E50"/>
    <w:rsid w:val="009D3C5D"/>
    <w:rsid w:val="009D4194"/>
    <w:rsid w:val="009D4EF0"/>
    <w:rsid w:val="009D53EB"/>
    <w:rsid w:val="009D5C6B"/>
    <w:rsid w:val="009E0656"/>
    <w:rsid w:val="009E06B2"/>
    <w:rsid w:val="009E07F1"/>
    <w:rsid w:val="009E098F"/>
    <w:rsid w:val="009E1432"/>
    <w:rsid w:val="009E1A6D"/>
    <w:rsid w:val="009E2700"/>
    <w:rsid w:val="009E5F79"/>
    <w:rsid w:val="009E6139"/>
    <w:rsid w:val="009E620D"/>
    <w:rsid w:val="009E6522"/>
    <w:rsid w:val="009E68B3"/>
    <w:rsid w:val="009E78BA"/>
    <w:rsid w:val="009E7B82"/>
    <w:rsid w:val="009E7EC8"/>
    <w:rsid w:val="009F20F6"/>
    <w:rsid w:val="009F23AF"/>
    <w:rsid w:val="009F251A"/>
    <w:rsid w:val="009F3893"/>
    <w:rsid w:val="009F4AEC"/>
    <w:rsid w:val="009F6CDD"/>
    <w:rsid w:val="009F705C"/>
    <w:rsid w:val="00A01006"/>
    <w:rsid w:val="00A0156B"/>
    <w:rsid w:val="00A019CE"/>
    <w:rsid w:val="00A032CC"/>
    <w:rsid w:val="00A03C46"/>
    <w:rsid w:val="00A04AE4"/>
    <w:rsid w:val="00A07363"/>
    <w:rsid w:val="00A10B88"/>
    <w:rsid w:val="00A10CFD"/>
    <w:rsid w:val="00A12521"/>
    <w:rsid w:val="00A13AA9"/>
    <w:rsid w:val="00A13C04"/>
    <w:rsid w:val="00A145CA"/>
    <w:rsid w:val="00A1460B"/>
    <w:rsid w:val="00A14B4E"/>
    <w:rsid w:val="00A14D37"/>
    <w:rsid w:val="00A163ED"/>
    <w:rsid w:val="00A165FA"/>
    <w:rsid w:val="00A171B5"/>
    <w:rsid w:val="00A20A0F"/>
    <w:rsid w:val="00A21E79"/>
    <w:rsid w:val="00A223AD"/>
    <w:rsid w:val="00A248E0"/>
    <w:rsid w:val="00A2499E"/>
    <w:rsid w:val="00A3081B"/>
    <w:rsid w:val="00A3101A"/>
    <w:rsid w:val="00A3121F"/>
    <w:rsid w:val="00A32479"/>
    <w:rsid w:val="00A34A9D"/>
    <w:rsid w:val="00A37317"/>
    <w:rsid w:val="00A41F52"/>
    <w:rsid w:val="00A425BE"/>
    <w:rsid w:val="00A43570"/>
    <w:rsid w:val="00A43AEC"/>
    <w:rsid w:val="00A446CF"/>
    <w:rsid w:val="00A44B0F"/>
    <w:rsid w:val="00A45DFC"/>
    <w:rsid w:val="00A46655"/>
    <w:rsid w:val="00A47609"/>
    <w:rsid w:val="00A47F43"/>
    <w:rsid w:val="00A53B50"/>
    <w:rsid w:val="00A545CC"/>
    <w:rsid w:val="00A55B03"/>
    <w:rsid w:val="00A56E1F"/>
    <w:rsid w:val="00A605E6"/>
    <w:rsid w:val="00A60E03"/>
    <w:rsid w:val="00A60EEF"/>
    <w:rsid w:val="00A61833"/>
    <w:rsid w:val="00A638F6"/>
    <w:rsid w:val="00A64956"/>
    <w:rsid w:val="00A64E22"/>
    <w:rsid w:val="00A67797"/>
    <w:rsid w:val="00A6794B"/>
    <w:rsid w:val="00A70E1D"/>
    <w:rsid w:val="00A71718"/>
    <w:rsid w:val="00A718A3"/>
    <w:rsid w:val="00A71BFE"/>
    <w:rsid w:val="00A72497"/>
    <w:rsid w:val="00A729CA"/>
    <w:rsid w:val="00A758C4"/>
    <w:rsid w:val="00A75E75"/>
    <w:rsid w:val="00A76F2B"/>
    <w:rsid w:val="00A80D4B"/>
    <w:rsid w:val="00A81D1F"/>
    <w:rsid w:val="00A82FA0"/>
    <w:rsid w:val="00A846EC"/>
    <w:rsid w:val="00A851BE"/>
    <w:rsid w:val="00A9065C"/>
    <w:rsid w:val="00A90B7A"/>
    <w:rsid w:val="00A90EB8"/>
    <w:rsid w:val="00A914CB"/>
    <w:rsid w:val="00A92B82"/>
    <w:rsid w:val="00A9302E"/>
    <w:rsid w:val="00A9546D"/>
    <w:rsid w:val="00A955D6"/>
    <w:rsid w:val="00A95C7D"/>
    <w:rsid w:val="00A95F55"/>
    <w:rsid w:val="00A960EA"/>
    <w:rsid w:val="00A971B1"/>
    <w:rsid w:val="00AA0204"/>
    <w:rsid w:val="00AA0CF1"/>
    <w:rsid w:val="00AA17D9"/>
    <w:rsid w:val="00AA2B55"/>
    <w:rsid w:val="00AA4203"/>
    <w:rsid w:val="00AA480B"/>
    <w:rsid w:val="00AA4E53"/>
    <w:rsid w:val="00AA5192"/>
    <w:rsid w:val="00AA6092"/>
    <w:rsid w:val="00AA684B"/>
    <w:rsid w:val="00AA78EE"/>
    <w:rsid w:val="00AB0623"/>
    <w:rsid w:val="00AB0F0A"/>
    <w:rsid w:val="00AB1F04"/>
    <w:rsid w:val="00AB438C"/>
    <w:rsid w:val="00AB47D4"/>
    <w:rsid w:val="00AB6432"/>
    <w:rsid w:val="00AB74C6"/>
    <w:rsid w:val="00AC1798"/>
    <w:rsid w:val="00AC3459"/>
    <w:rsid w:val="00AC483F"/>
    <w:rsid w:val="00AC50A4"/>
    <w:rsid w:val="00AC54CF"/>
    <w:rsid w:val="00AC5805"/>
    <w:rsid w:val="00AC682A"/>
    <w:rsid w:val="00AC6D4B"/>
    <w:rsid w:val="00AD2ECA"/>
    <w:rsid w:val="00AD3940"/>
    <w:rsid w:val="00AD5242"/>
    <w:rsid w:val="00AE00A0"/>
    <w:rsid w:val="00AE09B8"/>
    <w:rsid w:val="00AE3322"/>
    <w:rsid w:val="00AE660F"/>
    <w:rsid w:val="00AE79DC"/>
    <w:rsid w:val="00AE7AEB"/>
    <w:rsid w:val="00AF27B1"/>
    <w:rsid w:val="00AF27C8"/>
    <w:rsid w:val="00AF4215"/>
    <w:rsid w:val="00AF654B"/>
    <w:rsid w:val="00B00ED3"/>
    <w:rsid w:val="00B0131A"/>
    <w:rsid w:val="00B02A7C"/>
    <w:rsid w:val="00B04759"/>
    <w:rsid w:val="00B06037"/>
    <w:rsid w:val="00B061F2"/>
    <w:rsid w:val="00B0652F"/>
    <w:rsid w:val="00B06825"/>
    <w:rsid w:val="00B1031A"/>
    <w:rsid w:val="00B10787"/>
    <w:rsid w:val="00B12D90"/>
    <w:rsid w:val="00B14B13"/>
    <w:rsid w:val="00B156BE"/>
    <w:rsid w:val="00B16536"/>
    <w:rsid w:val="00B170F9"/>
    <w:rsid w:val="00B17150"/>
    <w:rsid w:val="00B177AA"/>
    <w:rsid w:val="00B17FEF"/>
    <w:rsid w:val="00B20427"/>
    <w:rsid w:val="00B215C9"/>
    <w:rsid w:val="00B22567"/>
    <w:rsid w:val="00B228FE"/>
    <w:rsid w:val="00B22D04"/>
    <w:rsid w:val="00B249F2"/>
    <w:rsid w:val="00B250C3"/>
    <w:rsid w:val="00B255FC"/>
    <w:rsid w:val="00B27E3E"/>
    <w:rsid w:val="00B306CC"/>
    <w:rsid w:val="00B3081E"/>
    <w:rsid w:val="00B30FD5"/>
    <w:rsid w:val="00B31D9E"/>
    <w:rsid w:val="00B32253"/>
    <w:rsid w:val="00B33A2D"/>
    <w:rsid w:val="00B34402"/>
    <w:rsid w:val="00B3648B"/>
    <w:rsid w:val="00B365B4"/>
    <w:rsid w:val="00B36D9F"/>
    <w:rsid w:val="00B3767E"/>
    <w:rsid w:val="00B377E6"/>
    <w:rsid w:val="00B37E3F"/>
    <w:rsid w:val="00B43FC8"/>
    <w:rsid w:val="00B46D6B"/>
    <w:rsid w:val="00B4731E"/>
    <w:rsid w:val="00B474FA"/>
    <w:rsid w:val="00B512A0"/>
    <w:rsid w:val="00B51BDB"/>
    <w:rsid w:val="00B51CF6"/>
    <w:rsid w:val="00B51E4E"/>
    <w:rsid w:val="00B52272"/>
    <w:rsid w:val="00B54E7F"/>
    <w:rsid w:val="00B56F7B"/>
    <w:rsid w:val="00B57AB6"/>
    <w:rsid w:val="00B57F2E"/>
    <w:rsid w:val="00B61D98"/>
    <w:rsid w:val="00B62D84"/>
    <w:rsid w:val="00B632B5"/>
    <w:rsid w:val="00B63D5D"/>
    <w:rsid w:val="00B6406C"/>
    <w:rsid w:val="00B64651"/>
    <w:rsid w:val="00B6486C"/>
    <w:rsid w:val="00B65E3B"/>
    <w:rsid w:val="00B66C81"/>
    <w:rsid w:val="00B679A2"/>
    <w:rsid w:val="00B71852"/>
    <w:rsid w:val="00B74C59"/>
    <w:rsid w:val="00B7566C"/>
    <w:rsid w:val="00B7590B"/>
    <w:rsid w:val="00B77AB6"/>
    <w:rsid w:val="00B810AF"/>
    <w:rsid w:val="00B81ED0"/>
    <w:rsid w:val="00B8249C"/>
    <w:rsid w:val="00B82C44"/>
    <w:rsid w:val="00B837EE"/>
    <w:rsid w:val="00B84D44"/>
    <w:rsid w:val="00B87212"/>
    <w:rsid w:val="00B87254"/>
    <w:rsid w:val="00B87355"/>
    <w:rsid w:val="00B90CCE"/>
    <w:rsid w:val="00B91EFE"/>
    <w:rsid w:val="00B979AA"/>
    <w:rsid w:val="00BA1550"/>
    <w:rsid w:val="00BA156A"/>
    <w:rsid w:val="00BA1E52"/>
    <w:rsid w:val="00BA595D"/>
    <w:rsid w:val="00BA6155"/>
    <w:rsid w:val="00BA7995"/>
    <w:rsid w:val="00BA7D32"/>
    <w:rsid w:val="00BB17BC"/>
    <w:rsid w:val="00BB196E"/>
    <w:rsid w:val="00BB5735"/>
    <w:rsid w:val="00BB6CD1"/>
    <w:rsid w:val="00BB743B"/>
    <w:rsid w:val="00BB7B24"/>
    <w:rsid w:val="00BC1E50"/>
    <w:rsid w:val="00BC211E"/>
    <w:rsid w:val="00BC4437"/>
    <w:rsid w:val="00BC4830"/>
    <w:rsid w:val="00BC49B1"/>
    <w:rsid w:val="00BC4B85"/>
    <w:rsid w:val="00BC524C"/>
    <w:rsid w:val="00BC6ACE"/>
    <w:rsid w:val="00BD008A"/>
    <w:rsid w:val="00BD18F1"/>
    <w:rsid w:val="00BD413A"/>
    <w:rsid w:val="00BD60A1"/>
    <w:rsid w:val="00BD6B36"/>
    <w:rsid w:val="00BD7544"/>
    <w:rsid w:val="00BD7E07"/>
    <w:rsid w:val="00BE05CF"/>
    <w:rsid w:val="00BE091F"/>
    <w:rsid w:val="00BE13DC"/>
    <w:rsid w:val="00BE5B27"/>
    <w:rsid w:val="00BE5DCE"/>
    <w:rsid w:val="00BE64DE"/>
    <w:rsid w:val="00BE6B39"/>
    <w:rsid w:val="00BF1D52"/>
    <w:rsid w:val="00BF257B"/>
    <w:rsid w:val="00BF28F4"/>
    <w:rsid w:val="00BF5A34"/>
    <w:rsid w:val="00BF6431"/>
    <w:rsid w:val="00BF7692"/>
    <w:rsid w:val="00C014E3"/>
    <w:rsid w:val="00C0173B"/>
    <w:rsid w:val="00C0690B"/>
    <w:rsid w:val="00C06D69"/>
    <w:rsid w:val="00C130CD"/>
    <w:rsid w:val="00C13236"/>
    <w:rsid w:val="00C157D7"/>
    <w:rsid w:val="00C16C49"/>
    <w:rsid w:val="00C16F68"/>
    <w:rsid w:val="00C20DDD"/>
    <w:rsid w:val="00C212AC"/>
    <w:rsid w:val="00C2321D"/>
    <w:rsid w:val="00C25541"/>
    <w:rsid w:val="00C262D4"/>
    <w:rsid w:val="00C27054"/>
    <w:rsid w:val="00C303A5"/>
    <w:rsid w:val="00C30F6C"/>
    <w:rsid w:val="00C31310"/>
    <w:rsid w:val="00C32B0D"/>
    <w:rsid w:val="00C3305E"/>
    <w:rsid w:val="00C3489C"/>
    <w:rsid w:val="00C348D7"/>
    <w:rsid w:val="00C36B76"/>
    <w:rsid w:val="00C3789B"/>
    <w:rsid w:val="00C400C6"/>
    <w:rsid w:val="00C41845"/>
    <w:rsid w:val="00C42BE5"/>
    <w:rsid w:val="00C43D31"/>
    <w:rsid w:val="00C44638"/>
    <w:rsid w:val="00C4602D"/>
    <w:rsid w:val="00C46CB7"/>
    <w:rsid w:val="00C47277"/>
    <w:rsid w:val="00C47968"/>
    <w:rsid w:val="00C47B0A"/>
    <w:rsid w:val="00C51AC8"/>
    <w:rsid w:val="00C52826"/>
    <w:rsid w:val="00C55437"/>
    <w:rsid w:val="00C56152"/>
    <w:rsid w:val="00C62095"/>
    <w:rsid w:val="00C649BA"/>
    <w:rsid w:val="00C64B31"/>
    <w:rsid w:val="00C64C5A"/>
    <w:rsid w:val="00C650B8"/>
    <w:rsid w:val="00C65483"/>
    <w:rsid w:val="00C655EE"/>
    <w:rsid w:val="00C657C3"/>
    <w:rsid w:val="00C6791A"/>
    <w:rsid w:val="00C74805"/>
    <w:rsid w:val="00C7565E"/>
    <w:rsid w:val="00C757E9"/>
    <w:rsid w:val="00C75DD7"/>
    <w:rsid w:val="00C81193"/>
    <w:rsid w:val="00C82C49"/>
    <w:rsid w:val="00C8455F"/>
    <w:rsid w:val="00C8456B"/>
    <w:rsid w:val="00C86277"/>
    <w:rsid w:val="00C87AFD"/>
    <w:rsid w:val="00C916FE"/>
    <w:rsid w:val="00C9181C"/>
    <w:rsid w:val="00C92753"/>
    <w:rsid w:val="00C96592"/>
    <w:rsid w:val="00CA02EE"/>
    <w:rsid w:val="00CA312B"/>
    <w:rsid w:val="00CA7B83"/>
    <w:rsid w:val="00CB0448"/>
    <w:rsid w:val="00CB0E8C"/>
    <w:rsid w:val="00CB118E"/>
    <w:rsid w:val="00CB1530"/>
    <w:rsid w:val="00CB1535"/>
    <w:rsid w:val="00CB1E03"/>
    <w:rsid w:val="00CB2254"/>
    <w:rsid w:val="00CB23E5"/>
    <w:rsid w:val="00CB395E"/>
    <w:rsid w:val="00CB5DC1"/>
    <w:rsid w:val="00CC0927"/>
    <w:rsid w:val="00CC1E8B"/>
    <w:rsid w:val="00CC3EB0"/>
    <w:rsid w:val="00CC4225"/>
    <w:rsid w:val="00CC42FB"/>
    <w:rsid w:val="00CC6D68"/>
    <w:rsid w:val="00CC722D"/>
    <w:rsid w:val="00CD0866"/>
    <w:rsid w:val="00CD1073"/>
    <w:rsid w:val="00CD27DB"/>
    <w:rsid w:val="00CD2F24"/>
    <w:rsid w:val="00CD3903"/>
    <w:rsid w:val="00CD5989"/>
    <w:rsid w:val="00CD5BAD"/>
    <w:rsid w:val="00CD6C87"/>
    <w:rsid w:val="00CD6D8D"/>
    <w:rsid w:val="00CD7116"/>
    <w:rsid w:val="00CD781B"/>
    <w:rsid w:val="00CD794E"/>
    <w:rsid w:val="00CD79C2"/>
    <w:rsid w:val="00CE044B"/>
    <w:rsid w:val="00CE0A1D"/>
    <w:rsid w:val="00CE0FEB"/>
    <w:rsid w:val="00CE12AA"/>
    <w:rsid w:val="00CE1466"/>
    <w:rsid w:val="00CE1545"/>
    <w:rsid w:val="00CE324A"/>
    <w:rsid w:val="00CE415B"/>
    <w:rsid w:val="00CE4D7F"/>
    <w:rsid w:val="00CE6351"/>
    <w:rsid w:val="00CE73A8"/>
    <w:rsid w:val="00CF01EF"/>
    <w:rsid w:val="00CF401E"/>
    <w:rsid w:val="00CF670F"/>
    <w:rsid w:val="00CF6E34"/>
    <w:rsid w:val="00CF7662"/>
    <w:rsid w:val="00D0295D"/>
    <w:rsid w:val="00D041AD"/>
    <w:rsid w:val="00D055ED"/>
    <w:rsid w:val="00D05C04"/>
    <w:rsid w:val="00D06D54"/>
    <w:rsid w:val="00D1103C"/>
    <w:rsid w:val="00D12066"/>
    <w:rsid w:val="00D12301"/>
    <w:rsid w:val="00D15BD6"/>
    <w:rsid w:val="00D166E7"/>
    <w:rsid w:val="00D1697F"/>
    <w:rsid w:val="00D1704D"/>
    <w:rsid w:val="00D1733D"/>
    <w:rsid w:val="00D21BE1"/>
    <w:rsid w:val="00D244F6"/>
    <w:rsid w:val="00D25EF9"/>
    <w:rsid w:val="00D25FA8"/>
    <w:rsid w:val="00D26421"/>
    <w:rsid w:val="00D26C0E"/>
    <w:rsid w:val="00D27884"/>
    <w:rsid w:val="00D27F70"/>
    <w:rsid w:val="00D3015D"/>
    <w:rsid w:val="00D30B57"/>
    <w:rsid w:val="00D322BA"/>
    <w:rsid w:val="00D33595"/>
    <w:rsid w:val="00D3361E"/>
    <w:rsid w:val="00D376DF"/>
    <w:rsid w:val="00D3797B"/>
    <w:rsid w:val="00D4110A"/>
    <w:rsid w:val="00D4333B"/>
    <w:rsid w:val="00D44AC5"/>
    <w:rsid w:val="00D47C3E"/>
    <w:rsid w:val="00D502C2"/>
    <w:rsid w:val="00D50E05"/>
    <w:rsid w:val="00D50FDA"/>
    <w:rsid w:val="00D51189"/>
    <w:rsid w:val="00D537B2"/>
    <w:rsid w:val="00D5423D"/>
    <w:rsid w:val="00D54851"/>
    <w:rsid w:val="00D54A25"/>
    <w:rsid w:val="00D553C9"/>
    <w:rsid w:val="00D56ACF"/>
    <w:rsid w:val="00D57602"/>
    <w:rsid w:val="00D608C7"/>
    <w:rsid w:val="00D60971"/>
    <w:rsid w:val="00D60D7C"/>
    <w:rsid w:val="00D62B46"/>
    <w:rsid w:val="00D633A9"/>
    <w:rsid w:val="00D63D93"/>
    <w:rsid w:val="00D63EB5"/>
    <w:rsid w:val="00D64A8F"/>
    <w:rsid w:val="00D64DEC"/>
    <w:rsid w:val="00D667AC"/>
    <w:rsid w:val="00D66A62"/>
    <w:rsid w:val="00D67667"/>
    <w:rsid w:val="00D67D20"/>
    <w:rsid w:val="00D74BEA"/>
    <w:rsid w:val="00D753E6"/>
    <w:rsid w:val="00D75AE7"/>
    <w:rsid w:val="00D77DA7"/>
    <w:rsid w:val="00D810AF"/>
    <w:rsid w:val="00D81694"/>
    <w:rsid w:val="00D82E60"/>
    <w:rsid w:val="00D84EDD"/>
    <w:rsid w:val="00D9100B"/>
    <w:rsid w:val="00D91B7A"/>
    <w:rsid w:val="00D92469"/>
    <w:rsid w:val="00D92E62"/>
    <w:rsid w:val="00D9501E"/>
    <w:rsid w:val="00D953CC"/>
    <w:rsid w:val="00D95949"/>
    <w:rsid w:val="00D95B96"/>
    <w:rsid w:val="00D95E84"/>
    <w:rsid w:val="00D9653A"/>
    <w:rsid w:val="00DA31FD"/>
    <w:rsid w:val="00DA3AF0"/>
    <w:rsid w:val="00DA3BD9"/>
    <w:rsid w:val="00DA514A"/>
    <w:rsid w:val="00DA6CB5"/>
    <w:rsid w:val="00DA6EC3"/>
    <w:rsid w:val="00DA758B"/>
    <w:rsid w:val="00DA779A"/>
    <w:rsid w:val="00DB0381"/>
    <w:rsid w:val="00DB26F6"/>
    <w:rsid w:val="00DB276D"/>
    <w:rsid w:val="00DB32F1"/>
    <w:rsid w:val="00DB483A"/>
    <w:rsid w:val="00DB4ADB"/>
    <w:rsid w:val="00DB6A61"/>
    <w:rsid w:val="00DB79C5"/>
    <w:rsid w:val="00DC0E33"/>
    <w:rsid w:val="00DC142D"/>
    <w:rsid w:val="00DC1597"/>
    <w:rsid w:val="00DC18C9"/>
    <w:rsid w:val="00DC23D5"/>
    <w:rsid w:val="00DC2F00"/>
    <w:rsid w:val="00DC313B"/>
    <w:rsid w:val="00DC63D1"/>
    <w:rsid w:val="00DC64A0"/>
    <w:rsid w:val="00DC6914"/>
    <w:rsid w:val="00DC781E"/>
    <w:rsid w:val="00DD168A"/>
    <w:rsid w:val="00DD1C7B"/>
    <w:rsid w:val="00DD20CC"/>
    <w:rsid w:val="00DD2ECC"/>
    <w:rsid w:val="00DD3096"/>
    <w:rsid w:val="00DD3260"/>
    <w:rsid w:val="00DD3E2D"/>
    <w:rsid w:val="00DD4D53"/>
    <w:rsid w:val="00DD501C"/>
    <w:rsid w:val="00DD68C6"/>
    <w:rsid w:val="00DE4838"/>
    <w:rsid w:val="00DE4DBA"/>
    <w:rsid w:val="00DE58E6"/>
    <w:rsid w:val="00DE5C18"/>
    <w:rsid w:val="00DE60D4"/>
    <w:rsid w:val="00DE674A"/>
    <w:rsid w:val="00DE6C6C"/>
    <w:rsid w:val="00DF118B"/>
    <w:rsid w:val="00DF3772"/>
    <w:rsid w:val="00DF43CE"/>
    <w:rsid w:val="00DF4D67"/>
    <w:rsid w:val="00DF52CB"/>
    <w:rsid w:val="00DF599F"/>
    <w:rsid w:val="00DF64CC"/>
    <w:rsid w:val="00E00182"/>
    <w:rsid w:val="00E00768"/>
    <w:rsid w:val="00E0114B"/>
    <w:rsid w:val="00E026C0"/>
    <w:rsid w:val="00E026DC"/>
    <w:rsid w:val="00E073DA"/>
    <w:rsid w:val="00E07D50"/>
    <w:rsid w:val="00E109F2"/>
    <w:rsid w:val="00E10B6C"/>
    <w:rsid w:val="00E111F5"/>
    <w:rsid w:val="00E1406D"/>
    <w:rsid w:val="00E14BE8"/>
    <w:rsid w:val="00E14D6F"/>
    <w:rsid w:val="00E14EAB"/>
    <w:rsid w:val="00E21142"/>
    <w:rsid w:val="00E21EA8"/>
    <w:rsid w:val="00E240FC"/>
    <w:rsid w:val="00E252DD"/>
    <w:rsid w:val="00E26FB8"/>
    <w:rsid w:val="00E3652B"/>
    <w:rsid w:val="00E40316"/>
    <w:rsid w:val="00E40A1C"/>
    <w:rsid w:val="00E40D20"/>
    <w:rsid w:val="00E416FE"/>
    <w:rsid w:val="00E4195A"/>
    <w:rsid w:val="00E423BB"/>
    <w:rsid w:val="00E42F5A"/>
    <w:rsid w:val="00E43065"/>
    <w:rsid w:val="00E4456E"/>
    <w:rsid w:val="00E445C5"/>
    <w:rsid w:val="00E44969"/>
    <w:rsid w:val="00E460FE"/>
    <w:rsid w:val="00E4710F"/>
    <w:rsid w:val="00E471D3"/>
    <w:rsid w:val="00E47964"/>
    <w:rsid w:val="00E47C94"/>
    <w:rsid w:val="00E507D6"/>
    <w:rsid w:val="00E509B7"/>
    <w:rsid w:val="00E61D09"/>
    <w:rsid w:val="00E62F32"/>
    <w:rsid w:val="00E633C8"/>
    <w:rsid w:val="00E63FF0"/>
    <w:rsid w:val="00E712B3"/>
    <w:rsid w:val="00E717AF"/>
    <w:rsid w:val="00E71C94"/>
    <w:rsid w:val="00E72E6D"/>
    <w:rsid w:val="00E76A1C"/>
    <w:rsid w:val="00E76E35"/>
    <w:rsid w:val="00E779BB"/>
    <w:rsid w:val="00E82C96"/>
    <w:rsid w:val="00E830E3"/>
    <w:rsid w:val="00E845AD"/>
    <w:rsid w:val="00E84E0B"/>
    <w:rsid w:val="00E857D2"/>
    <w:rsid w:val="00E86437"/>
    <w:rsid w:val="00E957BE"/>
    <w:rsid w:val="00E96661"/>
    <w:rsid w:val="00E968D2"/>
    <w:rsid w:val="00E96E8B"/>
    <w:rsid w:val="00E97782"/>
    <w:rsid w:val="00E97DD0"/>
    <w:rsid w:val="00E97DE3"/>
    <w:rsid w:val="00EA170F"/>
    <w:rsid w:val="00EA3E97"/>
    <w:rsid w:val="00EB23F7"/>
    <w:rsid w:val="00EB2CAE"/>
    <w:rsid w:val="00EB30F2"/>
    <w:rsid w:val="00EB4A51"/>
    <w:rsid w:val="00EB4DAA"/>
    <w:rsid w:val="00EB5475"/>
    <w:rsid w:val="00EB5481"/>
    <w:rsid w:val="00EB7751"/>
    <w:rsid w:val="00EC045A"/>
    <w:rsid w:val="00EC0D57"/>
    <w:rsid w:val="00EC121E"/>
    <w:rsid w:val="00EC1E59"/>
    <w:rsid w:val="00EC3A73"/>
    <w:rsid w:val="00EC600E"/>
    <w:rsid w:val="00EC7395"/>
    <w:rsid w:val="00EC74F6"/>
    <w:rsid w:val="00EC798B"/>
    <w:rsid w:val="00ED0C8D"/>
    <w:rsid w:val="00ED15F1"/>
    <w:rsid w:val="00ED1973"/>
    <w:rsid w:val="00ED24D2"/>
    <w:rsid w:val="00ED3D93"/>
    <w:rsid w:val="00ED48E7"/>
    <w:rsid w:val="00ED4B96"/>
    <w:rsid w:val="00ED64D1"/>
    <w:rsid w:val="00ED6729"/>
    <w:rsid w:val="00ED6D4F"/>
    <w:rsid w:val="00EE3E86"/>
    <w:rsid w:val="00EE40C7"/>
    <w:rsid w:val="00EE496E"/>
    <w:rsid w:val="00EE7400"/>
    <w:rsid w:val="00EF0995"/>
    <w:rsid w:val="00EF23F8"/>
    <w:rsid w:val="00EF246E"/>
    <w:rsid w:val="00EF5D24"/>
    <w:rsid w:val="00EF691E"/>
    <w:rsid w:val="00EF780B"/>
    <w:rsid w:val="00EF7B5A"/>
    <w:rsid w:val="00EF7E27"/>
    <w:rsid w:val="00F00A00"/>
    <w:rsid w:val="00F02174"/>
    <w:rsid w:val="00F02C3B"/>
    <w:rsid w:val="00F06B30"/>
    <w:rsid w:val="00F07309"/>
    <w:rsid w:val="00F07C78"/>
    <w:rsid w:val="00F1008B"/>
    <w:rsid w:val="00F1100D"/>
    <w:rsid w:val="00F11607"/>
    <w:rsid w:val="00F11C2E"/>
    <w:rsid w:val="00F17723"/>
    <w:rsid w:val="00F17FCB"/>
    <w:rsid w:val="00F201A3"/>
    <w:rsid w:val="00F21405"/>
    <w:rsid w:val="00F24267"/>
    <w:rsid w:val="00F2518A"/>
    <w:rsid w:val="00F25583"/>
    <w:rsid w:val="00F2647E"/>
    <w:rsid w:val="00F26591"/>
    <w:rsid w:val="00F307B9"/>
    <w:rsid w:val="00F307DF"/>
    <w:rsid w:val="00F32406"/>
    <w:rsid w:val="00F32EE1"/>
    <w:rsid w:val="00F33936"/>
    <w:rsid w:val="00F33F6F"/>
    <w:rsid w:val="00F342C6"/>
    <w:rsid w:val="00F34499"/>
    <w:rsid w:val="00F34C48"/>
    <w:rsid w:val="00F36516"/>
    <w:rsid w:val="00F36AC7"/>
    <w:rsid w:val="00F379AB"/>
    <w:rsid w:val="00F43A06"/>
    <w:rsid w:val="00F4507D"/>
    <w:rsid w:val="00F470E8"/>
    <w:rsid w:val="00F477DF"/>
    <w:rsid w:val="00F47AB4"/>
    <w:rsid w:val="00F47ECA"/>
    <w:rsid w:val="00F515D5"/>
    <w:rsid w:val="00F51CF8"/>
    <w:rsid w:val="00F51ED6"/>
    <w:rsid w:val="00F51FAE"/>
    <w:rsid w:val="00F5356E"/>
    <w:rsid w:val="00F53A69"/>
    <w:rsid w:val="00F53CDF"/>
    <w:rsid w:val="00F57474"/>
    <w:rsid w:val="00F60401"/>
    <w:rsid w:val="00F64EFF"/>
    <w:rsid w:val="00F65125"/>
    <w:rsid w:val="00F65167"/>
    <w:rsid w:val="00F65F7F"/>
    <w:rsid w:val="00F67C35"/>
    <w:rsid w:val="00F70BBF"/>
    <w:rsid w:val="00F70F29"/>
    <w:rsid w:val="00F72B45"/>
    <w:rsid w:val="00F76135"/>
    <w:rsid w:val="00F77DE0"/>
    <w:rsid w:val="00F80422"/>
    <w:rsid w:val="00F807A4"/>
    <w:rsid w:val="00F8176E"/>
    <w:rsid w:val="00F82B18"/>
    <w:rsid w:val="00F82EDF"/>
    <w:rsid w:val="00F84A70"/>
    <w:rsid w:val="00F854A0"/>
    <w:rsid w:val="00F862AE"/>
    <w:rsid w:val="00F86517"/>
    <w:rsid w:val="00F87B84"/>
    <w:rsid w:val="00F9058F"/>
    <w:rsid w:val="00F90843"/>
    <w:rsid w:val="00F908DC"/>
    <w:rsid w:val="00F91480"/>
    <w:rsid w:val="00F938B5"/>
    <w:rsid w:val="00F93BD6"/>
    <w:rsid w:val="00F93CA2"/>
    <w:rsid w:val="00F96048"/>
    <w:rsid w:val="00F96F60"/>
    <w:rsid w:val="00FA0175"/>
    <w:rsid w:val="00FA0C0D"/>
    <w:rsid w:val="00FA10AA"/>
    <w:rsid w:val="00FA1D82"/>
    <w:rsid w:val="00FA2FF6"/>
    <w:rsid w:val="00FA463C"/>
    <w:rsid w:val="00FB0D9A"/>
    <w:rsid w:val="00FB2C29"/>
    <w:rsid w:val="00FB445A"/>
    <w:rsid w:val="00FB4EE6"/>
    <w:rsid w:val="00FB56AF"/>
    <w:rsid w:val="00FB7419"/>
    <w:rsid w:val="00FC031F"/>
    <w:rsid w:val="00FC0DAC"/>
    <w:rsid w:val="00FC1608"/>
    <w:rsid w:val="00FC1F04"/>
    <w:rsid w:val="00FC2321"/>
    <w:rsid w:val="00FC2410"/>
    <w:rsid w:val="00FC3033"/>
    <w:rsid w:val="00FC4036"/>
    <w:rsid w:val="00FC537B"/>
    <w:rsid w:val="00FC7186"/>
    <w:rsid w:val="00FC75CF"/>
    <w:rsid w:val="00FD0E0D"/>
    <w:rsid w:val="00FD1501"/>
    <w:rsid w:val="00FD251B"/>
    <w:rsid w:val="00FD3AE7"/>
    <w:rsid w:val="00FD583F"/>
    <w:rsid w:val="00FD6970"/>
    <w:rsid w:val="00FD6FBB"/>
    <w:rsid w:val="00FD7041"/>
    <w:rsid w:val="00FD72B3"/>
    <w:rsid w:val="00FD76DD"/>
    <w:rsid w:val="00FE157B"/>
    <w:rsid w:val="00FE1999"/>
    <w:rsid w:val="00FE1E02"/>
    <w:rsid w:val="00FE3476"/>
    <w:rsid w:val="00FE3B0B"/>
    <w:rsid w:val="00FE68AA"/>
    <w:rsid w:val="00FF026C"/>
    <w:rsid w:val="00FF05DF"/>
    <w:rsid w:val="00FF0D32"/>
    <w:rsid w:val="00FF0E20"/>
    <w:rsid w:val="00FF2948"/>
    <w:rsid w:val="00FF2D3C"/>
    <w:rsid w:val="00FF3447"/>
    <w:rsid w:val="00FF3499"/>
    <w:rsid w:val="00FF6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theme="minorHAnsi"/>
        <w:kern w:val="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6794B"/>
    <w:pPr>
      <w:widowControl w:val="0"/>
      <w:spacing w:line="300" w:lineRule="auto"/>
      <w:jc w:val="both"/>
    </w:pPr>
  </w:style>
  <w:style w:type="paragraph" w:styleId="1">
    <w:name w:val="heading 1"/>
    <w:aliases w:val="h1,Heading 0,章节,1标题 1,(A-1),jspTitle1,H1,标书1,标题 11,Heading 11,level 1,Level 1 Head,卷标题,Title1,L1,boc,Section Head,1st level,l1,1,H11,H12,H13,H14,H15,H16,H17,Level 1 Topic Heading,PIM 1,123321,aa章标题,Heading One,第*部分,第A章,H111,H112,I1,H121,H131,H141,H"/>
    <w:basedOn w:val="a"/>
    <w:next w:val="a"/>
    <w:link w:val="1Char"/>
    <w:autoRedefine/>
    <w:uiPriority w:val="9"/>
    <w:qFormat/>
    <w:rsid w:val="0080021E"/>
    <w:pPr>
      <w:keepNext/>
      <w:keepLines/>
      <w:pageBreakBefore/>
      <w:numPr>
        <w:numId w:val="1"/>
      </w:numPr>
      <w:adjustRightInd w:val="0"/>
      <w:snapToGrid w:val="0"/>
      <w:spacing w:before="360" w:line="360" w:lineRule="atLeast"/>
      <w:ind w:left="431" w:hanging="431"/>
      <w:jc w:val="left"/>
      <w:outlineLvl w:val="0"/>
    </w:pPr>
    <w:rPr>
      <w:rFonts w:eastAsia="黑体" w:hAnsi="Arial" w:cs="Times New Roman"/>
      <w:b/>
      <w:bCs/>
      <w:kern w:val="44"/>
      <w:sz w:val="36"/>
      <w:szCs w:val="36"/>
    </w:rPr>
  </w:style>
  <w:style w:type="paragraph" w:styleId="2">
    <w:name w:val="heading 2"/>
    <w:aliases w:val="h2,标题2,(A-2),子系统,子系统1,子系统2,子系统3,子系统4,子系统11,子系统21,子系统31,子系统5,子系统12,子系统22,子系统32,子系统6,子系统13,子系统23,子系统33,子系统7,子系统14,子系统24,子系统34,子系统8,子系统15,子系统25,子系统35,子系统9,子系统16,子系统26,子系统36,第一层条,jspTitle2,H2,l2,ISO1,第一章 标题 2,Heading 2 Hidden,Heading 2 CCBS,2"/>
    <w:basedOn w:val="a"/>
    <w:next w:val="a"/>
    <w:link w:val="2Char"/>
    <w:autoRedefine/>
    <w:uiPriority w:val="9"/>
    <w:qFormat/>
    <w:rsid w:val="00ED4B96"/>
    <w:pPr>
      <w:keepNext/>
      <w:keepLines/>
      <w:numPr>
        <w:ilvl w:val="1"/>
        <w:numId w:val="1"/>
      </w:numPr>
      <w:adjustRightInd w:val="0"/>
      <w:snapToGrid w:val="0"/>
      <w:spacing w:before="240" w:line="360" w:lineRule="atLeast"/>
      <w:jc w:val="left"/>
      <w:outlineLvl w:val="1"/>
    </w:pPr>
    <w:rPr>
      <w:rFonts w:ascii="Arial" w:eastAsia="黑体" w:hAnsi="Arial" w:cs="Times New Roman"/>
      <w:b/>
      <w:bCs/>
      <w:sz w:val="28"/>
      <w:szCs w:val="32"/>
    </w:rPr>
  </w:style>
  <w:style w:type="paragraph" w:styleId="3">
    <w:name w:val="heading 3"/>
    <w:aliases w:val="H3,标题 3 Char Char,h3,Level 3 Topic Heading,第二层条,(A-3),Heading 3 - old,level_3,PIM 3,Level 3 Head,3rd level,3,jspTitle3,l3,CT,sect1.2.3,prop3,3heading,heading 3,Heading 31,1.1.1 Heading 3,1.1.1标题 3,一、,ISO2,Title3,Map,H31,3 Char,sl3"/>
    <w:basedOn w:val="a"/>
    <w:next w:val="a"/>
    <w:link w:val="3Char"/>
    <w:autoRedefine/>
    <w:qFormat/>
    <w:rsid w:val="00127905"/>
    <w:pPr>
      <w:keepNext/>
      <w:keepLines/>
      <w:numPr>
        <w:ilvl w:val="2"/>
        <w:numId w:val="1"/>
      </w:numPr>
      <w:adjustRightInd w:val="0"/>
      <w:snapToGrid w:val="0"/>
      <w:spacing w:before="240" w:afterLines="50" w:after="156" w:line="360" w:lineRule="atLeast"/>
      <w:ind w:left="826" w:hangingChars="343" w:hanging="826"/>
      <w:jc w:val="left"/>
      <w:outlineLvl w:val="2"/>
    </w:pPr>
    <w:rPr>
      <w:rFonts w:asciiTheme="majorHAnsi" w:eastAsia="黑体" w:hAnsiTheme="majorHAnsi" w:cs="Times New Roman"/>
      <w:b/>
      <w:bCs/>
      <w:sz w:val="24"/>
      <w:szCs w:val="32"/>
    </w:rPr>
  </w:style>
  <w:style w:type="paragraph" w:styleId="4">
    <w:name w:val="heading 4"/>
    <w:aliases w:val="H4,4th level,h4,4,4heading,PIM 4,Fab-4,T5,H41,H42,H43,H44,H45,H46,H47,H48,H49,H410,H411,H421,H431,H441,H451,H461,H471,H481,H491,H4101,H412,H422,H432,H442,H452,H462,H472,H482,H492,H4102,H4111,H4211,H4311,H4411,H4511,H4611,H4711,H4811,H4911,H41011,bl"/>
    <w:basedOn w:val="a0"/>
    <w:next w:val="a"/>
    <w:link w:val="4Char"/>
    <w:autoRedefine/>
    <w:qFormat/>
    <w:rsid w:val="003B15EF"/>
    <w:pPr>
      <w:keepNext/>
      <w:keepLines/>
      <w:numPr>
        <w:ilvl w:val="3"/>
        <w:numId w:val="1"/>
      </w:numPr>
      <w:tabs>
        <w:tab w:val="clear" w:pos="864"/>
        <w:tab w:val="num" w:pos="0"/>
      </w:tabs>
      <w:ind w:left="0" w:firstLine="0"/>
      <w:outlineLvl w:val="3"/>
    </w:pPr>
    <w:rPr>
      <w:rFonts w:ascii="黑体" w:eastAsia="黑体" w:hAnsi="宋体"/>
      <w:b/>
      <w:bCs/>
      <w:iCs/>
      <w:sz w:val="22"/>
      <w:szCs w:val="28"/>
    </w:rPr>
  </w:style>
  <w:style w:type="paragraph" w:styleId="5">
    <w:name w:val="heading 5"/>
    <w:aliases w:val="第四层条"/>
    <w:basedOn w:val="a"/>
    <w:next w:val="a"/>
    <w:link w:val="5Char"/>
    <w:qFormat/>
    <w:rsid w:val="000A7DB3"/>
    <w:pPr>
      <w:keepNext/>
      <w:keepLines/>
      <w:numPr>
        <w:ilvl w:val="4"/>
        <w:numId w:val="1"/>
      </w:numPr>
      <w:adjustRightInd w:val="0"/>
      <w:snapToGrid w:val="0"/>
      <w:spacing w:before="240" w:line="360" w:lineRule="atLeast"/>
      <w:jc w:val="left"/>
      <w:outlineLvl w:val="4"/>
    </w:pPr>
    <w:rPr>
      <w:rFonts w:ascii="楷体_GB2312" w:eastAsia="楷体_GB2312" w:cs="Times New Roman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8679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8679E8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8679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8679E8"/>
    <w:rPr>
      <w:sz w:val="18"/>
      <w:szCs w:val="18"/>
    </w:rPr>
  </w:style>
  <w:style w:type="table" w:styleId="a6">
    <w:name w:val="Table Grid"/>
    <w:basedOn w:val="a2"/>
    <w:uiPriority w:val="59"/>
    <w:rsid w:val="008679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7">
    <w:name w:val="表格栏目"/>
    <w:basedOn w:val="a"/>
    <w:rsid w:val="008679E8"/>
    <w:pPr>
      <w:spacing w:before="45" w:after="45"/>
      <w:jc w:val="center"/>
    </w:pPr>
    <w:rPr>
      <w:rFonts w:ascii="宋体" w:eastAsia="黑体" w:cs="Times New Roman"/>
      <w:b/>
      <w:bCs/>
      <w:szCs w:val="24"/>
    </w:rPr>
  </w:style>
  <w:style w:type="paragraph" w:customStyle="1" w:styleId="a8">
    <w:name w:val="表格单元"/>
    <w:basedOn w:val="a"/>
    <w:rsid w:val="008679E8"/>
    <w:pPr>
      <w:spacing w:before="45" w:after="45"/>
      <w:jc w:val="left"/>
    </w:pPr>
    <w:rPr>
      <w:rFonts w:ascii="宋体" w:eastAsia="宋体" w:cs="Times New Roman"/>
      <w:szCs w:val="24"/>
    </w:rPr>
  </w:style>
  <w:style w:type="character" w:customStyle="1" w:styleId="1Char">
    <w:name w:val="标题 1 Char"/>
    <w:aliases w:val="h1 Char,Heading 0 Char,章节 Char,1标题 1 Char,(A-1) Char,jspTitle1 Char,H1 Char,标书1 Char,标题 11 Char,Heading 11 Char,level 1 Char,Level 1 Head Char,卷标题 Char,Title1 Char,L1 Char,boc Char,Section Head Char,1st level Char,l1 Char,1 Char,H11 Char"/>
    <w:basedOn w:val="a1"/>
    <w:link w:val="1"/>
    <w:uiPriority w:val="9"/>
    <w:rsid w:val="0080021E"/>
    <w:rPr>
      <w:rFonts w:ascii="Times New Roman" w:eastAsia="黑体" w:hAnsi="Arial" w:cs="Times New Roman"/>
      <w:b/>
      <w:bCs/>
      <w:kern w:val="44"/>
      <w:sz w:val="36"/>
      <w:szCs w:val="36"/>
    </w:rPr>
  </w:style>
  <w:style w:type="character" w:customStyle="1" w:styleId="2Char">
    <w:name w:val="标题 2 Char"/>
    <w:aliases w:val="h2 Char,标题2 Char,(A-2) Char,子系统 Char,子系统1 Char,子系统2 Char,子系统3 Char,子系统4 Char,子系统11 Char,子系统21 Char,子系统31 Char,子系统5 Char,子系统12 Char,子系统22 Char,子系统32 Char,子系统6 Char,子系统13 Char,子系统23 Char,子系统33 Char,子系统7 Char,子系统14 Char,子系统24 Char,子系统34 Char"/>
    <w:basedOn w:val="a1"/>
    <w:link w:val="2"/>
    <w:uiPriority w:val="9"/>
    <w:rsid w:val="00ED4B96"/>
    <w:rPr>
      <w:rFonts w:ascii="Arial" w:eastAsia="黑体" w:hAnsi="Arial" w:cs="Times New Roman"/>
      <w:b/>
      <w:bCs/>
      <w:sz w:val="28"/>
      <w:szCs w:val="32"/>
    </w:rPr>
  </w:style>
  <w:style w:type="character" w:customStyle="1" w:styleId="3Char">
    <w:name w:val="标题 3 Char"/>
    <w:aliases w:val="H3 Char,标题 3 Char Char Char,h3 Char,Level 3 Topic Heading Char,第二层条 Char,(A-3) Char,Heading 3 - old Char,level_3 Char,PIM 3 Char,Level 3 Head Char,3rd level Char,3 Char1,jspTitle3 Char,l3 Char,CT Char,sect1.2.3 Char,prop3 Char,3heading Char"/>
    <w:basedOn w:val="a1"/>
    <w:link w:val="3"/>
    <w:rsid w:val="00127905"/>
    <w:rPr>
      <w:rFonts w:asciiTheme="majorHAnsi" w:eastAsia="黑体" w:hAnsiTheme="majorHAnsi" w:cs="Times New Roman"/>
      <w:b/>
      <w:bCs/>
      <w:sz w:val="24"/>
      <w:szCs w:val="32"/>
    </w:rPr>
  </w:style>
  <w:style w:type="character" w:customStyle="1" w:styleId="4Char">
    <w:name w:val="标题 4 Char"/>
    <w:aliases w:val="H4 Char,4th level Char,h4 Char,4 Char,4heading Char,PIM 4 Char,Fab-4 Char,T5 Char,H41 Char,H42 Char,H43 Char,H44 Char,H45 Char,H46 Char,H47 Char,H48 Char,H49 Char,H410 Char,H411 Char,H421 Char,H431 Char,H441 Char,H451 Char,H461 Char,H471 Char"/>
    <w:basedOn w:val="a1"/>
    <w:link w:val="4"/>
    <w:rsid w:val="003B15EF"/>
    <w:rPr>
      <w:rFonts w:ascii="黑体" w:eastAsia="黑体" w:hAnsi="宋体" w:cs="Times New Roman"/>
      <w:b/>
      <w:bCs/>
      <w:iCs/>
      <w:sz w:val="22"/>
      <w:szCs w:val="28"/>
    </w:rPr>
  </w:style>
  <w:style w:type="character" w:customStyle="1" w:styleId="5Char">
    <w:name w:val="标题 5 Char"/>
    <w:aliases w:val="第四层条 Char"/>
    <w:basedOn w:val="a1"/>
    <w:link w:val="5"/>
    <w:rsid w:val="000A7DB3"/>
    <w:rPr>
      <w:rFonts w:ascii="楷体_GB2312" w:eastAsia="楷体_GB2312" w:hAnsi="Times New Roman" w:cs="Times New Roman"/>
      <w:szCs w:val="28"/>
    </w:rPr>
  </w:style>
  <w:style w:type="paragraph" w:styleId="a0">
    <w:name w:val="Normal Indent"/>
    <w:basedOn w:val="a"/>
    <w:link w:val="Char1"/>
    <w:autoRedefine/>
    <w:rsid w:val="008613A1"/>
    <w:pPr>
      <w:adjustRightInd w:val="0"/>
      <w:snapToGrid w:val="0"/>
      <w:ind w:firstLine="420"/>
      <w:jc w:val="left"/>
    </w:pPr>
    <w:rPr>
      <w:rFonts w:eastAsia="宋体" w:cs="Times New Roman"/>
      <w:szCs w:val="21"/>
    </w:rPr>
  </w:style>
  <w:style w:type="character" w:customStyle="1" w:styleId="Char1">
    <w:name w:val="正文缩进 Char"/>
    <w:link w:val="a0"/>
    <w:rsid w:val="008613A1"/>
    <w:rPr>
      <w:rFonts w:ascii="Times New Roman" w:eastAsia="宋体" w:hAnsi="Times New Roman" w:cs="Times New Roman"/>
      <w:szCs w:val="21"/>
    </w:rPr>
  </w:style>
  <w:style w:type="paragraph" w:styleId="a9">
    <w:name w:val="Document Map"/>
    <w:basedOn w:val="a"/>
    <w:link w:val="Char2"/>
    <w:uiPriority w:val="99"/>
    <w:semiHidden/>
    <w:unhideWhenUsed/>
    <w:rsid w:val="000A7DB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1"/>
    <w:link w:val="a9"/>
    <w:uiPriority w:val="99"/>
    <w:semiHidden/>
    <w:rsid w:val="000A7DB3"/>
    <w:rPr>
      <w:rFonts w:ascii="宋体" w:eastAsia="宋体"/>
      <w:sz w:val="18"/>
      <w:szCs w:val="18"/>
    </w:rPr>
  </w:style>
  <w:style w:type="paragraph" w:styleId="aa">
    <w:name w:val="Balloon Text"/>
    <w:basedOn w:val="a"/>
    <w:link w:val="Char3"/>
    <w:uiPriority w:val="99"/>
    <w:semiHidden/>
    <w:unhideWhenUsed/>
    <w:rsid w:val="00DF4D67"/>
    <w:rPr>
      <w:sz w:val="18"/>
      <w:szCs w:val="18"/>
    </w:rPr>
  </w:style>
  <w:style w:type="character" w:customStyle="1" w:styleId="Char3">
    <w:name w:val="批注框文本 Char"/>
    <w:basedOn w:val="a1"/>
    <w:link w:val="aa"/>
    <w:uiPriority w:val="99"/>
    <w:semiHidden/>
    <w:rsid w:val="00DF4D67"/>
    <w:rPr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192267"/>
    <w:pPr>
      <w:spacing w:line="240" w:lineRule="auto"/>
    </w:pPr>
    <w:rPr>
      <w:b/>
    </w:rPr>
  </w:style>
  <w:style w:type="paragraph" w:styleId="20">
    <w:name w:val="toc 2"/>
    <w:basedOn w:val="a"/>
    <w:next w:val="a"/>
    <w:autoRedefine/>
    <w:uiPriority w:val="39"/>
    <w:unhideWhenUsed/>
    <w:rsid w:val="00B63D5D"/>
    <w:pPr>
      <w:spacing w:line="240" w:lineRule="auto"/>
      <w:ind w:leftChars="200" w:left="200"/>
    </w:pPr>
  </w:style>
  <w:style w:type="paragraph" w:styleId="30">
    <w:name w:val="toc 3"/>
    <w:basedOn w:val="a"/>
    <w:next w:val="a"/>
    <w:autoRedefine/>
    <w:uiPriority w:val="39"/>
    <w:unhideWhenUsed/>
    <w:rsid w:val="00B63D5D"/>
    <w:pPr>
      <w:spacing w:line="240" w:lineRule="auto"/>
      <w:ind w:leftChars="400" w:left="400"/>
    </w:pPr>
  </w:style>
  <w:style w:type="character" w:styleId="ab">
    <w:name w:val="Hyperlink"/>
    <w:basedOn w:val="a1"/>
    <w:uiPriority w:val="99"/>
    <w:unhideWhenUsed/>
    <w:rsid w:val="00EA170F"/>
    <w:rPr>
      <w:color w:val="0000FF" w:themeColor="hyperlink"/>
      <w:u w:val="single"/>
    </w:rPr>
  </w:style>
  <w:style w:type="paragraph" w:styleId="ac">
    <w:name w:val="No Spacing"/>
    <w:uiPriority w:val="1"/>
    <w:qFormat/>
    <w:rsid w:val="00BC4830"/>
    <w:pPr>
      <w:widowControl w:val="0"/>
      <w:snapToGrid w:val="0"/>
      <w:jc w:val="both"/>
    </w:pPr>
    <w:rPr>
      <w:sz w:val="15"/>
    </w:rPr>
  </w:style>
  <w:style w:type="paragraph" w:customStyle="1" w:styleId="ad">
    <w:name w:val="表格内文字"/>
    <w:basedOn w:val="a"/>
    <w:rsid w:val="00AB438C"/>
    <w:pPr>
      <w:spacing w:afterLines="25"/>
    </w:pPr>
    <w:rPr>
      <w:rFonts w:ascii="宋体" w:eastAsia="宋体" w:cs="Times New Roman"/>
      <w:sz w:val="18"/>
      <w:szCs w:val="20"/>
    </w:rPr>
  </w:style>
  <w:style w:type="paragraph" w:styleId="HTML">
    <w:name w:val="HTML Preformatted"/>
    <w:basedOn w:val="a"/>
    <w:link w:val="HTMLChar"/>
    <w:uiPriority w:val="99"/>
    <w:semiHidden/>
    <w:unhideWhenUsed/>
    <w:rsid w:val="00D50E0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1"/>
    <w:link w:val="HTML"/>
    <w:uiPriority w:val="99"/>
    <w:semiHidden/>
    <w:rsid w:val="00D50E05"/>
    <w:rPr>
      <w:rFonts w:ascii="宋体" w:eastAsia="宋体" w:hAnsi="宋体" w:cs="宋体"/>
      <w:kern w:val="0"/>
      <w:sz w:val="24"/>
      <w:szCs w:val="24"/>
    </w:rPr>
  </w:style>
  <w:style w:type="character" w:customStyle="1" w:styleId="objectbrace">
    <w:name w:val="objectbrace"/>
    <w:basedOn w:val="a1"/>
    <w:rsid w:val="00D50E05"/>
  </w:style>
  <w:style w:type="character" w:customStyle="1" w:styleId="collapsible">
    <w:name w:val="collapsible"/>
    <w:basedOn w:val="a1"/>
    <w:rsid w:val="00D50E05"/>
  </w:style>
  <w:style w:type="character" w:customStyle="1" w:styleId="propertyname">
    <w:name w:val="propertyname"/>
    <w:basedOn w:val="a1"/>
    <w:rsid w:val="00D50E05"/>
  </w:style>
  <w:style w:type="character" w:customStyle="1" w:styleId="string">
    <w:name w:val="string"/>
    <w:basedOn w:val="a1"/>
    <w:rsid w:val="00D50E05"/>
  </w:style>
  <w:style w:type="character" w:customStyle="1" w:styleId="comma">
    <w:name w:val="comma"/>
    <w:basedOn w:val="a1"/>
    <w:rsid w:val="00D50E05"/>
  </w:style>
  <w:style w:type="character" w:customStyle="1" w:styleId="number">
    <w:name w:val="number"/>
    <w:basedOn w:val="a1"/>
    <w:rsid w:val="00D50E05"/>
  </w:style>
  <w:style w:type="character" w:customStyle="1" w:styleId="boolean">
    <w:name w:val="boolean"/>
    <w:basedOn w:val="a1"/>
    <w:rsid w:val="00D50E05"/>
  </w:style>
  <w:style w:type="character" w:styleId="HTML0">
    <w:name w:val="HTML Code"/>
    <w:basedOn w:val="a1"/>
    <w:uiPriority w:val="99"/>
    <w:semiHidden/>
    <w:unhideWhenUsed/>
    <w:rsid w:val="005C0FAF"/>
    <w:rPr>
      <w:rFonts w:ascii="宋体" w:eastAsia="宋体" w:hAnsi="宋体" w:cs="宋体"/>
      <w:sz w:val="24"/>
      <w:szCs w:val="24"/>
    </w:rPr>
  </w:style>
  <w:style w:type="paragraph" w:styleId="40">
    <w:name w:val="toc 4"/>
    <w:basedOn w:val="a"/>
    <w:next w:val="a"/>
    <w:autoRedefine/>
    <w:uiPriority w:val="39"/>
    <w:unhideWhenUsed/>
    <w:rsid w:val="00B63D5D"/>
    <w:pPr>
      <w:spacing w:line="240" w:lineRule="auto"/>
      <w:ind w:leftChars="600" w:left="600"/>
    </w:pPr>
  </w:style>
  <w:style w:type="character" w:styleId="ae">
    <w:name w:val="FollowedHyperlink"/>
    <w:basedOn w:val="a1"/>
    <w:uiPriority w:val="99"/>
    <w:semiHidden/>
    <w:unhideWhenUsed/>
    <w:rsid w:val="002568E9"/>
    <w:rPr>
      <w:color w:val="800080" w:themeColor="followedHyperlink"/>
      <w:u w:val="single"/>
    </w:rPr>
  </w:style>
  <w:style w:type="paragraph" w:styleId="af">
    <w:name w:val="List Paragraph"/>
    <w:basedOn w:val="a"/>
    <w:uiPriority w:val="34"/>
    <w:qFormat/>
    <w:rsid w:val="00F70F29"/>
    <w:pPr>
      <w:ind w:firstLineChars="200" w:firstLine="420"/>
    </w:pPr>
  </w:style>
  <w:style w:type="paragraph" w:styleId="50">
    <w:name w:val="toc 5"/>
    <w:basedOn w:val="a"/>
    <w:next w:val="a"/>
    <w:autoRedefine/>
    <w:uiPriority w:val="39"/>
    <w:semiHidden/>
    <w:unhideWhenUsed/>
    <w:rsid w:val="00B63D5D"/>
    <w:pPr>
      <w:spacing w:line="240" w:lineRule="auto"/>
      <w:ind w:leftChars="800" w:left="800"/>
    </w:pPr>
  </w:style>
  <w:style w:type="paragraph" w:styleId="6">
    <w:name w:val="toc 6"/>
    <w:basedOn w:val="a"/>
    <w:next w:val="a"/>
    <w:autoRedefine/>
    <w:uiPriority w:val="39"/>
    <w:semiHidden/>
    <w:unhideWhenUsed/>
    <w:rsid w:val="00B63D5D"/>
    <w:pPr>
      <w:spacing w:line="240" w:lineRule="auto"/>
      <w:ind w:leftChars="1000" w:left="1000"/>
    </w:pPr>
  </w:style>
  <w:style w:type="paragraph" w:styleId="7">
    <w:name w:val="toc 7"/>
    <w:basedOn w:val="a"/>
    <w:next w:val="a"/>
    <w:autoRedefine/>
    <w:uiPriority w:val="39"/>
    <w:semiHidden/>
    <w:unhideWhenUsed/>
    <w:rsid w:val="00B63D5D"/>
    <w:pPr>
      <w:spacing w:line="240" w:lineRule="auto"/>
      <w:ind w:leftChars="1200" w:left="1200"/>
    </w:pPr>
  </w:style>
  <w:style w:type="paragraph" w:styleId="8">
    <w:name w:val="toc 8"/>
    <w:basedOn w:val="a"/>
    <w:next w:val="a"/>
    <w:autoRedefine/>
    <w:uiPriority w:val="39"/>
    <w:semiHidden/>
    <w:unhideWhenUsed/>
    <w:rsid w:val="00B63D5D"/>
    <w:pPr>
      <w:spacing w:line="240" w:lineRule="auto"/>
      <w:ind w:leftChars="1400" w:left="1400"/>
    </w:pPr>
  </w:style>
  <w:style w:type="paragraph" w:styleId="9">
    <w:name w:val="toc 9"/>
    <w:basedOn w:val="a"/>
    <w:next w:val="a"/>
    <w:autoRedefine/>
    <w:uiPriority w:val="39"/>
    <w:semiHidden/>
    <w:unhideWhenUsed/>
    <w:rsid w:val="00B63D5D"/>
    <w:pPr>
      <w:spacing w:line="240" w:lineRule="auto"/>
      <w:ind w:leftChars="1600" w:left="1600"/>
    </w:pPr>
  </w:style>
  <w:style w:type="character" w:customStyle="1" w:styleId="fontstyle01">
    <w:name w:val="fontstyle01"/>
    <w:basedOn w:val="a1"/>
    <w:rsid w:val="00464ED8"/>
    <w:rPr>
      <w:rFonts w:ascii="Times" w:hAnsi="Times" w:cs="Times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1"/>
    <w:rsid w:val="00464ED8"/>
    <w:rPr>
      <w:rFonts w:ascii="Times" w:hAnsi="Times" w:cs="Times" w:hint="default"/>
      <w:b w:val="0"/>
      <w:bCs w:val="0"/>
      <w:i/>
      <w:iCs/>
      <w:color w:val="000000"/>
      <w:sz w:val="22"/>
      <w:szCs w:val="22"/>
    </w:rPr>
  </w:style>
  <w:style w:type="paragraph" w:styleId="af0">
    <w:name w:val="Title"/>
    <w:basedOn w:val="a"/>
    <w:next w:val="a"/>
    <w:link w:val="Char4"/>
    <w:uiPriority w:val="10"/>
    <w:qFormat/>
    <w:rsid w:val="00AC6D4B"/>
    <w:pP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4">
    <w:name w:val="标题 Char"/>
    <w:basedOn w:val="a1"/>
    <w:link w:val="af0"/>
    <w:uiPriority w:val="10"/>
    <w:rsid w:val="00AC6D4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theme="minorHAnsi"/>
        <w:kern w:val="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6794B"/>
    <w:pPr>
      <w:widowControl w:val="0"/>
      <w:spacing w:line="300" w:lineRule="auto"/>
      <w:jc w:val="both"/>
    </w:pPr>
  </w:style>
  <w:style w:type="paragraph" w:styleId="1">
    <w:name w:val="heading 1"/>
    <w:aliases w:val="h1,Heading 0,章节,1标题 1,(A-1),jspTitle1,H1,标书1,标题 11,Heading 11,level 1,Level 1 Head,卷标题,Title1,L1,boc,Section Head,1st level,l1,1,H11,H12,H13,H14,H15,H16,H17,Level 1 Topic Heading,PIM 1,123321,aa章标题,Heading One,第*部分,第A章,H111,H112,I1,H121,H131,H141,H"/>
    <w:basedOn w:val="a"/>
    <w:next w:val="a"/>
    <w:link w:val="1Char"/>
    <w:autoRedefine/>
    <w:uiPriority w:val="9"/>
    <w:qFormat/>
    <w:rsid w:val="0080021E"/>
    <w:pPr>
      <w:keepNext/>
      <w:keepLines/>
      <w:pageBreakBefore/>
      <w:numPr>
        <w:numId w:val="1"/>
      </w:numPr>
      <w:adjustRightInd w:val="0"/>
      <w:snapToGrid w:val="0"/>
      <w:spacing w:before="360" w:line="360" w:lineRule="atLeast"/>
      <w:ind w:left="431" w:hanging="431"/>
      <w:jc w:val="left"/>
      <w:outlineLvl w:val="0"/>
    </w:pPr>
    <w:rPr>
      <w:rFonts w:eastAsia="黑体" w:hAnsi="Arial" w:cs="Times New Roman"/>
      <w:b/>
      <w:bCs/>
      <w:kern w:val="44"/>
      <w:sz w:val="36"/>
      <w:szCs w:val="36"/>
    </w:rPr>
  </w:style>
  <w:style w:type="paragraph" w:styleId="2">
    <w:name w:val="heading 2"/>
    <w:aliases w:val="h2,标题2,(A-2),子系统,子系统1,子系统2,子系统3,子系统4,子系统11,子系统21,子系统31,子系统5,子系统12,子系统22,子系统32,子系统6,子系统13,子系统23,子系统33,子系统7,子系统14,子系统24,子系统34,子系统8,子系统15,子系统25,子系统35,子系统9,子系统16,子系统26,子系统36,第一层条,jspTitle2,H2,l2,ISO1,第一章 标题 2,Heading 2 Hidden,Heading 2 CCBS,2"/>
    <w:basedOn w:val="a"/>
    <w:next w:val="a"/>
    <w:link w:val="2Char"/>
    <w:autoRedefine/>
    <w:uiPriority w:val="9"/>
    <w:qFormat/>
    <w:rsid w:val="00ED4B96"/>
    <w:pPr>
      <w:keepNext/>
      <w:keepLines/>
      <w:numPr>
        <w:ilvl w:val="1"/>
        <w:numId w:val="1"/>
      </w:numPr>
      <w:adjustRightInd w:val="0"/>
      <w:snapToGrid w:val="0"/>
      <w:spacing w:before="240" w:line="360" w:lineRule="atLeast"/>
      <w:jc w:val="left"/>
      <w:outlineLvl w:val="1"/>
    </w:pPr>
    <w:rPr>
      <w:rFonts w:ascii="Arial" w:eastAsia="黑体" w:hAnsi="Arial" w:cs="Times New Roman"/>
      <w:b/>
      <w:bCs/>
      <w:sz w:val="28"/>
      <w:szCs w:val="32"/>
    </w:rPr>
  </w:style>
  <w:style w:type="paragraph" w:styleId="3">
    <w:name w:val="heading 3"/>
    <w:aliases w:val="H3,标题 3 Char Char,h3,Level 3 Topic Heading,第二层条,(A-3),Heading 3 - old,level_3,PIM 3,Level 3 Head,3rd level,3,jspTitle3,l3,CT,sect1.2.3,prop3,3heading,heading 3,Heading 31,1.1.1 Heading 3,1.1.1标题 3,一、,ISO2,Title3,Map,H31,3 Char,sl3"/>
    <w:basedOn w:val="a"/>
    <w:next w:val="a"/>
    <w:link w:val="3Char"/>
    <w:autoRedefine/>
    <w:qFormat/>
    <w:rsid w:val="00127905"/>
    <w:pPr>
      <w:keepNext/>
      <w:keepLines/>
      <w:numPr>
        <w:ilvl w:val="2"/>
        <w:numId w:val="1"/>
      </w:numPr>
      <w:adjustRightInd w:val="0"/>
      <w:snapToGrid w:val="0"/>
      <w:spacing w:before="240" w:afterLines="50" w:after="156" w:line="360" w:lineRule="atLeast"/>
      <w:ind w:left="826" w:hangingChars="343" w:hanging="826"/>
      <w:jc w:val="left"/>
      <w:outlineLvl w:val="2"/>
    </w:pPr>
    <w:rPr>
      <w:rFonts w:asciiTheme="majorHAnsi" w:eastAsia="黑体" w:hAnsiTheme="majorHAnsi" w:cs="Times New Roman"/>
      <w:b/>
      <w:bCs/>
      <w:sz w:val="24"/>
      <w:szCs w:val="32"/>
    </w:rPr>
  </w:style>
  <w:style w:type="paragraph" w:styleId="4">
    <w:name w:val="heading 4"/>
    <w:aliases w:val="H4,4th level,h4,4,4heading,PIM 4,Fab-4,T5,H41,H42,H43,H44,H45,H46,H47,H48,H49,H410,H411,H421,H431,H441,H451,H461,H471,H481,H491,H4101,H412,H422,H432,H442,H452,H462,H472,H482,H492,H4102,H4111,H4211,H4311,H4411,H4511,H4611,H4711,H4811,H4911,H41011,bl"/>
    <w:basedOn w:val="a0"/>
    <w:next w:val="a"/>
    <w:link w:val="4Char"/>
    <w:autoRedefine/>
    <w:qFormat/>
    <w:rsid w:val="003B15EF"/>
    <w:pPr>
      <w:keepNext/>
      <w:keepLines/>
      <w:numPr>
        <w:ilvl w:val="3"/>
        <w:numId w:val="1"/>
      </w:numPr>
      <w:tabs>
        <w:tab w:val="clear" w:pos="864"/>
        <w:tab w:val="num" w:pos="0"/>
      </w:tabs>
      <w:ind w:left="0" w:firstLine="0"/>
      <w:outlineLvl w:val="3"/>
    </w:pPr>
    <w:rPr>
      <w:rFonts w:ascii="黑体" w:eastAsia="黑体" w:hAnsi="宋体"/>
      <w:b/>
      <w:bCs/>
      <w:iCs/>
      <w:sz w:val="22"/>
      <w:szCs w:val="28"/>
    </w:rPr>
  </w:style>
  <w:style w:type="paragraph" w:styleId="5">
    <w:name w:val="heading 5"/>
    <w:aliases w:val="第四层条"/>
    <w:basedOn w:val="a"/>
    <w:next w:val="a"/>
    <w:link w:val="5Char"/>
    <w:qFormat/>
    <w:rsid w:val="000A7DB3"/>
    <w:pPr>
      <w:keepNext/>
      <w:keepLines/>
      <w:numPr>
        <w:ilvl w:val="4"/>
        <w:numId w:val="1"/>
      </w:numPr>
      <w:adjustRightInd w:val="0"/>
      <w:snapToGrid w:val="0"/>
      <w:spacing w:before="240" w:line="360" w:lineRule="atLeast"/>
      <w:jc w:val="left"/>
      <w:outlineLvl w:val="4"/>
    </w:pPr>
    <w:rPr>
      <w:rFonts w:ascii="楷体_GB2312" w:eastAsia="楷体_GB2312" w:cs="Times New Roman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8679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8679E8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8679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8679E8"/>
    <w:rPr>
      <w:sz w:val="18"/>
      <w:szCs w:val="18"/>
    </w:rPr>
  </w:style>
  <w:style w:type="table" w:styleId="a6">
    <w:name w:val="Table Grid"/>
    <w:basedOn w:val="a2"/>
    <w:uiPriority w:val="59"/>
    <w:rsid w:val="008679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7">
    <w:name w:val="表格栏目"/>
    <w:basedOn w:val="a"/>
    <w:rsid w:val="008679E8"/>
    <w:pPr>
      <w:spacing w:before="45" w:after="45"/>
      <w:jc w:val="center"/>
    </w:pPr>
    <w:rPr>
      <w:rFonts w:ascii="宋体" w:eastAsia="黑体" w:cs="Times New Roman"/>
      <w:b/>
      <w:bCs/>
      <w:szCs w:val="24"/>
    </w:rPr>
  </w:style>
  <w:style w:type="paragraph" w:customStyle="1" w:styleId="a8">
    <w:name w:val="表格单元"/>
    <w:basedOn w:val="a"/>
    <w:rsid w:val="008679E8"/>
    <w:pPr>
      <w:spacing w:before="45" w:after="45"/>
      <w:jc w:val="left"/>
    </w:pPr>
    <w:rPr>
      <w:rFonts w:ascii="宋体" w:eastAsia="宋体" w:cs="Times New Roman"/>
      <w:szCs w:val="24"/>
    </w:rPr>
  </w:style>
  <w:style w:type="character" w:customStyle="1" w:styleId="1Char">
    <w:name w:val="标题 1 Char"/>
    <w:aliases w:val="h1 Char,Heading 0 Char,章节 Char,1标题 1 Char,(A-1) Char,jspTitle1 Char,H1 Char,标书1 Char,标题 11 Char,Heading 11 Char,level 1 Char,Level 1 Head Char,卷标题 Char,Title1 Char,L1 Char,boc Char,Section Head Char,1st level Char,l1 Char,1 Char,H11 Char"/>
    <w:basedOn w:val="a1"/>
    <w:link w:val="1"/>
    <w:uiPriority w:val="9"/>
    <w:rsid w:val="0080021E"/>
    <w:rPr>
      <w:rFonts w:ascii="Times New Roman" w:eastAsia="黑体" w:hAnsi="Arial" w:cs="Times New Roman"/>
      <w:b/>
      <w:bCs/>
      <w:kern w:val="44"/>
      <w:sz w:val="36"/>
      <w:szCs w:val="36"/>
    </w:rPr>
  </w:style>
  <w:style w:type="character" w:customStyle="1" w:styleId="2Char">
    <w:name w:val="标题 2 Char"/>
    <w:aliases w:val="h2 Char,标题2 Char,(A-2) Char,子系统 Char,子系统1 Char,子系统2 Char,子系统3 Char,子系统4 Char,子系统11 Char,子系统21 Char,子系统31 Char,子系统5 Char,子系统12 Char,子系统22 Char,子系统32 Char,子系统6 Char,子系统13 Char,子系统23 Char,子系统33 Char,子系统7 Char,子系统14 Char,子系统24 Char,子系统34 Char"/>
    <w:basedOn w:val="a1"/>
    <w:link w:val="2"/>
    <w:uiPriority w:val="9"/>
    <w:rsid w:val="00ED4B96"/>
    <w:rPr>
      <w:rFonts w:ascii="Arial" w:eastAsia="黑体" w:hAnsi="Arial" w:cs="Times New Roman"/>
      <w:b/>
      <w:bCs/>
      <w:sz w:val="28"/>
      <w:szCs w:val="32"/>
    </w:rPr>
  </w:style>
  <w:style w:type="character" w:customStyle="1" w:styleId="3Char">
    <w:name w:val="标题 3 Char"/>
    <w:aliases w:val="H3 Char,标题 3 Char Char Char,h3 Char,Level 3 Topic Heading Char,第二层条 Char,(A-3) Char,Heading 3 - old Char,level_3 Char,PIM 3 Char,Level 3 Head Char,3rd level Char,3 Char1,jspTitle3 Char,l3 Char,CT Char,sect1.2.3 Char,prop3 Char,3heading Char"/>
    <w:basedOn w:val="a1"/>
    <w:link w:val="3"/>
    <w:rsid w:val="00127905"/>
    <w:rPr>
      <w:rFonts w:asciiTheme="majorHAnsi" w:eastAsia="黑体" w:hAnsiTheme="majorHAnsi" w:cs="Times New Roman"/>
      <w:b/>
      <w:bCs/>
      <w:sz w:val="24"/>
      <w:szCs w:val="32"/>
    </w:rPr>
  </w:style>
  <w:style w:type="character" w:customStyle="1" w:styleId="4Char">
    <w:name w:val="标题 4 Char"/>
    <w:aliases w:val="H4 Char,4th level Char,h4 Char,4 Char,4heading Char,PIM 4 Char,Fab-4 Char,T5 Char,H41 Char,H42 Char,H43 Char,H44 Char,H45 Char,H46 Char,H47 Char,H48 Char,H49 Char,H410 Char,H411 Char,H421 Char,H431 Char,H441 Char,H451 Char,H461 Char,H471 Char"/>
    <w:basedOn w:val="a1"/>
    <w:link w:val="4"/>
    <w:rsid w:val="003B15EF"/>
    <w:rPr>
      <w:rFonts w:ascii="黑体" w:eastAsia="黑体" w:hAnsi="宋体" w:cs="Times New Roman"/>
      <w:b/>
      <w:bCs/>
      <w:iCs/>
      <w:sz w:val="22"/>
      <w:szCs w:val="28"/>
    </w:rPr>
  </w:style>
  <w:style w:type="character" w:customStyle="1" w:styleId="5Char">
    <w:name w:val="标题 5 Char"/>
    <w:aliases w:val="第四层条 Char"/>
    <w:basedOn w:val="a1"/>
    <w:link w:val="5"/>
    <w:rsid w:val="000A7DB3"/>
    <w:rPr>
      <w:rFonts w:ascii="楷体_GB2312" w:eastAsia="楷体_GB2312" w:hAnsi="Times New Roman" w:cs="Times New Roman"/>
      <w:szCs w:val="28"/>
    </w:rPr>
  </w:style>
  <w:style w:type="paragraph" w:styleId="a0">
    <w:name w:val="Normal Indent"/>
    <w:basedOn w:val="a"/>
    <w:link w:val="Char1"/>
    <w:autoRedefine/>
    <w:rsid w:val="008613A1"/>
    <w:pPr>
      <w:adjustRightInd w:val="0"/>
      <w:snapToGrid w:val="0"/>
      <w:ind w:firstLine="420"/>
      <w:jc w:val="left"/>
    </w:pPr>
    <w:rPr>
      <w:rFonts w:eastAsia="宋体" w:cs="Times New Roman"/>
      <w:szCs w:val="21"/>
    </w:rPr>
  </w:style>
  <w:style w:type="character" w:customStyle="1" w:styleId="Char1">
    <w:name w:val="正文缩进 Char"/>
    <w:link w:val="a0"/>
    <w:rsid w:val="008613A1"/>
    <w:rPr>
      <w:rFonts w:ascii="Times New Roman" w:eastAsia="宋体" w:hAnsi="Times New Roman" w:cs="Times New Roman"/>
      <w:szCs w:val="21"/>
    </w:rPr>
  </w:style>
  <w:style w:type="paragraph" w:styleId="a9">
    <w:name w:val="Document Map"/>
    <w:basedOn w:val="a"/>
    <w:link w:val="Char2"/>
    <w:uiPriority w:val="99"/>
    <w:semiHidden/>
    <w:unhideWhenUsed/>
    <w:rsid w:val="000A7DB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1"/>
    <w:link w:val="a9"/>
    <w:uiPriority w:val="99"/>
    <w:semiHidden/>
    <w:rsid w:val="000A7DB3"/>
    <w:rPr>
      <w:rFonts w:ascii="宋体" w:eastAsia="宋体"/>
      <w:sz w:val="18"/>
      <w:szCs w:val="18"/>
    </w:rPr>
  </w:style>
  <w:style w:type="paragraph" w:styleId="aa">
    <w:name w:val="Balloon Text"/>
    <w:basedOn w:val="a"/>
    <w:link w:val="Char3"/>
    <w:uiPriority w:val="99"/>
    <w:semiHidden/>
    <w:unhideWhenUsed/>
    <w:rsid w:val="00DF4D67"/>
    <w:rPr>
      <w:sz w:val="18"/>
      <w:szCs w:val="18"/>
    </w:rPr>
  </w:style>
  <w:style w:type="character" w:customStyle="1" w:styleId="Char3">
    <w:name w:val="批注框文本 Char"/>
    <w:basedOn w:val="a1"/>
    <w:link w:val="aa"/>
    <w:uiPriority w:val="99"/>
    <w:semiHidden/>
    <w:rsid w:val="00DF4D67"/>
    <w:rPr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192267"/>
    <w:pPr>
      <w:spacing w:line="240" w:lineRule="auto"/>
    </w:pPr>
    <w:rPr>
      <w:b/>
    </w:rPr>
  </w:style>
  <w:style w:type="paragraph" w:styleId="20">
    <w:name w:val="toc 2"/>
    <w:basedOn w:val="a"/>
    <w:next w:val="a"/>
    <w:autoRedefine/>
    <w:uiPriority w:val="39"/>
    <w:unhideWhenUsed/>
    <w:rsid w:val="00B63D5D"/>
    <w:pPr>
      <w:spacing w:line="240" w:lineRule="auto"/>
      <w:ind w:leftChars="200" w:left="200"/>
    </w:pPr>
  </w:style>
  <w:style w:type="paragraph" w:styleId="30">
    <w:name w:val="toc 3"/>
    <w:basedOn w:val="a"/>
    <w:next w:val="a"/>
    <w:autoRedefine/>
    <w:uiPriority w:val="39"/>
    <w:unhideWhenUsed/>
    <w:rsid w:val="00B63D5D"/>
    <w:pPr>
      <w:spacing w:line="240" w:lineRule="auto"/>
      <w:ind w:leftChars="400" w:left="400"/>
    </w:pPr>
  </w:style>
  <w:style w:type="character" w:styleId="ab">
    <w:name w:val="Hyperlink"/>
    <w:basedOn w:val="a1"/>
    <w:uiPriority w:val="99"/>
    <w:unhideWhenUsed/>
    <w:rsid w:val="00EA170F"/>
    <w:rPr>
      <w:color w:val="0000FF" w:themeColor="hyperlink"/>
      <w:u w:val="single"/>
    </w:rPr>
  </w:style>
  <w:style w:type="paragraph" w:styleId="ac">
    <w:name w:val="No Spacing"/>
    <w:uiPriority w:val="1"/>
    <w:qFormat/>
    <w:rsid w:val="00BC4830"/>
    <w:pPr>
      <w:widowControl w:val="0"/>
      <w:snapToGrid w:val="0"/>
      <w:jc w:val="both"/>
    </w:pPr>
    <w:rPr>
      <w:sz w:val="15"/>
    </w:rPr>
  </w:style>
  <w:style w:type="paragraph" w:customStyle="1" w:styleId="ad">
    <w:name w:val="表格内文字"/>
    <w:basedOn w:val="a"/>
    <w:rsid w:val="00AB438C"/>
    <w:pPr>
      <w:spacing w:afterLines="25"/>
    </w:pPr>
    <w:rPr>
      <w:rFonts w:ascii="宋体" w:eastAsia="宋体" w:cs="Times New Roman"/>
      <w:sz w:val="18"/>
      <w:szCs w:val="20"/>
    </w:rPr>
  </w:style>
  <w:style w:type="paragraph" w:styleId="HTML">
    <w:name w:val="HTML Preformatted"/>
    <w:basedOn w:val="a"/>
    <w:link w:val="HTMLChar"/>
    <w:uiPriority w:val="99"/>
    <w:semiHidden/>
    <w:unhideWhenUsed/>
    <w:rsid w:val="00D50E0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1"/>
    <w:link w:val="HTML"/>
    <w:uiPriority w:val="99"/>
    <w:semiHidden/>
    <w:rsid w:val="00D50E05"/>
    <w:rPr>
      <w:rFonts w:ascii="宋体" w:eastAsia="宋体" w:hAnsi="宋体" w:cs="宋体"/>
      <w:kern w:val="0"/>
      <w:sz w:val="24"/>
      <w:szCs w:val="24"/>
    </w:rPr>
  </w:style>
  <w:style w:type="character" w:customStyle="1" w:styleId="objectbrace">
    <w:name w:val="objectbrace"/>
    <w:basedOn w:val="a1"/>
    <w:rsid w:val="00D50E05"/>
  </w:style>
  <w:style w:type="character" w:customStyle="1" w:styleId="collapsible">
    <w:name w:val="collapsible"/>
    <w:basedOn w:val="a1"/>
    <w:rsid w:val="00D50E05"/>
  </w:style>
  <w:style w:type="character" w:customStyle="1" w:styleId="propertyname">
    <w:name w:val="propertyname"/>
    <w:basedOn w:val="a1"/>
    <w:rsid w:val="00D50E05"/>
  </w:style>
  <w:style w:type="character" w:customStyle="1" w:styleId="string">
    <w:name w:val="string"/>
    <w:basedOn w:val="a1"/>
    <w:rsid w:val="00D50E05"/>
  </w:style>
  <w:style w:type="character" w:customStyle="1" w:styleId="comma">
    <w:name w:val="comma"/>
    <w:basedOn w:val="a1"/>
    <w:rsid w:val="00D50E05"/>
  </w:style>
  <w:style w:type="character" w:customStyle="1" w:styleId="number">
    <w:name w:val="number"/>
    <w:basedOn w:val="a1"/>
    <w:rsid w:val="00D50E05"/>
  </w:style>
  <w:style w:type="character" w:customStyle="1" w:styleId="boolean">
    <w:name w:val="boolean"/>
    <w:basedOn w:val="a1"/>
    <w:rsid w:val="00D50E05"/>
  </w:style>
  <w:style w:type="character" w:styleId="HTML0">
    <w:name w:val="HTML Code"/>
    <w:basedOn w:val="a1"/>
    <w:uiPriority w:val="99"/>
    <w:semiHidden/>
    <w:unhideWhenUsed/>
    <w:rsid w:val="005C0FAF"/>
    <w:rPr>
      <w:rFonts w:ascii="宋体" w:eastAsia="宋体" w:hAnsi="宋体" w:cs="宋体"/>
      <w:sz w:val="24"/>
      <w:szCs w:val="24"/>
    </w:rPr>
  </w:style>
  <w:style w:type="paragraph" w:styleId="40">
    <w:name w:val="toc 4"/>
    <w:basedOn w:val="a"/>
    <w:next w:val="a"/>
    <w:autoRedefine/>
    <w:uiPriority w:val="39"/>
    <w:unhideWhenUsed/>
    <w:rsid w:val="00B63D5D"/>
    <w:pPr>
      <w:spacing w:line="240" w:lineRule="auto"/>
      <w:ind w:leftChars="600" w:left="600"/>
    </w:pPr>
  </w:style>
  <w:style w:type="character" w:styleId="ae">
    <w:name w:val="FollowedHyperlink"/>
    <w:basedOn w:val="a1"/>
    <w:uiPriority w:val="99"/>
    <w:semiHidden/>
    <w:unhideWhenUsed/>
    <w:rsid w:val="002568E9"/>
    <w:rPr>
      <w:color w:val="800080" w:themeColor="followedHyperlink"/>
      <w:u w:val="single"/>
    </w:rPr>
  </w:style>
  <w:style w:type="paragraph" w:styleId="af">
    <w:name w:val="List Paragraph"/>
    <w:basedOn w:val="a"/>
    <w:uiPriority w:val="34"/>
    <w:qFormat/>
    <w:rsid w:val="00F70F29"/>
    <w:pPr>
      <w:ind w:firstLineChars="200" w:firstLine="420"/>
    </w:pPr>
  </w:style>
  <w:style w:type="paragraph" w:styleId="50">
    <w:name w:val="toc 5"/>
    <w:basedOn w:val="a"/>
    <w:next w:val="a"/>
    <w:autoRedefine/>
    <w:uiPriority w:val="39"/>
    <w:semiHidden/>
    <w:unhideWhenUsed/>
    <w:rsid w:val="00B63D5D"/>
    <w:pPr>
      <w:spacing w:line="240" w:lineRule="auto"/>
      <w:ind w:leftChars="800" w:left="800"/>
    </w:pPr>
  </w:style>
  <w:style w:type="paragraph" w:styleId="6">
    <w:name w:val="toc 6"/>
    <w:basedOn w:val="a"/>
    <w:next w:val="a"/>
    <w:autoRedefine/>
    <w:uiPriority w:val="39"/>
    <w:semiHidden/>
    <w:unhideWhenUsed/>
    <w:rsid w:val="00B63D5D"/>
    <w:pPr>
      <w:spacing w:line="240" w:lineRule="auto"/>
      <w:ind w:leftChars="1000" w:left="1000"/>
    </w:pPr>
  </w:style>
  <w:style w:type="paragraph" w:styleId="7">
    <w:name w:val="toc 7"/>
    <w:basedOn w:val="a"/>
    <w:next w:val="a"/>
    <w:autoRedefine/>
    <w:uiPriority w:val="39"/>
    <w:semiHidden/>
    <w:unhideWhenUsed/>
    <w:rsid w:val="00B63D5D"/>
    <w:pPr>
      <w:spacing w:line="240" w:lineRule="auto"/>
      <w:ind w:leftChars="1200" w:left="1200"/>
    </w:pPr>
  </w:style>
  <w:style w:type="paragraph" w:styleId="8">
    <w:name w:val="toc 8"/>
    <w:basedOn w:val="a"/>
    <w:next w:val="a"/>
    <w:autoRedefine/>
    <w:uiPriority w:val="39"/>
    <w:semiHidden/>
    <w:unhideWhenUsed/>
    <w:rsid w:val="00B63D5D"/>
    <w:pPr>
      <w:spacing w:line="240" w:lineRule="auto"/>
      <w:ind w:leftChars="1400" w:left="1400"/>
    </w:pPr>
  </w:style>
  <w:style w:type="paragraph" w:styleId="9">
    <w:name w:val="toc 9"/>
    <w:basedOn w:val="a"/>
    <w:next w:val="a"/>
    <w:autoRedefine/>
    <w:uiPriority w:val="39"/>
    <w:semiHidden/>
    <w:unhideWhenUsed/>
    <w:rsid w:val="00B63D5D"/>
    <w:pPr>
      <w:spacing w:line="240" w:lineRule="auto"/>
      <w:ind w:leftChars="1600" w:left="1600"/>
    </w:pPr>
  </w:style>
  <w:style w:type="character" w:customStyle="1" w:styleId="fontstyle01">
    <w:name w:val="fontstyle01"/>
    <w:basedOn w:val="a1"/>
    <w:rsid w:val="00464ED8"/>
    <w:rPr>
      <w:rFonts w:ascii="Times" w:hAnsi="Times" w:cs="Times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1"/>
    <w:rsid w:val="00464ED8"/>
    <w:rPr>
      <w:rFonts w:ascii="Times" w:hAnsi="Times" w:cs="Times" w:hint="default"/>
      <w:b w:val="0"/>
      <w:bCs w:val="0"/>
      <w:i/>
      <w:iCs/>
      <w:color w:val="000000"/>
      <w:sz w:val="22"/>
      <w:szCs w:val="22"/>
    </w:rPr>
  </w:style>
  <w:style w:type="paragraph" w:styleId="af0">
    <w:name w:val="Title"/>
    <w:basedOn w:val="a"/>
    <w:next w:val="a"/>
    <w:link w:val="Char4"/>
    <w:uiPriority w:val="10"/>
    <w:qFormat/>
    <w:rsid w:val="00AC6D4B"/>
    <w:pP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4">
    <w:name w:val="标题 Char"/>
    <w:basedOn w:val="a1"/>
    <w:link w:val="af0"/>
    <w:uiPriority w:val="10"/>
    <w:rsid w:val="00AC6D4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4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44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1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73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3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6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52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13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5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98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0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4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42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7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74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56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37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6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9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6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6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8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0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2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3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34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6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93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94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8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hyperlink" Target="http://blog.csdn.net/lizuobin2/article/details/51828594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://blog.csdn.net/Openking/article/details/42501287" TargetMode="External"/><Relationship Id="rId8" Type="http://schemas.openxmlformats.org/officeDocument/2006/relationships/endnotes" Target="endnotes.xml"/><Relationship Id="rId51" Type="http://schemas.openxmlformats.org/officeDocument/2006/relationships/hyperlink" Target="http://blog.csdn.net/mybelief321/article/details/9995199" TargetMode="Externa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HansHu@zhaoxin.com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y-LearnFiles\Linux\Linux&#39537;&#21160;&#24320;&#21457;\&#23398;&#20064;&#31508;&#35760;\note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82F121-DEEF-4C76-8854-1F4BD0F8C3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note.dotx</Template>
  <TotalTime>12</TotalTime>
  <Pages>37</Pages>
  <Words>6523</Words>
  <Characters>37184</Characters>
  <Application>Microsoft Office Word</Application>
  <DocSecurity>0</DocSecurity>
  <Lines>309</Lines>
  <Paragraphs>87</Paragraphs>
  <ScaleCrop>false</ScaleCrop>
  <Company>Sky123.Org</Company>
  <LinksUpToDate>false</LinksUpToDate>
  <CharactersWithSpaces>43620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Hans Hu</dc:creator>
  <cp:lastModifiedBy>Hans Hu</cp:lastModifiedBy>
  <cp:revision>6</cp:revision>
  <cp:lastPrinted>2016-01-25T05:39:00Z</cp:lastPrinted>
  <dcterms:created xsi:type="dcterms:W3CDTF">2017-11-22T02:04:00Z</dcterms:created>
  <dcterms:modified xsi:type="dcterms:W3CDTF">2017-11-22T02:17:00Z</dcterms:modified>
</cp:coreProperties>
</file>